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28CEFC" w14:textId="6E453786" w:rsidR="000C360C" w:rsidRDefault="000C360C" w:rsidP="000C360C">
      <w:pPr>
        <w:pStyle w:val="Body-TextTx"/>
      </w:pPr>
      <w:r>
        <w:t>aasdas</w:t>
      </w:r>
    </w:p>
    <w:p w14:paraId="0B343E43" w14:textId="5678EADA" w:rsidR="00A04834" w:rsidRPr="00F277E2" w:rsidRDefault="00374EC6" w:rsidP="00F277E2">
      <w:pPr>
        <w:pStyle w:val="Author2Au2"/>
      </w:pPr>
      <w:r>
        <w:t>asdsadsad</w:t>
      </w:r>
    </w:p>
    <w:p w14:paraId="3C85BA84" w14:textId="3C6BB60F" w:rsidR="002B7DE5" w:rsidRDefault="002B7DE5" w:rsidP="002B7DE5">
      <w:pPr>
        <w:pStyle w:val="Section-BookBOOK"/>
      </w:pPr>
      <w:r>
        <w:t>Bookmaker Rsuite Test Document</w:t>
      </w:r>
    </w:p>
    <w:p w14:paraId="583D7DD9" w14:textId="2B1287E4" w:rsidR="005C4562" w:rsidRPr="005C4562" w:rsidRDefault="005C4562" w:rsidP="005C4562">
      <w:pPr>
        <w:pStyle w:val="Body-TextTx"/>
      </w:pPr>
      <w:r>
        <w:t>aasdasd</w:t>
      </w:r>
    </w:p>
    <w:p w14:paraId="2BEF1ABE" w14:textId="09773054" w:rsidR="00601D1E" w:rsidRDefault="002B7DE5" w:rsidP="002B7DE5">
      <w:pPr>
        <w:pStyle w:val="Section-HalftitleSHT0"/>
      </w:pPr>
      <w:r>
        <w:lastRenderedPageBreak/>
        <w:t>Half Title</w:t>
      </w:r>
    </w:p>
    <w:p w14:paraId="137EFCE4" w14:textId="77777777" w:rsidR="00C840B8" w:rsidRPr="009A405C" w:rsidRDefault="00C840B8" w:rsidP="002B7DE5">
      <w:pPr>
        <w:pStyle w:val="TitleTtl"/>
      </w:pPr>
      <w:r>
        <w:t>Strange Tools</w:t>
      </w:r>
    </w:p>
    <w:p w14:paraId="6124978D" w14:textId="27458D07" w:rsidR="00737577" w:rsidRDefault="002B7DE5" w:rsidP="002B7DE5">
      <w:pPr>
        <w:pStyle w:val="Section-Ad-CardSAC0"/>
      </w:pPr>
      <w:r>
        <w:lastRenderedPageBreak/>
        <w:t>Ad Card</w:t>
      </w:r>
    </w:p>
    <w:p w14:paraId="0579657E" w14:textId="77777777" w:rsidR="00C840B8" w:rsidRPr="00152908" w:rsidRDefault="00C840B8" w:rsidP="002B7DE5">
      <w:pPr>
        <w:pStyle w:val="Main-HeadMHead"/>
      </w:pPr>
      <w:r w:rsidRPr="00152908">
        <w:t>Also by Nnedi Okorafor</w:t>
      </w:r>
    </w:p>
    <w:p w14:paraId="1D373851" w14:textId="77777777" w:rsidR="00C840B8" w:rsidRPr="002B7DE5" w:rsidRDefault="00C840B8" w:rsidP="002B7DE5">
      <w:pPr>
        <w:pStyle w:val="Unnum-Level-1-ListUl1"/>
        <w:rPr>
          <w:rStyle w:val="itali"/>
        </w:rPr>
      </w:pPr>
      <w:r w:rsidRPr="002B7DE5">
        <w:rPr>
          <w:rStyle w:val="itali"/>
        </w:rPr>
        <w:t>Who Fears Death</w:t>
      </w:r>
    </w:p>
    <w:p w14:paraId="6A782EF9" w14:textId="77777777" w:rsidR="00C840B8" w:rsidRPr="002B7DE5" w:rsidRDefault="00C840B8" w:rsidP="002B7DE5">
      <w:pPr>
        <w:pStyle w:val="Unnum-Level-1-ListUl1"/>
        <w:rPr>
          <w:rStyle w:val="itali"/>
        </w:rPr>
      </w:pPr>
      <w:r w:rsidRPr="002B7DE5">
        <w:rPr>
          <w:rStyle w:val="itali"/>
        </w:rPr>
        <w:t>Kabu-Kabu</w:t>
      </w:r>
    </w:p>
    <w:p w14:paraId="1FAF0576" w14:textId="77777777" w:rsidR="00C840B8" w:rsidRPr="002B7DE5" w:rsidRDefault="00C840B8" w:rsidP="002B7DE5">
      <w:pPr>
        <w:pStyle w:val="Unnum-Level-1-ListUl1"/>
        <w:rPr>
          <w:rStyle w:val="itali"/>
        </w:rPr>
      </w:pPr>
      <w:r w:rsidRPr="002B7DE5">
        <w:rPr>
          <w:rStyle w:val="itali"/>
        </w:rPr>
        <w:t>Lagoon</w:t>
      </w:r>
    </w:p>
    <w:p w14:paraId="18715523" w14:textId="77777777" w:rsidR="00C840B8" w:rsidRPr="002B7DE5" w:rsidRDefault="00C840B8" w:rsidP="002B7DE5">
      <w:pPr>
        <w:pStyle w:val="Unnum-Level-1-ListUl1"/>
        <w:rPr>
          <w:rStyle w:val="itali"/>
        </w:rPr>
      </w:pPr>
      <w:r w:rsidRPr="002B7DE5">
        <w:rPr>
          <w:rStyle w:val="itali"/>
        </w:rPr>
        <w:t>The Book of Phoenix</w:t>
      </w:r>
    </w:p>
    <w:p w14:paraId="4EDBEE50" w14:textId="60A7A848" w:rsidR="00C840B8" w:rsidRDefault="002B7DE5" w:rsidP="002B7DE5">
      <w:pPr>
        <w:pStyle w:val="SeparatorSep"/>
      </w:pPr>
      <w:r>
        <w:t>Separator</w:t>
      </w:r>
    </w:p>
    <w:p w14:paraId="665261A8" w14:textId="77777777" w:rsidR="00C840B8" w:rsidRPr="00152908" w:rsidRDefault="00C840B8" w:rsidP="002B7DE5">
      <w:pPr>
        <w:pStyle w:val="List-HeadLhead"/>
      </w:pPr>
      <w:r w:rsidRPr="00152908">
        <w:t>Younger readers</w:t>
      </w:r>
    </w:p>
    <w:p w14:paraId="017947C5" w14:textId="172E99AA" w:rsidR="00C840B8" w:rsidRPr="00152908" w:rsidRDefault="00C840B8" w:rsidP="004838EB">
      <w:pPr>
        <w:pStyle w:val="Unnum-Level-1-ListUl1"/>
      </w:pPr>
      <w:r w:rsidRPr="002B7DE5">
        <w:rPr>
          <w:rStyle w:val="itali"/>
        </w:rPr>
        <w:t>Zahrah the Windseeker</w:t>
      </w:r>
      <w:r w:rsidRPr="00152908">
        <w:t xml:space="preserve"> </w:t>
      </w:r>
      <w:r w:rsidR="00CD5EA5">
        <w:br/>
      </w:r>
      <w:r w:rsidRPr="00152908">
        <w:t>(as Nnedi Okorafor-Mbachu)</w:t>
      </w:r>
    </w:p>
    <w:p w14:paraId="24C30CF6" w14:textId="71C2EBB5" w:rsidR="00C840B8" w:rsidRPr="00152908" w:rsidRDefault="00C840B8" w:rsidP="002B7DE5">
      <w:pPr>
        <w:pStyle w:val="Unnum-Level-1-ListUl1"/>
      </w:pPr>
      <w:r w:rsidRPr="002B7DE5">
        <w:rPr>
          <w:rStyle w:val="itali"/>
        </w:rPr>
        <w:t>The Shadow Speaker</w:t>
      </w:r>
      <w:r w:rsidRPr="00152908">
        <w:t xml:space="preserve"> (as Nnedi Okorafor-Mbachu)</w:t>
      </w:r>
    </w:p>
    <w:p w14:paraId="69D4FC47" w14:textId="77777777" w:rsidR="00C840B8" w:rsidRPr="002B7DE5" w:rsidRDefault="00C840B8" w:rsidP="002B7DE5">
      <w:pPr>
        <w:pStyle w:val="Unnum-Level-1-ListUl1"/>
        <w:rPr>
          <w:rStyle w:val="itali"/>
        </w:rPr>
      </w:pPr>
      <w:r w:rsidRPr="002B7DE5">
        <w:rPr>
          <w:rStyle w:val="itali"/>
        </w:rPr>
        <w:t>Akata Witch</w:t>
      </w:r>
    </w:p>
    <w:p w14:paraId="2ADF1D01" w14:textId="77777777" w:rsidR="00C840B8" w:rsidRPr="002B7DE5" w:rsidRDefault="00C840B8" w:rsidP="002B7DE5">
      <w:pPr>
        <w:pStyle w:val="Unnum-Level-1-ListUl1"/>
        <w:rPr>
          <w:rStyle w:val="itali"/>
        </w:rPr>
      </w:pPr>
      <w:r w:rsidRPr="002B7DE5">
        <w:rPr>
          <w:rStyle w:val="itali"/>
        </w:rPr>
        <w:t>The Girl with the Magic Hands</w:t>
      </w:r>
    </w:p>
    <w:p w14:paraId="532B972D" w14:textId="560FDFEC" w:rsidR="00905EC7" w:rsidRPr="00E34BC1" w:rsidRDefault="002B7DE5" w:rsidP="009E1150">
      <w:pPr>
        <w:pStyle w:val="Section-TitlepageSTI0"/>
      </w:pPr>
      <w:r>
        <w:lastRenderedPageBreak/>
        <w:t>Title Page</w:t>
      </w:r>
    </w:p>
    <w:p w14:paraId="024EAABE" w14:textId="77777777" w:rsidR="00C840B8" w:rsidRDefault="00C840B8" w:rsidP="002B7DE5">
      <w:pPr>
        <w:pStyle w:val="TitleTtl"/>
      </w:pPr>
      <w:r>
        <w:t>Strange Tools</w:t>
      </w:r>
    </w:p>
    <w:p w14:paraId="1EF8FB9D" w14:textId="77777777" w:rsidR="00C840B8" w:rsidRPr="00942980" w:rsidRDefault="00C840B8" w:rsidP="002B7DE5">
      <w:pPr>
        <w:pStyle w:val="SubtitleSttl"/>
      </w:pPr>
      <w:r>
        <w:t>Art and Human Nature</w:t>
      </w:r>
    </w:p>
    <w:p w14:paraId="50D97F8B" w14:textId="77777777" w:rsidR="00C840B8" w:rsidRPr="009A405C" w:rsidRDefault="00C840B8" w:rsidP="002B7DE5">
      <w:pPr>
        <w:pStyle w:val="Author1Au1"/>
      </w:pPr>
      <w:r>
        <w:t xml:space="preserve">Alva </w:t>
      </w:r>
      <w:commentRangeStart w:id="0"/>
      <w:r>
        <w:t>Noë</w:t>
      </w:r>
      <w:commentRangeEnd w:id="0"/>
      <w:r w:rsidR="00160D71">
        <w:rPr>
          <w:rStyle w:val="CommentReference"/>
          <w:rFonts w:asciiTheme="minorHAnsi" w:hAnsiTheme="minorHAnsi" w:cstheme="minorBidi"/>
        </w:rPr>
        <w:commentReference w:id="0"/>
      </w:r>
    </w:p>
    <w:p w14:paraId="42FEC93E" w14:textId="77777777" w:rsidR="00C840B8" w:rsidRDefault="00C840B8" w:rsidP="002B7DE5">
      <w:pPr>
        <w:pStyle w:val="Logo-PlacementLogo"/>
      </w:pPr>
      <w:r>
        <w:t>[LOGO HERE]</w:t>
      </w:r>
    </w:p>
    <w:p w14:paraId="437B2FE2" w14:textId="77777777" w:rsidR="00C840B8" w:rsidRPr="009A405C" w:rsidRDefault="00C840B8" w:rsidP="002B7DE5">
      <w:pPr>
        <w:pStyle w:val="ImprintImp"/>
      </w:pPr>
      <w:r w:rsidRPr="009A405C">
        <w:t>A TOM DOHERTY ASSOCIATES BOOK</w:t>
      </w:r>
    </w:p>
    <w:p w14:paraId="67E8BB34" w14:textId="77777777" w:rsidR="00C840B8" w:rsidRPr="009A405C" w:rsidRDefault="00C840B8" w:rsidP="002B7DE5">
      <w:pPr>
        <w:pStyle w:val="CitiesCit"/>
      </w:pPr>
      <w:r w:rsidRPr="009A405C">
        <w:t>NEW YORK</w:t>
      </w:r>
    </w:p>
    <w:p w14:paraId="6662AC61" w14:textId="2E0E23C5" w:rsidR="00C840B8" w:rsidRPr="009A405C" w:rsidRDefault="00D622EC" w:rsidP="002B7DE5">
      <w:pPr>
        <w:pStyle w:val="Section-CopyrightSCR0"/>
      </w:pPr>
      <w:r>
        <w:lastRenderedPageBreak/>
        <w:t>Copyright</w:t>
      </w:r>
      <w:r w:rsidR="0057322C">
        <w:t xml:space="preserve"> </w:t>
      </w:r>
    </w:p>
    <w:p w14:paraId="727BF40E" w14:textId="77777777" w:rsidR="00C840B8" w:rsidRPr="009A405C" w:rsidRDefault="00C840B8" w:rsidP="002B7DE5">
      <w:pPr>
        <w:pStyle w:val="Body-TextTx"/>
      </w:pPr>
      <w:bookmarkStart w:id="1" w:name="test_bookmark"/>
      <w:bookmarkEnd w:id="1"/>
      <w:r w:rsidRPr="009A405C">
        <w:t>This is a work of fiction. All of the characters, organizations, and events portrayed in this novella are either products of the author’s imagination or are used fictitiously.</w:t>
      </w:r>
    </w:p>
    <w:p w14:paraId="184EAFBB" w14:textId="77777777" w:rsidR="00C840B8" w:rsidRPr="002B7DE5" w:rsidRDefault="00C840B8" w:rsidP="002B7DE5">
      <w:pPr>
        <w:pStyle w:val="Body-TextTx"/>
        <w:rPr>
          <w:rStyle w:val="smallcapssc"/>
        </w:rPr>
      </w:pPr>
      <w:r w:rsidRPr="002B7DE5">
        <w:rPr>
          <w:rStyle w:val="smallcapssc"/>
        </w:rPr>
        <w:t>Strange Tools</w:t>
      </w:r>
    </w:p>
    <w:p w14:paraId="1DB8491D" w14:textId="77777777" w:rsidR="00C840B8" w:rsidRPr="009A405C" w:rsidRDefault="00C840B8" w:rsidP="002B7DE5">
      <w:pPr>
        <w:pStyle w:val="Body-TextTx"/>
      </w:pPr>
      <w:r w:rsidRPr="009A405C">
        <w:t>Copyright © 2015 by Kai Ashante Wilson</w:t>
      </w:r>
    </w:p>
    <w:p w14:paraId="41D9AF82" w14:textId="77777777" w:rsidR="00C840B8" w:rsidRPr="009A405C" w:rsidRDefault="00C840B8" w:rsidP="002B7DE5">
      <w:pPr>
        <w:pStyle w:val="Body-TextTx"/>
      </w:pPr>
      <w:r w:rsidRPr="009A405C">
        <w:t>Cover art copyright © 2015 by Karla Ortiz</w:t>
      </w:r>
    </w:p>
    <w:p w14:paraId="572EDD20" w14:textId="77777777" w:rsidR="00C840B8" w:rsidRPr="009A405C" w:rsidRDefault="00C840B8" w:rsidP="002B7DE5">
      <w:pPr>
        <w:pStyle w:val="Body-TextTx"/>
      </w:pPr>
      <w:r w:rsidRPr="009A405C">
        <w:t>Edited by Carl Engle-Laird</w:t>
      </w:r>
    </w:p>
    <w:p w14:paraId="3BE5F8BB" w14:textId="77777777" w:rsidR="00C840B8" w:rsidRDefault="00C840B8" w:rsidP="002B7DE5">
      <w:pPr>
        <w:pStyle w:val="Body-TextTx"/>
      </w:pPr>
      <w:r w:rsidRPr="009A405C">
        <w:t>All rights reserved.</w:t>
      </w:r>
    </w:p>
    <w:p w14:paraId="47B70A22" w14:textId="540C8E6C" w:rsidR="00A23D86" w:rsidRPr="009A405C" w:rsidRDefault="00A23D86" w:rsidP="002B7DE5">
      <w:pPr>
        <w:pStyle w:val="Body-TextTx"/>
      </w:pPr>
      <w:r>
        <w:t>Printed in the United States of America.</w:t>
      </w:r>
    </w:p>
    <w:p w14:paraId="0083EB30" w14:textId="77777777" w:rsidR="00C840B8" w:rsidRPr="009A405C" w:rsidRDefault="00C840B8" w:rsidP="002B7DE5">
      <w:pPr>
        <w:pStyle w:val="Body-TextTx"/>
      </w:pPr>
      <w:r w:rsidRPr="009A405C">
        <w:t>A Tor.com Book</w:t>
      </w:r>
    </w:p>
    <w:p w14:paraId="5FE24E54" w14:textId="77777777" w:rsidR="00C840B8" w:rsidRPr="009A405C" w:rsidRDefault="00C840B8" w:rsidP="002B7DE5">
      <w:pPr>
        <w:pStyle w:val="Body-TextTx"/>
      </w:pPr>
      <w:r w:rsidRPr="009A405C">
        <w:t>Published by Tom Doherty Associates, LLC</w:t>
      </w:r>
    </w:p>
    <w:p w14:paraId="07E3C7B5" w14:textId="77777777" w:rsidR="00C840B8" w:rsidRPr="009A405C" w:rsidRDefault="00C840B8" w:rsidP="002B7DE5">
      <w:pPr>
        <w:pStyle w:val="Body-TextTx"/>
      </w:pPr>
      <w:r w:rsidRPr="009A405C">
        <w:t>175 Fifth Avenue</w:t>
      </w:r>
    </w:p>
    <w:p w14:paraId="48712BDE" w14:textId="77777777" w:rsidR="00C840B8" w:rsidRDefault="00C840B8" w:rsidP="002B7DE5">
      <w:pPr>
        <w:pStyle w:val="Body-TextTx"/>
      </w:pPr>
      <w:r w:rsidRPr="009A405C">
        <w:t>New York, NY10010</w:t>
      </w:r>
    </w:p>
    <w:p w14:paraId="00C0976F" w14:textId="777E3AC3" w:rsidR="00A23D86" w:rsidRDefault="00A23D86" w:rsidP="002B7DE5">
      <w:pPr>
        <w:pStyle w:val="Body-TextTx"/>
      </w:pPr>
      <w:r>
        <w:t>Printed in China.</w:t>
      </w:r>
    </w:p>
    <w:p w14:paraId="38ACB792" w14:textId="77777777" w:rsidR="00C840B8" w:rsidRPr="009A405C" w:rsidRDefault="00C840B8" w:rsidP="002B7DE5">
      <w:pPr>
        <w:pStyle w:val="Body-TextTx"/>
      </w:pPr>
      <w:r w:rsidRPr="006F6CA9">
        <w:t>Our books may be purchased for promotional, educational, or business use. Please contact your local bookseller or the Macmillan Corporate and Premium Sales Department at (800) 221-7945 ext. 5442 or by email at</w:t>
      </w:r>
      <w:r>
        <w:t xml:space="preserve"> </w:t>
      </w:r>
      <w:r w:rsidRPr="002B7DE5">
        <w:rPr>
          <w:rStyle w:val="Hyperlink"/>
        </w:rPr>
        <w:t>MacmillanSpecialMarkets@macmillan.com</w:t>
      </w:r>
      <w:r w:rsidRPr="0022101B">
        <w:t>.</w:t>
      </w:r>
    </w:p>
    <w:p w14:paraId="550B204C" w14:textId="77777777" w:rsidR="00C840B8" w:rsidRPr="002B7DE5" w:rsidRDefault="00C840B8" w:rsidP="002B7DE5">
      <w:pPr>
        <w:pStyle w:val="Body-TextTx"/>
        <w:rPr>
          <w:rStyle w:val="Hyperlink"/>
        </w:rPr>
      </w:pPr>
      <w:r w:rsidRPr="002B7DE5">
        <w:rPr>
          <w:rStyle w:val="Hyperlink"/>
        </w:rPr>
        <w:t>www.tor.com</w:t>
      </w:r>
    </w:p>
    <w:p w14:paraId="26E2EFA8" w14:textId="77777777" w:rsidR="00C840B8" w:rsidRPr="009A405C" w:rsidRDefault="00C840B8" w:rsidP="002B7DE5">
      <w:pPr>
        <w:pStyle w:val="Body-TextTx"/>
      </w:pPr>
      <w:r w:rsidRPr="009A405C">
        <w:t>Tor® is a registered trademark of Tom Doherty Associates, LLC.</w:t>
      </w:r>
    </w:p>
    <w:p w14:paraId="6B10D705" w14:textId="77777777" w:rsidR="00C840B8" w:rsidRPr="00386832" w:rsidRDefault="00C840B8" w:rsidP="00305EEF">
      <w:pPr>
        <w:pStyle w:val="Body-TextTx"/>
      </w:pPr>
      <w:r w:rsidRPr="00386832">
        <w:t xml:space="preserve">ISBN </w:t>
      </w:r>
      <w:r w:rsidRPr="00507687">
        <w:rPr>
          <w:rStyle w:val="cs-isbnisbn"/>
        </w:rPr>
        <w:t>9780809089178</w:t>
      </w:r>
      <w:r w:rsidRPr="00386832">
        <w:t xml:space="preserve"> (trade </w:t>
      </w:r>
      <w:r w:rsidRPr="00305EEF">
        <w:t>paperback</w:t>
      </w:r>
      <w:r w:rsidRPr="00386832">
        <w:t>)</w:t>
      </w:r>
    </w:p>
    <w:p w14:paraId="0015D69A" w14:textId="77777777" w:rsidR="00C840B8" w:rsidRDefault="00C840B8" w:rsidP="002B7DE5">
      <w:pPr>
        <w:pStyle w:val="Body-TextTx"/>
      </w:pPr>
      <w:r w:rsidRPr="009A405C">
        <w:t>First Edition: September 2015</w:t>
      </w:r>
    </w:p>
    <w:p w14:paraId="60D6881E" w14:textId="77777777" w:rsidR="00C840B8" w:rsidRPr="002B7DE5" w:rsidRDefault="00C840B8" w:rsidP="002B7DE5">
      <w:pPr>
        <w:pStyle w:val="Body-TextTx"/>
      </w:pPr>
      <w:r w:rsidRPr="002B7DE5">
        <w:t>10 9 8 7 6 5 4 3 2 1</w:t>
      </w:r>
    </w:p>
    <w:p w14:paraId="2130CD41" w14:textId="70C8D31A" w:rsidR="00C840B8" w:rsidRPr="009A405C" w:rsidRDefault="00C840B8" w:rsidP="00C562EC">
      <w:pPr>
        <w:pStyle w:val="Section-DedicationSDE0"/>
        <w:jc w:val="left"/>
      </w:pPr>
    </w:p>
    <w:p w14:paraId="683EFC5F" w14:textId="77777777" w:rsidR="00C840B8" w:rsidRPr="009A405C" w:rsidRDefault="00C840B8" w:rsidP="002B7DE5">
      <w:pPr>
        <w:pStyle w:val="DedicationDed0"/>
      </w:pPr>
      <w:bookmarkStart w:id="2" w:name="test_bookmark_2"/>
      <w:bookmarkEnd w:id="2"/>
      <w:r w:rsidRPr="009A405C">
        <w:t xml:space="preserve">For </w:t>
      </w:r>
      <w:r>
        <w:t>Lewis</w:t>
      </w:r>
      <w:r w:rsidRPr="009A405C">
        <w:t xml:space="preserve"> </w:t>
      </w:r>
      <w:r>
        <w:t>Carroll</w:t>
      </w:r>
      <w:r w:rsidRPr="009A405C">
        <w:t xml:space="preserve">, who </w:t>
      </w:r>
      <w:r>
        <w:t xml:space="preserve">wrote the book </w:t>
      </w:r>
      <w:r w:rsidRPr="002B7DE5">
        <w:rPr>
          <w:rStyle w:val="itali"/>
        </w:rPr>
        <w:t>Alice In Wonderland</w:t>
      </w:r>
      <w:r w:rsidRPr="009A405C">
        <w:t>,</w:t>
      </w:r>
    </w:p>
    <w:p w14:paraId="5364A679" w14:textId="77777777" w:rsidR="00C840B8" w:rsidRPr="009A405C" w:rsidRDefault="00C840B8" w:rsidP="002B7DE5">
      <w:pPr>
        <w:pStyle w:val="DedicationDed0"/>
      </w:pPr>
      <w:r w:rsidRPr="009A405C">
        <w:t>though ten times the warrior I was then or ever will be</w:t>
      </w:r>
    </w:p>
    <w:p w14:paraId="57534141" w14:textId="3A109BA2" w:rsidR="00C840B8" w:rsidRDefault="003B253E" w:rsidP="002B7DE5">
      <w:pPr>
        <w:pStyle w:val="Section-EpigraphSEP"/>
      </w:pPr>
      <w:r>
        <w:lastRenderedPageBreak/>
        <w:t>E</w:t>
      </w:r>
      <w:r w:rsidR="002B7DE5">
        <w:t>pigraph</w:t>
      </w:r>
    </w:p>
    <w:p w14:paraId="2FFB3787" w14:textId="77777777" w:rsidR="00C840B8" w:rsidRPr="009A405C" w:rsidRDefault="00C840B8" w:rsidP="002B7DE5">
      <w:pPr>
        <w:pStyle w:val="Body-TextTx"/>
      </w:pPr>
      <w:r>
        <w:t>Here’s a standalone epigraph. A haiku:</w:t>
      </w:r>
    </w:p>
    <w:p w14:paraId="538DF282" w14:textId="77777777" w:rsidR="00C840B8" w:rsidRDefault="00C840B8" w:rsidP="002B7DE5">
      <w:pPr>
        <w:pStyle w:val="Epigraph-VerseEpiv0"/>
      </w:pPr>
      <w:r>
        <w:t>Epigraph exists</w:t>
      </w:r>
    </w:p>
    <w:p w14:paraId="079D5579" w14:textId="77777777" w:rsidR="00C840B8" w:rsidRDefault="00C840B8" w:rsidP="002B7DE5">
      <w:pPr>
        <w:pStyle w:val="Epigraph-VerseEpiv0"/>
      </w:pPr>
      <w:r>
        <w:t>It introduces the book</w:t>
      </w:r>
    </w:p>
    <w:p w14:paraId="39E4BA2E" w14:textId="77777777" w:rsidR="00C840B8" w:rsidRDefault="00C840B8" w:rsidP="002B7DE5">
      <w:pPr>
        <w:pStyle w:val="Epigraph-VerseEpiv0"/>
      </w:pPr>
      <w:r>
        <w:t>What part will follow?</w:t>
      </w:r>
    </w:p>
    <w:p w14:paraId="16C74B88" w14:textId="77777777" w:rsidR="00C840B8" w:rsidRDefault="00C840B8" w:rsidP="002B7DE5">
      <w:pPr>
        <w:pStyle w:val="Epigraph-SourceEpisrc"/>
      </w:pPr>
      <w:r>
        <w:t>Nellie McKesson</w:t>
      </w:r>
    </w:p>
    <w:p w14:paraId="24FBEE69" w14:textId="734860CE" w:rsidR="00F75C2D" w:rsidRDefault="00F75C2D" w:rsidP="002B7DE5">
      <w:pPr>
        <w:pStyle w:val="Epigraph-Non-VerseEpi0"/>
      </w:pPr>
      <w:r>
        <w:t>So the next time you encounter</w:t>
      </w:r>
      <w:r w:rsidR="00DE7495">
        <w:t xml:space="preserve"> </w:t>
      </w:r>
      <w:r w:rsidR="00DE7495" w:rsidRPr="00DE7495">
        <w:rPr>
          <w:rStyle w:val="cs-image-placementcimg"/>
        </w:rPr>
        <w:t>inline_image.jpg</w:t>
      </w:r>
      <w:r>
        <w:t xml:space="preserve"> fear, consider yourself lucky. This is where the courage comes in. Usually we think that brave people have no fear. The truth is that they are intimate with fear.</w:t>
      </w:r>
    </w:p>
    <w:p w14:paraId="586148E6" w14:textId="5E2B1483" w:rsidR="00F75C2D" w:rsidRDefault="00F75C2D" w:rsidP="002B7DE5">
      <w:pPr>
        <w:pStyle w:val="Epigraph-Non-VerseEpi0"/>
      </w:pPr>
      <w:r>
        <w:t>When I first married, my husband said I was one of the bravest people he knew. When I asked him why, he said because I was a complete coward but went ahead and did things anyway.</w:t>
      </w:r>
    </w:p>
    <w:p w14:paraId="72B328A4" w14:textId="5696A338" w:rsidR="00F75C2D" w:rsidRPr="00F75C2D" w:rsidRDefault="002B7DE5" w:rsidP="002B7DE5">
      <w:pPr>
        <w:pStyle w:val="Epigraph-SourceEpisrc"/>
      </w:pPr>
      <w:r>
        <w:t>—</w:t>
      </w:r>
      <w:r w:rsidR="00F75C2D">
        <w:t xml:space="preserve">Pema Chödrön, </w:t>
      </w:r>
      <w:r w:rsidR="00F75C2D" w:rsidRPr="002B7DE5">
        <w:rPr>
          <w:rStyle w:val="itali"/>
        </w:rPr>
        <w:t>When Things Fall Apart</w:t>
      </w:r>
    </w:p>
    <w:p w14:paraId="76A96B8E" w14:textId="087B9100" w:rsidR="00C840B8" w:rsidRPr="009A405C" w:rsidRDefault="003B253E" w:rsidP="002B7DE5">
      <w:pPr>
        <w:pStyle w:val="Section-HalftitleSHT0"/>
      </w:pPr>
      <w:r>
        <w:lastRenderedPageBreak/>
        <w:t>H</w:t>
      </w:r>
      <w:r w:rsidR="002B7DE5">
        <w:t>alf Title</w:t>
      </w:r>
    </w:p>
    <w:p w14:paraId="5C902DE8" w14:textId="77777777" w:rsidR="00C840B8" w:rsidRPr="009A405C" w:rsidRDefault="00C840B8" w:rsidP="002B7DE5">
      <w:pPr>
        <w:pStyle w:val="TitleTtl"/>
      </w:pPr>
      <w:r>
        <w:t>Strange Tools</w:t>
      </w:r>
    </w:p>
    <w:p w14:paraId="223DF8EC" w14:textId="1B88CBFF" w:rsidR="00C840B8" w:rsidRDefault="002B7DE5" w:rsidP="002B7DE5">
      <w:pPr>
        <w:pStyle w:val="Section-ContentsSTC0"/>
      </w:pPr>
      <w:r>
        <w:lastRenderedPageBreak/>
        <w:t>Contents</w:t>
      </w:r>
    </w:p>
    <w:p w14:paraId="3E832ED5" w14:textId="77777777" w:rsidR="00C840B8" w:rsidRPr="00B54102" w:rsidRDefault="00C840B8" w:rsidP="002B7DE5">
      <w:pPr>
        <w:pStyle w:val="Main-HeadMHead"/>
      </w:pPr>
      <w:r w:rsidRPr="00E4068F">
        <w:t>Contents</w:t>
      </w:r>
    </w:p>
    <w:p w14:paraId="49A86497" w14:textId="77777777" w:rsidR="00C840B8" w:rsidRPr="00B54102" w:rsidRDefault="00C840B8" w:rsidP="002B7DE5">
      <w:pPr>
        <w:pStyle w:val="TOC-FrontmatterTocfm"/>
      </w:pPr>
      <w:r w:rsidRPr="002F3F0C">
        <w:t>Acknowledgments</w:t>
      </w:r>
    </w:p>
    <w:p w14:paraId="577AC815" w14:textId="77777777" w:rsidR="001E5441" w:rsidRPr="001E5441" w:rsidRDefault="001E5441" w:rsidP="002B7DE5">
      <w:pPr>
        <w:pStyle w:val="TOC-ChapterTocch"/>
      </w:pPr>
      <w:r w:rsidRPr="001E5441">
        <w:t>CHAPTER I.  Down the Rabbit-</w:t>
      </w:r>
      <w:commentRangeStart w:id="3"/>
      <w:r w:rsidRPr="001E5441">
        <w:t>Hole</w:t>
      </w:r>
      <w:commentRangeEnd w:id="3"/>
      <w:r w:rsidR="00160D71">
        <w:rPr>
          <w:rStyle w:val="CommentReference"/>
          <w:rFonts w:asciiTheme="minorHAnsi" w:hAnsiTheme="minorHAnsi" w:cstheme="minorBidi"/>
        </w:rPr>
        <w:commentReference w:id="3"/>
      </w:r>
    </w:p>
    <w:p w14:paraId="1C5AB136" w14:textId="77777777" w:rsidR="001E5441" w:rsidRPr="001E5441" w:rsidRDefault="001E5441" w:rsidP="002B7DE5">
      <w:pPr>
        <w:pStyle w:val="TOC-ChapterTocch"/>
      </w:pPr>
      <w:r w:rsidRPr="001E5441">
        <w:t>CHAPTER II. The Pool of Tears</w:t>
      </w:r>
    </w:p>
    <w:p w14:paraId="5E4D2774" w14:textId="77777777" w:rsidR="001E5441" w:rsidRPr="001E5441" w:rsidRDefault="001E5441" w:rsidP="002B7DE5">
      <w:pPr>
        <w:pStyle w:val="TOC-ChapterTocch"/>
      </w:pPr>
      <w:r w:rsidRPr="001E5441">
        <w:t>CHAPTER III.  A Caucus-Race and a Long Tale</w:t>
      </w:r>
    </w:p>
    <w:p w14:paraId="50EF67E1" w14:textId="77777777" w:rsidR="001E5441" w:rsidRPr="001E5441" w:rsidRDefault="001E5441" w:rsidP="002B7DE5">
      <w:pPr>
        <w:pStyle w:val="TOC-ChapterTocch"/>
      </w:pPr>
      <w:r w:rsidRPr="001E5441">
        <w:t>CHAPTER IV. The Rabbit Sends in a Little Bill</w:t>
      </w:r>
    </w:p>
    <w:p w14:paraId="0B70FB4F" w14:textId="77777777" w:rsidR="001E5441" w:rsidRPr="001E5441" w:rsidRDefault="001E5441" w:rsidP="002B7DE5">
      <w:pPr>
        <w:pStyle w:val="TOC-ChapterTocch"/>
      </w:pPr>
      <w:r w:rsidRPr="001E5441">
        <w:t>CHAPTER V.  Advice from a Caterpillar</w:t>
      </w:r>
    </w:p>
    <w:p w14:paraId="0865ADA4" w14:textId="77777777" w:rsidR="001E5441" w:rsidRPr="001E5441" w:rsidRDefault="001E5441" w:rsidP="002B7DE5">
      <w:pPr>
        <w:pStyle w:val="TOC-ChapterTocch"/>
      </w:pPr>
      <w:r w:rsidRPr="001E5441">
        <w:t>CHAPTER VI. Pig and Pepper</w:t>
      </w:r>
    </w:p>
    <w:p w14:paraId="3FC318F0" w14:textId="67AA94CC" w:rsidR="001E5441" w:rsidRDefault="001E5441" w:rsidP="002B7DE5">
      <w:pPr>
        <w:pStyle w:val="TOC-ChapterTocch"/>
      </w:pPr>
      <w:r w:rsidRPr="001E5441">
        <w:t>CHAPTER VII.  A Mad Tea-Party</w:t>
      </w:r>
    </w:p>
    <w:p w14:paraId="161B374B" w14:textId="36199332" w:rsidR="00D12C97" w:rsidRPr="00D12C97" w:rsidRDefault="002759D2" w:rsidP="00D12C97">
      <w:pPr>
        <w:pStyle w:val="AboutAuthorTextHeadatah"/>
      </w:pPr>
      <w:r>
        <w:t>asdasdasd</w:t>
      </w:r>
    </w:p>
    <w:p w14:paraId="3AA0770B" w14:textId="77777777" w:rsidR="001E5441" w:rsidRPr="001E5441" w:rsidRDefault="001E5441" w:rsidP="002B7DE5">
      <w:pPr>
        <w:pStyle w:val="TOC-ChapterTocch"/>
      </w:pPr>
      <w:r w:rsidRPr="001E5441">
        <w:t>CHAPTER VIII.   The Queen’s Croquet-Ground</w:t>
      </w:r>
    </w:p>
    <w:p w14:paraId="3903C241" w14:textId="77777777" w:rsidR="001E5441" w:rsidRPr="001E5441" w:rsidRDefault="001E5441" w:rsidP="002B7DE5">
      <w:pPr>
        <w:pStyle w:val="TOC-ChapterTocch"/>
      </w:pPr>
      <w:r w:rsidRPr="001E5441">
        <w:t>CHAPTER IX. The Mock Turtle’s Story</w:t>
      </w:r>
    </w:p>
    <w:p w14:paraId="6040089C" w14:textId="77777777" w:rsidR="001E5441" w:rsidRPr="001E5441" w:rsidRDefault="001E5441" w:rsidP="002B7DE5">
      <w:pPr>
        <w:pStyle w:val="TOC-ChapterTocch"/>
      </w:pPr>
      <w:r w:rsidRPr="001E5441">
        <w:t>CHAPTER X.  The Lobster Quadrille</w:t>
      </w:r>
    </w:p>
    <w:p w14:paraId="13973013" w14:textId="77777777" w:rsidR="001E5441" w:rsidRPr="001E5441" w:rsidRDefault="001E5441" w:rsidP="002B7DE5">
      <w:pPr>
        <w:pStyle w:val="TOC-ChapterTocch"/>
      </w:pPr>
      <w:r w:rsidRPr="001E5441">
        <w:t>CHAPTER XI. Who Stole the Tarts?</w:t>
      </w:r>
    </w:p>
    <w:p w14:paraId="75CF0BDD" w14:textId="127F3AF1" w:rsidR="00C840B8" w:rsidRPr="00B54102" w:rsidRDefault="001E5441" w:rsidP="002B7DE5">
      <w:pPr>
        <w:pStyle w:val="TOC-ChapterTocch"/>
      </w:pPr>
      <w:r w:rsidRPr="001E5441">
        <w:t xml:space="preserve">CHAPTER XII.  Alice’s Evidence </w:t>
      </w:r>
      <w:r w:rsidR="00C840B8" w:rsidRPr="002F3F0C">
        <w:t>References</w:t>
      </w:r>
    </w:p>
    <w:p w14:paraId="2307262E" w14:textId="77777777" w:rsidR="00C840B8" w:rsidRPr="00B54102" w:rsidRDefault="00C840B8" w:rsidP="002B7DE5">
      <w:pPr>
        <w:pStyle w:val="TOC-BackmatterTocbm"/>
      </w:pPr>
      <w:r w:rsidRPr="002F3F0C">
        <w:t>Notes</w:t>
      </w:r>
    </w:p>
    <w:p w14:paraId="64508727" w14:textId="77777777" w:rsidR="00C840B8" w:rsidRDefault="00C840B8" w:rsidP="002B7DE5">
      <w:pPr>
        <w:pStyle w:val="TOC-BackmatterTocbm"/>
      </w:pPr>
      <w:r w:rsidRPr="002F3F0C">
        <w:t>Index</w:t>
      </w:r>
    </w:p>
    <w:p w14:paraId="005DD836" w14:textId="5AEEFE84" w:rsidR="00C840B8" w:rsidRDefault="00411760" w:rsidP="002B7DE5">
      <w:pPr>
        <w:pStyle w:val="Section-AcknowledgmentsSAK0"/>
      </w:pPr>
      <w:r>
        <w:rPr>
          <w:noProof/>
        </w:rPr>
        <w:lastRenderedPageBreak/>
        <w:drawing>
          <wp:anchor distT="0" distB="0" distL="114300" distR="114300" simplePos="0" relativeHeight="251660288" behindDoc="0" locked="0" layoutInCell="1" allowOverlap="1" wp14:anchorId="33370BF0" wp14:editId="466644E7">
            <wp:simplePos x="0" y="0"/>
            <wp:positionH relativeFrom="column">
              <wp:posOffset>1947545</wp:posOffset>
            </wp:positionH>
            <wp:positionV relativeFrom="paragraph">
              <wp:posOffset>887095</wp:posOffset>
            </wp:positionV>
            <wp:extent cx="1524000" cy="6985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1 Fanfare For The Common Man.m4a" descr="movie::/Users/matthew.retzer/Music/iTunes/iTunes Media/Music/Aaron Copland/Essential Aaron Copland - 12 Greatest Hits/1-01 Fanfare For The Common Man.m4a"/>
                    <pic:cNvPicPr/>
                  </pic:nvPicPr>
                  <pic:blipFill>
                    <a:blip r:embed="rId11"/>
                    <a:stretch>
                      <a:fillRect/>
                    </a:stretch>
                  </pic:blipFill>
                  <pic:spPr>
                    <a:xfrm>
                      <a:off x="0" y="0"/>
                      <a:ext cx="1524000" cy="698500"/>
                    </a:xfrm>
                    <a:prstGeom prst="rect">
                      <a:avLst/>
                    </a:prstGeom>
                  </pic:spPr>
                </pic:pic>
              </a:graphicData>
            </a:graphic>
          </wp:anchor>
        </w:drawing>
      </w:r>
    </w:p>
    <w:p w14:paraId="2B3C3874" w14:textId="77777777" w:rsidR="00C840B8" w:rsidRPr="00B54102" w:rsidRDefault="00C840B8" w:rsidP="002B7DE5">
      <w:pPr>
        <w:pStyle w:val="TitleTtl"/>
      </w:pPr>
      <w:r w:rsidRPr="00E4068F">
        <w:t>Acknowledgments</w:t>
      </w:r>
    </w:p>
    <w:p w14:paraId="404E93C2" w14:textId="0EA1BA2F" w:rsidR="00C840B8" w:rsidRDefault="00F5395A" w:rsidP="002B7DE5">
      <w:pPr>
        <w:pStyle w:val="Body-TextTx"/>
      </w:pPr>
      <w:r w:rsidRPr="00F5395A">
        <w:t>I am already far north of London, and as I walk in the streets of Petersburgh, I feel a cold northern breeze play upon my ch</w:t>
      </w:r>
      <w:r w:rsidR="00160D71">
        <w:rPr>
          <w:noProof/>
        </w:rPr>
        <w:drawing>
          <wp:inline distT="0" distB="0" distL="0" distR="0" wp14:anchorId="6D7045FC" wp14:editId="677EA9A2">
            <wp:extent cx="5486400" cy="4795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12"/>
                    <a:stretch>
                      <a:fillRect/>
                    </a:stretch>
                  </pic:blipFill>
                  <pic:spPr>
                    <a:xfrm>
                      <a:off x="0" y="0"/>
                      <a:ext cx="5486400" cy="4795520"/>
                    </a:xfrm>
                    <a:prstGeom prst="rect">
                      <a:avLst/>
                    </a:prstGeom>
                  </pic:spPr>
                </pic:pic>
              </a:graphicData>
            </a:graphic>
          </wp:inline>
        </w:drawing>
      </w:r>
      <w:r w:rsidRPr="00F5395A">
        <w:t xml:space="preserve">eeks, </w:t>
      </w:r>
      <w:r w:rsidRPr="002B7DE5">
        <w:rPr>
          <w:rStyle w:val="cs-design-notecdn"/>
        </w:rPr>
        <w:t>which braces my nerves and fills me with delight</w:t>
      </w:r>
      <w:r w:rsidRPr="00F5395A">
        <w:t xml:space="preserve">. Do you understand this </w:t>
      </w:r>
      <w:r w:rsidRPr="00F5395A">
        <w:lastRenderedPageBreak/>
        <w:t>feeling? This breeze, which has travelled from the regions towards which I am advancing, gives me a foretaste of those icy climes. Inspirited by this wind of promise, my daydreams become more fervent and vivid. I try in vain to be persuaded that the pole is the seat of frost and desolation; it ever presents itself to my imagination as the region of beaut</w:t>
      </w:r>
      <w:r w:rsidR="00160D71">
        <w:rPr>
          <w:noProof/>
        </w:rPr>
        <w:drawing>
          <wp:inline distT="0" distB="0" distL="0" distR="0" wp14:anchorId="7A21C7E6" wp14:editId="50A58AB6">
            <wp:extent cx="5486400" cy="3200400"/>
            <wp:effectExtent l="0" t="0" r="12700" b="1270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Pr="00F5395A">
        <w:t xml:space="preserve">y and delight. There, Margaret, the sun is forever visible, its broad disk just skirting the horizon and diffusing a perpetual splendour. There—for with your leave, my sister, I will put some trust in preceding navigators—there snow and frost are </w:t>
      </w:r>
      <w:r w:rsidR="00160D71">
        <w:rPr>
          <w:noProof/>
        </w:rPr>
        <w:lastRenderedPageBreak/>
        <w:drawing>
          <wp:inline distT="0" distB="0" distL="0" distR="0" wp14:anchorId="5EF340C9" wp14:editId="350944D9">
            <wp:extent cx="5486400" cy="3200400"/>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sidRPr="00F5395A">
        <w:t>banished; and, sailing over a calm sea, we may be wafted to a land surpassing in wonders and in beauty every region hitherto discovered on the habitable globe. Its productions and features may be without example, as the phenomena of the heavenly bodies undoubtedly are in those undisco</w:t>
      </w:r>
      <w:r w:rsidR="00160D71">
        <w:rPr>
          <w:noProof/>
        </w:rPr>
        <w:lastRenderedPageBreak/>
        <w:drawing>
          <wp:inline distT="0" distB="0" distL="0" distR="0" wp14:anchorId="1F58C4FA" wp14:editId="415A1EAC">
            <wp:extent cx="5486400" cy="731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5349.jpg"/>
                    <pic:cNvPicPr/>
                  </pic:nvPicPr>
                  <pic:blipFill>
                    <a:blip r:embed="rId19"/>
                    <a:stretch>
                      <a:fillRect/>
                    </a:stretch>
                  </pic:blipFill>
                  <pic:spPr>
                    <a:xfrm>
                      <a:off x="0" y="0"/>
                      <a:ext cx="5486400" cy="7315200"/>
                    </a:xfrm>
                    <a:prstGeom prst="rect">
                      <a:avLst/>
                    </a:prstGeom>
                  </pic:spPr>
                </pic:pic>
              </a:graphicData>
            </a:graphic>
          </wp:inline>
        </w:drawing>
      </w:r>
      <w:r w:rsidRPr="00F5395A">
        <w:t>vered solitudes.</w:t>
      </w:r>
    </w:p>
    <w:p w14:paraId="6A8D1511" w14:textId="3A6278D3" w:rsidR="00160D71" w:rsidRDefault="00160D71" w:rsidP="002B7DE5">
      <w:pPr>
        <w:pStyle w:val="Body-TextTx"/>
      </w:pPr>
      <w:r>
        <w:rPr>
          <w:noProof/>
        </w:rPr>
        <mc:AlternateContent>
          <mc:Choice Requires="wps">
            <w:drawing>
              <wp:anchor distT="0" distB="0" distL="114300" distR="114300" simplePos="0" relativeHeight="251659264" behindDoc="0" locked="0" layoutInCell="1" allowOverlap="1" wp14:anchorId="6EC21330" wp14:editId="0B5194A2">
                <wp:simplePos x="0" y="0"/>
                <wp:positionH relativeFrom="column">
                  <wp:posOffset>423333</wp:posOffset>
                </wp:positionH>
                <wp:positionV relativeFrom="paragraph">
                  <wp:posOffset>63077</wp:posOffset>
                </wp:positionV>
                <wp:extent cx="914400" cy="914400"/>
                <wp:effectExtent l="50800" t="25400" r="63500" b="76200"/>
                <wp:wrapNone/>
                <wp:docPr id="2" name="Rectangle 2"/>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DA5B91" id="Rectangle 2" o:spid="_x0000_s1026" style="position:absolute;margin-left:33.35pt;margin-top:4.95pt;width:1in;height:1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" fillcolor="#4f81bd [3204]" strokecolor="#4579b8 [3044]">
                <v:fill color2="#a7bfde [1620]" rotate="t" angle="180" focus="100%" type="gradient">
                  <o:fill v:ext="view" type="gradientUnscaled"/>
                </v:fill>
                <v:shadow on="t" color="black" opacity="22937f" origin=",.5" offset="0,.63889mm"/>
              </v:rect>
            </w:pict>
          </mc:Fallback>
        </mc:AlternateContent>
      </w:r>
    </w:p>
    <w:p w14:paraId="10147664" w14:textId="77777777" w:rsidR="00160D71" w:rsidRPr="00B54102" w:rsidRDefault="00160D71" w:rsidP="002B7DE5">
      <w:pPr>
        <w:pStyle w:val="Body-TextTx"/>
      </w:pPr>
    </w:p>
    <w:p w14:paraId="218744A2" w14:textId="56D7A36A" w:rsidR="00C840B8" w:rsidRDefault="003B253E" w:rsidP="002B7DE5">
      <w:pPr>
        <w:pStyle w:val="Section-ForewordSFW0"/>
      </w:pPr>
      <w:r>
        <w:lastRenderedPageBreak/>
        <w:t>F</w:t>
      </w:r>
      <w:r w:rsidR="002B7DE5">
        <w:t>oreword</w:t>
      </w:r>
    </w:p>
    <w:p w14:paraId="5D60B572" w14:textId="40518026" w:rsidR="00C840B8" w:rsidRDefault="002B7DE5" w:rsidP="002B7DE5">
      <w:pPr>
        <w:pStyle w:val="Main-HeadMHead"/>
      </w:pPr>
      <w:r>
        <w:t>Foreword b</w:t>
      </w:r>
      <w:r w:rsidRPr="00B3798B">
        <w:t xml:space="preserve">y </w:t>
      </w:r>
      <w:r>
        <w:t>Robert</w:t>
      </w:r>
      <w:r w:rsidRPr="00B3798B">
        <w:t xml:space="preserve"> </w:t>
      </w:r>
      <w:r>
        <w:t>Walton</w:t>
      </w:r>
    </w:p>
    <w:p w14:paraId="621DB1E6" w14:textId="6AA155E8" w:rsidR="00C840B8" w:rsidRPr="00D35A3D" w:rsidRDefault="00AD06F6" w:rsidP="002B7DE5">
      <w:pPr>
        <w:pStyle w:val="Author1Au1"/>
      </w:pPr>
      <w:r>
        <w:t>Robert</w:t>
      </w:r>
      <w:r w:rsidR="00C840B8">
        <w:t xml:space="preserve"> </w:t>
      </w:r>
      <w:r>
        <w:t>Walton</w:t>
      </w:r>
    </w:p>
    <w:p w14:paraId="2A821E4F" w14:textId="4D7AC554" w:rsidR="00AD06F6" w:rsidRDefault="00AD06F6" w:rsidP="002B7DE5">
      <w:pPr>
        <w:pStyle w:val="Body-TextTx"/>
      </w:pPr>
      <w:r>
        <w:t>How slowly the time passes here, encompassed as I am by frost and snow! Yet a second step is taken towards my enterprise. I have hired a vessel and am occupied in collecting my sailors; those whom I have already engaged appear to be men on whom I can depend and are certainly possessed of dauntless courage.</w:t>
      </w:r>
    </w:p>
    <w:p w14:paraId="6D80B536" w14:textId="6AE3E1F1" w:rsidR="00AD06F6" w:rsidRDefault="00AD06F6" w:rsidP="002B7DE5">
      <w:pPr>
        <w:pStyle w:val="Body-TextTx"/>
      </w:pPr>
      <w:r>
        <w:t xml:space="preserve">But I have one want which I have never yet been able to satisfy, and the absence of the object of which I now feel as a most severe evil, I have no friend, Margaret: when I am glowing with the enthusiasm of success, there will be none to participate my joy; if I am assailed by disappointment, no one will endeavour to sustain me in dejection. I shall commit my thoughts to paper, it is true; but that is a poor medium for the communication of feeling. I desire the company of a man who could sympathize with me, whose eyes would reply to mine. You may deem me romantic, my dear sister, but I bitterly feel the want of a friend. I have no one near me, gentle yet courageous, possessed of a cultivated as well as of a capacious mind, whose tastes are like my own, to approve or amend my plans. How would such a friend repair the faults of your poor brother! I am too ardent in execution and too impatient of difficulties. But it is a still greater evil to me that I am self-educated: for the first fourteen years of my life I ran wild on a common and read nothing but our Uncle Thomas' books of voyages. At that age I became acquainted with the celebrated poets of our own country; but it was only when it had ceased to be in my power to derive its most important benefits from such a conviction that I perceived the </w:t>
      </w:r>
      <w:r>
        <w:lastRenderedPageBreak/>
        <w:t xml:space="preserve">necessity of becoming acquainted with more languages than that of my native country. Now I am twenty-eight and am in reality more illiterate than many schoolboys of fifteen. It is true that I have thought more and that my daydreams are more extended and magnificent, but they want (as the painters call it) KEEPING; and I greatly need a friend who would have sense enough not to despise me as romantic, and affection enough for me to endeavour to regulate my mind. Well, these are useless complaints; I shall certainly find no friend on the wide ocean, nor even here in Archangel, among merchants and seamen. Yet some feelings, unallied to the dross of human nature, beat even in these rugged bosoms. My lieutenant, for instance, is a man of wonderful courage and enterprise; he is madly desirous of glory, or rather, to word my phrase more characteristically, of advancement in his profession. He is an Englishman, and in the midst of national and professional prejudices, unsoftened by cultivation, retains some of the noblest endowments of humanity. I first became acquainted with him on board a whale vessel; finding that he was unemployed in this city, I easily engaged him to assist in my enterprise. The master is a person of an excellent disposition and is remarkable in the ship for his gentleness and the mildness of his discipline. This circumstance, added to his well-known integrity and dauntless courage, made me very desirous to engage him. A youth passed in solitude, my best years spent under your gentle and feminine fosterage, has so refined the groundwork of my character that I cannot overcome an intense distaste to the usual brutality exercised on board ship: I have never believed it to be necessary, and when I heard of a mariner equally noted for his kindliness of heart and the respect and obedience paid to him by his crew, I felt myself peculiarly fortunate in being able to secure his services. I heard of him first in rather a romantic manner, from a lady who </w:t>
      </w:r>
      <w:r>
        <w:lastRenderedPageBreak/>
        <w:t>owes to him the happiness of her life. This, briefly, is his story. Some years ago he loved a young Russian lady of moderate fortune, and having amassed a considerable sum in prize-money, the father of the girl consented to the match. He saw his mistress once before the destined ceremony; but she was bathed in tears, and throwing herself at his feet, entreated him to spare her, confessing at the same time that she loved another, but that he was poor, and that her father would never consent to the union. My generous friend reassured the suppliant, and on being informed of the name of her lover, instantly abandoned his pursuit. He had already bought a farm with his money, on which he had designed to pass the remainder of his life; but he bestowed the whole on his rival, together with the remains of his prize-money to purchase stock, and then himself solicited the young woman's father to consent to her marriage with her lover. But the old man decidedly refused, thinking himself bound in honour to my friend, who, when he found the father inexorable, quitted his country, nor returned until he heard that his former mistress was married according to her inclinations. "What a noble fellow!" you will exclaim. He is so; but then he is wholly uneducated: he is as silent as a Turk, and a kind of ignorant carelessness attends him, which, while it renders his conduct the more astonishing, detracts from the interest and sympathy which otherwise he would command.</w:t>
      </w:r>
    </w:p>
    <w:p w14:paraId="1AAA4799" w14:textId="2C38B96E" w:rsidR="00AD06F6" w:rsidRDefault="00AD06F6" w:rsidP="002B7DE5">
      <w:pPr>
        <w:pStyle w:val="Body-TextTx"/>
      </w:pPr>
      <w:r>
        <w:t xml:space="preserve">Yet do not suppose, because I complain a little or because I can conceive a consolation for my toils which I may never know, that I am wavering in my resolutions. Those are as fixed as fate, and my voyage is only now delayed until the weather shall permit my embarkation. The winter has been dreadfully severe, but the spring promises well, and it is considered as a remarkably early season, so that perhaps I may sail sooner </w:t>
      </w:r>
      <w:r>
        <w:lastRenderedPageBreak/>
        <w:t>than I expected. I shall do nothing rashly: you know me sufficiently to confide in my prudence and considerateness whenever the safety of others is committed to my care.</w:t>
      </w:r>
    </w:p>
    <w:p w14:paraId="61733C91" w14:textId="7DCB3F2C" w:rsidR="00AD06F6" w:rsidRDefault="00AD06F6" w:rsidP="002B7DE5">
      <w:pPr>
        <w:pStyle w:val="Body-TextTx"/>
      </w:pPr>
      <w:r>
        <w:t>I cannot describe to you my sensations on the near prospect of my undertaking. It is impossible to communicate to you a conception of the trembling sensation, half pleasurable and half fearful, with which I am preparing to depart. I am going to unexplored regions, to "the land of mist and snow," but I shall kill no albatross; therefore do not be alarmed for my safety or if I should come back to you as worn and woeful as the "Ancient Mariner." You will smile at my allusion, but I will disclose a secret. I have often attributed my attachment to, my passionate enthusiasm for, the dangerous mysteries of ocean to that production of the most imaginative of modern poets. There is something at work in my soul which I do not understand. I am practically industrious—painstaking, a workman to execute with perseverance and labour—but besides this there is a love for the marvellous, a belief in the marvellous, intertwined in all my projects, which hurries me out of the common pathways of men, even to the wild sea and unvisited regions I am about to explore. But to return to dearer considerations. Shall I meet you again, after having traversed immense seas, and returned by the most southern cape of Africa or America? I dare not expect such success, yet I cannot bear to look on the reverse of the picture. Continue for the present to write to me by every opportunity: I may receive your letters on some occasions when I need them most to support my spirits. I love you very tenderly. Remember me with affection, should you never hear from me again.</w:t>
      </w:r>
    </w:p>
    <w:p w14:paraId="183AFE5A" w14:textId="1CE769A9" w:rsidR="00C840B8" w:rsidRPr="005A2304" w:rsidRDefault="00AD06F6" w:rsidP="002B7DE5">
      <w:pPr>
        <w:pStyle w:val="ClosingClos"/>
      </w:pPr>
      <w:r>
        <w:t>Your affectionate brother, Robert Walton</w:t>
      </w:r>
    </w:p>
    <w:p w14:paraId="2A3C7234" w14:textId="3A3A364A" w:rsidR="00C840B8" w:rsidRPr="005A2304" w:rsidRDefault="00AD06F6" w:rsidP="002B7DE5">
      <w:pPr>
        <w:pStyle w:val="SignatureSig"/>
      </w:pPr>
      <w:r>
        <w:t>R</w:t>
      </w:r>
      <w:r w:rsidR="00C840B8" w:rsidRPr="00FA575E">
        <w:t>.</w:t>
      </w:r>
      <w:r>
        <w:t>W.</w:t>
      </w:r>
    </w:p>
    <w:p w14:paraId="6BF5EE82" w14:textId="77777777" w:rsidR="00C840B8" w:rsidRDefault="00C840B8" w:rsidP="002B7DE5">
      <w:pPr>
        <w:pStyle w:val="SignatureSig"/>
      </w:pPr>
      <w:r w:rsidRPr="00FA575E">
        <w:t>August 2016</w:t>
      </w:r>
    </w:p>
    <w:p w14:paraId="54CBE537" w14:textId="7B69483F" w:rsidR="00C840B8" w:rsidRDefault="00AD06F6" w:rsidP="002B7DE5">
      <w:pPr>
        <w:pStyle w:val="Ebook-Only-TextEonly"/>
      </w:pPr>
      <w:r>
        <w:lastRenderedPageBreak/>
        <w:t>Rober Walton</w:t>
      </w:r>
      <w:r w:rsidR="00C840B8">
        <w:t xml:space="preserve"> Website</w:t>
      </w:r>
    </w:p>
    <w:p w14:paraId="2D254FB7" w14:textId="08D60C9C" w:rsidR="00C840B8" w:rsidRDefault="00AD06F6" w:rsidP="002B7DE5">
      <w:pPr>
        <w:pStyle w:val="Ebook-Only-TextEonly"/>
      </w:pPr>
      <w:r w:rsidRPr="00AD06F6">
        <w:t>www.gutenberg.org</w:t>
      </w:r>
    </w:p>
    <w:p w14:paraId="0B6FE611" w14:textId="799737ED" w:rsidR="00C840B8" w:rsidRDefault="003B253E" w:rsidP="002B7DE5">
      <w:pPr>
        <w:pStyle w:val="Section-IntroductionSIC"/>
      </w:pPr>
      <w:r>
        <w:lastRenderedPageBreak/>
        <w:t>I</w:t>
      </w:r>
      <w:r w:rsidR="002B7DE5">
        <w:t>ntroduction</w:t>
      </w:r>
    </w:p>
    <w:p w14:paraId="5ED9D1B2" w14:textId="77777777" w:rsidR="00C840B8" w:rsidRPr="005A2304" w:rsidRDefault="00C840B8" w:rsidP="002B7DE5">
      <w:pPr>
        <w:pStyle w:val="TitleTtl"/>
      </w:pPr>
      <w:r>
        <w:t>Intro</w:t>
      </w:r>
      <w:r w:rsidRPr="00FA575E">
        <w:t>duction</w:t>
      </w:r>
    </w:p>
    <w:p w14:paraId="75D2E657" w14:textId="2685E8B4" w:rsidR="008B4EB5" w:rsidRDefault="008B4EB5" w:rsidP="002B7DE5">
      <w:pPr>
        <w:pStyle w:val="Body-TextTx"/>
      </w:pPr>
      <w:r>
        <w:t>I am by birth a Genevese, and my family is one of the most distinguished of that republic. My ancestors had been for many years counsellors and syndics, and my father had filled several public situations with honour and reputation. He was respected by all who knew him for his integrity and indefatigable attention to public business. He passed his younger days perpetually occupied by the affairs of his country; a variety of circumstances had prevented his marrying early, nor was it until the decline of life that he became a husband and the father of a family.</w:t>
      </w:r>
    </w:p>
    <w:p w14:paraId="1ECC4F6F" w14:textId="121CFCB5" w:rsidR="008B4EB5" w:rsidRDefault="008B4EB5" w:rsidP="002B7DE5">
      <w:pPr>
        <w:pStyle w:val="Body-TextTx"/>
      </w:pPr>
      <w:r>
        <w:t>As the circumstances of his marriage illustrate his character, I cannot refrain from relating them. One of his most intimate friends was a merchant who, from a flourishing state, fell, through numerous mischances, into poverty. This man, whose name was Beaufort, was of a proud and unbending disposition and could not bear to live in poverty and oblivion in the same country where he had formerly been distinguished for his rank and magnificence. Having paid his debts, therefore, in the most honourable manner, he retreated with his daughter to the town of Lucerne, where he lived unknown and in wretchedness. My father loved Beaufort with the truest friendship and was deeply grieved by his retreat in these unfortunate circumstances. He bitterly deplored the false pride which led his friend to a conduct so little worthy of the affection that united them. He lost no time in endeavouring to seek him out, with the hope of persuading him to begin the world again through his credit and assistance.</w:t>
      </w:r>
    </w:p>
    <w:p w14:paraId="48FCE64E" w14:textId="7D176E36" w:rsidR="008B4EB5" w:rsidRDefault="008B4EB5" w:rsidP="002B7DE5">
      <w:pPr>
        <w:pStyle w:val="Body-TextTx"/>
      </w:pPr>
      <w:r>
        <w:t xml:space="preserve">Beaufort had taken effectual measures to conceal himself, and it was ten months </w:t>
      </w:r>
      <w:r>
        <w:lastRenderedPageBreak/>
        <w:t xml:space="preserve">before my father discovered his abode. Overjoyed at this discovery, he hastened to the house, which was situated in a mean street near the Reuss. But when he entered, misery and despair alone welcomed him. </w:t>
      </w:r>
      <w:r w:rsidRPr="002B7DE5">
        <w:rPr>
          <w:rStyle w:val="itali"/>
        </w:rPr>
        <w:t>Beaufort had saved but a very small sum of money from the wreck of his fortunes</w:t>
      </w:r>
      <w:r>
        <w:t>, but it was sufficient to provide him with sustenance for some months, and in the meantime he hoped to procure some respectable employment in a merchant's house. The interval was, consequently, spent in inaction; his grief only became more deep and rankling when he had leisure for reflection, and at length it took so fast hold of his mind that at the end of three months he lay on a bed of sickness, incapable of any exertion.</w:t>
      </w:r>
    </w:p>
    <w:p w14:paraId="3362C458" w14:textId="29849B7B" w:rsidR="008B4EB5" w:rsidRDefault="008B4EB5" w:rsidP="002B7DE5">
      <w:pPr>
        <w:pStyle w:val="Body-TextTx"/>
      </w:pPr>
      <w:r>
        <w:t>His daughter attended him with the greatest tenderness, but she saw with despair that their little fund was rapidly decreasing and that there was no other prospect of support. But Caroline Beaufort possessed a mind of an uncommon mould, and her courage rose to support her in her adversity. She procured plain work; she plaited straw and by various means contrived to earn a pittance scarcely sufficient to support life.</w:t>
      </w:r>
    </w:p>
    <w:p w14:paraId="4830D2F7" w14:textId="6F132B26" w:rsidR="00C840B8" w:rsidRDefault="008B4EB5" w:rsidP="002B7DE5">
      <w:pPr>
        <w:pStyle w:val="Body-TextTx"/>
      </w:pPr>
      <w:r>
        <w:t>Several months passed in this manner. Her father grew worse; her time was more entirely occupied in attending him; her means of subsistence decreased; and in the tenth month her father died in her arms, leaving her an orphan and a beggar. This last blow overcame her, and she knelt by Beaufort's coffin weeping bitterly, when my father entered the chamber. He came like a protecting spirit to the poor girl, who committed herself to his care; and after the interment of his friend he conducted her to Geneva and placed her under the protection of a relation. Two years after this event Caroline became his wife.</w:t>
      </w:r>
    </w:p>
    <w:p w14:paraId="141A1990" w14:textId="518BF6D4" w:rsidR="00C840B8" w:rsidRDefault="002B7DE5" w:rsidP="002B7DE5">
      <w:pPr>
        <w:pStyle w:val="Ornamental-Space-BreakOsbrk"/>
      </w:pPr>
      <w:r>
        <w:t>***</w:t>
      </w:r>
    </w:p>
    <w:p w14:paraId="485355E5" w14:textId="77777777" w:rsidR="00C840B8" w:rsidRPr="005A2304" w:rsidRDefault="00C840B8" w:rsidP="002B7DE5">
      <w:pPr>
        <w:pStyle w:val="Bookmaker-Processing-InstructionBpi"/>
      </w:pPr>
      <w:r>
        <w:lastRenderedPageBreak/>
        <w:t>IMAGE: wildcards1.jpg</w:t>
      </w:r>
    </w:p>
    <w:p w14:paraId="413D786F" w14:textId="77777777" w:rsidR="008B4EB5" w:rsidRPr="002B7DE5" w:rsidRDefault="008B4EB5" w:rsidP="002B7DE5">
      <w:pPr>
        <w:pStyle w:val="Body-TextTx"/>
        <w:rPr>
          <w:rStyle w:val="itali"/>
        </w:rPr>
      </w:pPr>
      <w:r w:rsidRPr="008B4EB5">
        <w:t>There was a considerable difference between the ages of my parents, but this circumstance seemed to unite them only closer in bonds of devoted affection. There was a sense of justice in my father's upright mind which rendered it necessary that he should approve highly to love strongly. Perhaps during former years he had suffered from the late-discovered unworthiness of one beloved and so was disposed to set a greater value on tried worth. There was a show of gratitude and worship in his attachment to my mother, differing wholly from the doting fondness of age, for it was inspired by reverence for her virtues and a desire to be the means of, in some degree, recompensing her for the sorrows she had endured, but which gave inexpressible grace to his behaviour to her. Everything was made to yield to her wishes and her convenience. He strove to shelter her, as a fair exotic is sheltered by the gardener, from every rougher wind and to surround her with all that could tend to excite pleasurable emotion in her soft and benevolent mind. Her health, and even the tranquillity of her hitherto constant spirit, had been shaken by what she had gone through. During the two years that had elapsed previous to their marriage my father had gradually relinquished all his public functions; and immediately after their union they sought the pleasant climate of Italy, and the change of scene and interest attendant on a tour through that land of wonders, as a restorative for her weakened frame.</w:t>
      </w:r>
      <w:r w:rsidRPr="002B7DE5">
        <w:rPr>
          <w:rStyle w:val="itali"/>
        </w:rPr>
        <w:t xml:space="preserve"> </w:t>
      </w:r>
    </w:p>
    <w:p w14:paraId="235D08E5" w14:textId="6E4211D7" w:rsidR="00C840B8" w:rsidRPr="005A2304" w:rsidRDefault="00C840B8" w:rsidP="002B7DE5">
      <w:pPr>
        <w:pStyle w:val="Body-TextTx"/>
      </w:pPr>
      <w:r w:rsidRPr="002B7DE5">
        <w:rPr>
          <w:rStyle w:val="itali"/>
        </w:rPr>
        <w:t>People all say that I’ve had a bad break. But today . . . today, I consider myself the luckiest man on the face of the earth.</w:t>
      </w:r>
    </w:p>
    <w:p w14:paraId="432AEFAA" w14:textId="6F72292B" w:rsidR="00C840B8" w:rsidRDefault="008B4EB5" w:rsidP="002B7DE5">
      <w:pPr>
        <w:pStyle w:val="Body-TextTx"/>
      </w:pPr>
      <w:r w:rsidRPr="008B4EB5">
        <w:t xml:space="preserve">From Italy they visited Germany and France. I, their eldest child, was born at Naples, and as an infant accompanied them in their rambles. I remained for several years </w:t>
      </w:r>
      <w:r w:rsidRPr="008B4EB5">
        <w:lastRenderedPageBreak/>
        <w:t>their only child. Much as they were attached to each other, they seemed to draw inexhaustible stores of affection from a very mine of love to bestow them upon me. My mother's tender caresses and my father's smile of benevolent pleasure while regarding me are my first recollections. I was their plaything and their idol, and something better—their child, the innocent and helpless creature bestowed on them by heaven, whom to bring up to good, and whose future lot it was in their hands to direct to happiness or misery, according as they fulfilled their duties towards me. With this deep consciousness of what they owed towards the being to which they had given life, added to the active spirit of tenderness that animated both, it may be imagined that while during every hour of my infant life I received a lesson of patience, of charity, and of self-control, I was so guided by a silken cord that all seemed but one train of enjoyment to me.</w:t>
      </w:r>
    </w:p>
    <w:p w14:paraId="6139289E" w14:textId="7FC94A2F" w:rsidR="00C840B8" w:rsidRPr="005A2304" w:rsidRDefault="002B7DE5" w:rsidP="002B7DE5">
      <w:pPr>
        <w:pStyle w:val="Ornamental-Space-BreakOsbrk"/>
      </w:pPr>
      <w:r>
        <w:t>***</w:t>
      </w:r>
    </w:p>
    <w:p w14:paraId="68D829C3" w14:textId="44310E11" w:rsidR="00C840B8" w:rsidRPr="005A2304" w:rsidRDefault="008B4EB5" w:rsidP="002B7DE5">
      <w:pPr>
        <w:pStyle w:val="Body-TextTx"/>
      </w:pPr>
      <w:r>
        <w:t>Here’s</w:t>
      </w:r>
      <w:r w:rsidR="00C840B8" w:rsidRPr="00FA575E">
        <w:t xml:space="preserve"> a Victor Hugo poem:</w:t>
      </w:r>
    </w:p>
    <w:p w14:paraId="47C6FB0D" w14:textId="77777777" w:rsidR="00C840B8" w:rsidRPr="005A2304" w:rsidRDefault="00C840B8" w:rsidP="002B7DE5">
      <w:pPr>
        <w:pStyle w:val="Verse1Vrs1"/>
      </w:pPr>
      <w:r w:rsidRPr="00FA575E">
        <w:t>Be like the bird who</w:t>
      </w:r>
    </w:p>
    <w:p w14:paraId="3799FA10" w14:textId="77777777" w:rsidR="00C840B8" w:rsidRPr="005A2304" w:rsidRDefault="00C840B8" w:rsidP="002B7DE5">
      <w:pPr>
        <w:pStyle w:val="Verse1Vrs1"/>
      </w:pPr>
      <w:r w:rsidRPr="00FA575E">
        <w:t>Halting</w:t>
      </w:r>
      <w:r w:rsidRPr="00280FD7">
        <w:t xml:space="preserve"> in his f</w:t>
      </w:r>
      <w:r w:rsidRPr="00FA575E">
        <w:t>light</w:t>
      </w:r>
    </w:p>
    <w:p w14:paraId="291B1793" w14:textId="77777777" w:rsidR="00C840B8" w:rsidRDefault="00C840B8" w:rsidP="002B7DE5">
      <w:pPr>
        <w:pStyle w:val="Verse1Vrs1"/>
      </w:pPr>
      <w:r w:rsidRPr="00FA575E">
        <w:t>On limb too slight</w:t>
      </w:r>
    </w:p>
    <w:p w14:paraId="0F641B20" w14:textId="38A8C444" w:rsidR="00C840B8" w:rsidRPr="005A2304" w:rsidRDefault="002B7DE5" w:rsidP="002B7DE5">
      <w:pPr>
        <w:pStyle w:val="SeparatorSep"/>
      </w:pPr>
      <w:r>
        <w:t>Separator</w:t>
      </w:r>
    </w:p>
    <w:p w14:paraId="0E71615C" w14:textId="77777777" w:rsidR="00C840B8" w:rsidRPr="005A2304" w:rsidRDefault="00C840B8" w:rsidP="002B7DE5">
      <w:pPr>
        <w:pStyle w:val="Verse1Vrs1"/>
      </w:pPr>
      <w:r w:rsidRPr="00FA575E">
        <w:t>Feels it give way beneath him</w:t>
      </w:r>
    </w:p>
    <w:p w14:paraId="2EB0CBE2" w14:textId="77777777" w:rsidR="00C840B8" w:rsidRPr="005A2304" w:rsidRDefault="00C840B8" w:rsidP="002B7DE5">
      <w:pPr>
        <w:pStyle w:val="Verse1Vrs1"/>
      </w:pPr>
      <w:r w:rsidRPr="00FA575E">
        <w:t>Yet sings</w:t>
      </w:r>
    </w:p>
    <w:p w14:paraId="4F8A5F30" w14:textId="77777777" w:rsidR="00C840B8" w:rsidRPr="005A2304" w:rsidRDefault="00C840B8" w:rsidP="002B7DE5">
      <w:pPr>
        <w:pStyle w:val="Verse1Vrs1"/>
      </w:pPr>
      <w:r w:rsidRPr="00FA575E">
        <w:t>Knowing he hath wings</w:t>
      </w:r>
    </w:p>
    <w:p w14:paraId="0A729639" w14:textId="77777777" w:rsidR="00C840B8" w:rsidRPr="005A2304" w:rsidRDefault="00C840B8" w:rsidP="002B7DE5">
      <w:pPr>
        <w:pStyle w:val="Body-TextTx"/>
      </w:pPr>
      <w:r w:rsidRPr="00FA575E">
        <w:t>I am the bird and I will keep singing until I can’t sing any longer—and then I will sing some more.</w:t>
      </w:r>
    </w:p>
    <w:p w14:paraId="68F9BDC1" w14:textId="09C491F1" w:rsidR="00C840B8" w:rsidRDefault="002B7DE5" w:rsidP="002B7DE5">
      <w:pPr>
        <w:pStyle w:val="Section-PartSPT0"/>
      </w:pPr>
      <w:r>
        <w:lastRenderedPageBreak/>
        <w:t>Part I</w:t>
      </w:r>
    </w:p>
    <w:p w14:paraId="4FF18608" w14:textId="77777777" w:rsidR="00C840B8" w:rsidRPr="005A2304" w:rsidRDefault="00C840B8" w:rsidP="002B7DE5">
      <w:pPr>
        <w:pStyle w:val="NumberNum"/>
      </w:pPr>
      <w:r w:rsidRPr="00B3798B">
        <w:t>Part I</w:t>
      </w:r>
    </w:p>
    <w:p w14:paraId="7FAFB07A" w14:textId="5DF97451" w:rsidR="00C840B8" w:rsidRDefault="005719AA" w:rsidP="002B7DE5">
      <w:pPr>
        <w:pStyle w:val="TitleTtl"/>
      </w:pPr>
      <w:r>
        <w:t>Some Random Excerpts</w:t>
      </w:r>
    </w:p>
    <w:p w14:paraId="121234C8" w14:textId="1B4C06E2" w:rsidR="00C840B8" w:rsidRDefault="001E3326" w:rsidP="001E3326">
      <w:pPr>
        <w:pStyle w:val="Section-InterludeSIN"/>
      </w:pPr>
      <w:r>
        <w:lastRenderedPageBreak/>
        <w:t>Interlude</w:t>
      </w:r>
    </w:p>
    <w:p w14:paraId="272119D1" w14:textId="77777777" w:rsidR="0002512F" w:rsidRDefault="0002512F" w:rsidP="001E3326">
      <w:pPr>
        <w:pStyle w:val="Verse1Vrs1"/>
      </w:pPr>
      <w:r>
        <w:t>How doth the little crocodile</w:t>
      </w:r>
    </w:p>
    <w:p w14:paraId="3BE82DBC" w14:textId="77777777" w:rsidR="0002512F" w:rsidRDefault="0002512F" w:rsidP="001E3326">
      <w:pPr>
        <w:pStyle w:val="Verse1Vrs1"/>
      </w:pPr>
      <w:r>
        <w:t>Improve his shining tail,</w:t>
      </w:r>
    </w:p>
    <w:p w14:paraId="552F51B9" w14:textId="77777777" w:rsidR="0002512F" w:rsidRDefault="0002512F" w:rsidP="001E3326">
      <w:pPr>
        <w:pStyle w:val="Verse1Vrs1"/>
      </w:pPr>
      <w:r>
        <w:t>And pour the waters of the Nile</w:t>
      </w:r>
    </w:p>
    <w:p w14:paraId="135F0A8A" w14:textId="77777777" w:rsidR="0002512F" w:rsidRDefault="0002512F" w:rsidP="001E3326">
      <w:pPr>
        <w:pStyle w:val="Verse1Vrs1"/>
      </w:pPr>
      <w:r>
        <w:t>On every golden scale!</w:t>
      </w:r>
    </w:p>
    <w:p w14:paraId="40240BED" w14:textId="4EB0C618" w:rsidR="0002512F" w:rsidRDefault="001E3326" w:rsidP="001E3326">
      <w:pPr>
        <w:pStyle w:val="SeparatorSep"/>
      </w:pPr>
      <w:r>
        <w:t>Separator</w:t>
      </w:r>
    </w:p>
    <w:p w14:paraId="41EA5AFD" w14:textId="77777777" w:rsidR="0002512F" w:rsidRDefault="0002512F" w:rsidP="001E3326">
      <w:pPr>
        <w:pStyle w:val="Verse1Vrs1"/>
      </w:pPr>
      <w:r>
        <w:t>How cheerfully he seems to grin,</w:t>
      </w:r>
    </w:p>
    <w:p w14:paraId="56B17839" w14:textId="77777777" w:rsidR="0002512F" w:rsidRDefault="0002512F" w:rsidP="001E3326">
      <w:pPr>
        <w:pStyle w:val="Verse1Vrs1"/>
      </w:pPr>
      <w:r>
        <w:t>How neatly spread his claws,</w:t>
      </w:r>
    </w:p>
    <w:p w14:paraId="715DF427" w14:textId="77777777" w:rsidR="0002512F" w:rsidRDefault="0002512F" w:rsidP="001E3326">
      <w:pPr>
        <w:pStyle w:val="Verse1Vrs1"/>
      </w:pPr>
      <w:r>
        <w:t>And welcome little fishes in</w:t>
      </w:r>
    </w:p>
    <w:p w14:paraId="217E2884" w14:textId="3C6C6704" w:rsidR="00C840B8" w:rsidRPr="00B21944" w:rsidRDefault="0002512F" w:rsidP="001E3326">
      <w:pPr>
        <w:pStyle w:val="Verse1Vrs1"/>
      </w:pPr>
      <w:r>
        <w:t>With gently smiling jaws!</w:t>
      </w:r>
    </w:p>
    <w:p w14:paraId="14B22BBB" w14:textId="156DAF6D" w:rsidR="00C840B8" w:rsidRPr="009A405C" w:rsidRDefault="00C840B8" w:rsidP="001E3326">
      <w:pPr>
        <w:pStyle w:val="SourceSrc"/>
      </w:pPr>
      <w:r w:rsidRPr="002B7DE5">
        <w:rPr>
          <w:rStyle w:val="itali"/>
        </w:rPr>
        <w:t>from</w:t>
      </w:r>
      <w:r w:rsidRPr="009A405C">
        <w:t xml:space="preserve"> “</w:t>
      </w:r>
      <w:r w:rsidR="0002512F">
        <w:t>Alice’s adventures in Wonderland</w:t>
      </w:r>
      <w:r w:rsidRPr="009A405C">
        <w:t xml:space="preserve">,” </w:t>
      </w:r>
      <w:r w:rsidR="0002512F">
        <w:t>by Lewis Carroll</w:t>
      </w:r>
    </w:p>
    <w:p w14:paraId="12447449" w14:textId="6B37DB21" w:rsidR="00C840B8" w:rsidRPr="009A405C" w:rsidRDefault="003B253E" w:rsidP="001E3326">
      <w:pPr>
        <w:pStyle w:val="Section-ChapterSCP0"/>
      </w:pPr>
      <w:r>
        <w:lastRenderedPageBreak/>
        <w:t>C</w:t>
      </w:r>
      <w:r w:rsidR="001E3326">
        <w:t>hapter 1</w:t>
      </w:r>
    </w:p>
    <w:p w14:paraId="672DD5B5" w14:textId="77777777" w:rsidR="00C840B8" w:rsidRDefault="00C840B8" w:rsidP="001E3326">
      <w:pPr>
        <w:pStyle w:val="NumberNum"/>
      </w:pPr>
      <w:r>
        <w:t>Chapter 1</w:t>
      </w:r>
    </w:p>
    <w:p w14:paraId="646C5BA4" w14:textId="244B9F2B" w:rsidR="00C840B8" w:rsidRDefault="0002512F" w:rsidP="001E3326">
      <w:pPr>
        <w:pStyle w:val="TitleTtl"/>
      </w:pPr>
      <w:r>
        <w:t>The Monster</w:t>
      </w:r>
    </w:p>
    <w:p w14:paraId="2C048915" w14:textId="77777777" w:rsidR="00C840B8" w:rsidRPr="009A405C" w:rsidRDefault="00C840B8" w:rsidP="001E3326">
      <w:pPr>
        <w:pStyle w:val="SubtitleSttl"/>
      </w:pPr>
      <w:r>
        <w:t>This is a Chapter Subtitle</w:t>
      </w:r>
    </w:p>
    <w:p w14:paraId="450BB0B0" w14:textId="58DE73A1" w:rsidR="00C840B8" w:rsidRPr="009A405C" w:rsidRDefault="00C840B8" w:rsidP="001E3326">
      <w:pPr>
        <w:pStyle w:val="Body-TextTx"/>
      </w:pPr>
      <w:r w:rsidRPr="001E3326">
        <w:rPr>
          <w:rStyle w:val="boldb"/>
        </w:rPr>
        <w:t>This chapter is to test long, multi-paragraph footnotes.</w:t>
      </w:r>
      <w:r>
        <w:t xml:space="preserve"> </w:t>
      </w:r>
      <w:r w:rsidR="0002512F" w:rsidRPr="0002512F">
        <w:t>We were brought up together; there was not quite a year difference in our ages. I need not say that we were strangers to any species of disunion or dispute. Harmony was the soul of our companionship, and the diversity and contrast that subsisted in our characters drew us nearer together. Elizabeth was of a calmer and more concentrated disposition; but, with all my ardour, I was capable of a more intense application and was more deeply smitten with the thirst for knowledge.</w:t>
      </w:r>
      <w:r>
        <w:t xml:space="preserve"> </w:t>
      </w:r>
      <w:r w:rsidRPr="001E3326">
        <w:rPr>
          <w:rStyle w:val="boldb"/>
        </w:rPr>
        <w:t xml:space="preserve">span boldface characters (bf) </w:t>
      </w:r>
      <w:r w:rsidRPr="002B7DE5">
        <w:rPr>
          <w:rStyle w:val="itali"/>
        </w:rPr>
        <w:t>span italic characters (ital)</w:t>
      </w:r>
      <w:r w:rsidRPr="001E3326">
        <w:rPr>
          <w:rStyle w:val="bold-italbi"/>
        </w:rPr>
        <w:t xml:space="preserve"> </w:t>
      </w:r>
      <w:r w:rsidRPr="001E3326">
        <w:rPr>
          <w:rStyle w:val="smallcapssc"/>
        </w:rPr>
        <w:t>span small caps characters (sc)</w:t>
      </w:r>
      <w:r w:rsidRPr="001E3326">
        <w:rPr>
          <w:rStyle w:val="smallcaps-boldscb"/>
        </w:rPr>
        <w:t xml:space="preserve"> </w:t>
      </w:r>
      <w:r w:rsidRPr="001E3326">
        <w:rPr>
          <w:rStyle w:val="underlineu"/>
        </w:rPr>
        <w:t>span underscore characters (us)</w:t>
      </w:r>
      <w:r w:rsidRPr="00512DB4">
        <w:t xml:space="preserve"> </w:t>
      </w:r>
      <w:r w:rsidRPr="001E3326">
        <w:rPr>
          <w:rStyle w:val="supersup"/>
        </w:rPr>
        <w:t>span superscript characters (sup)</w:t>
      </w:r>
      <w:r w:rsidRPr="00512DB4">
        <w:t xml:space="preserve"> </w:t>
      </w:r>
      <w:r w:rsidRPr="001E3326">
        <w:rPr>
          <w:rStyle w:val="subsub"/>
        </w:rPr>
        <w:t>span subscript characters (sub)</w:t>
      </w:r>
      <w:r w:rsidRPr="00512DB4">
        <w:t xml:space="preserve"> </w:t>
      </w:r>
      <w:r w:rsidRPr="001E3326">
        <w:rPr>
          <w:rStyle w:val="bold-italbi"/>
        </w:rPr>
        <w:t xml:space="preserve">span bold ital (bem) </w:t>
      </w:r>
      <w:r w:rsidRPr="001E3326">
        <w:rPr>
          <w:rStyle w:val="smallcaps-italsci"/>
        </w:rPr>
        <w:t>pan smcap ital (scital)</w:t>
      </w:r>
      <w:r w:rsidRPr="001E3326">
        <w:rPr>
          <w:rStyle w:val="boldb"/>
        </w:rPr>
        <w:t xml:space="preserve"> </w:t>
      </w:r>
      <w:r w:rsidRPr="001E3326">
        <w:rPr>
          <w:rStyle w:val="smallcaps-boldscb"/>
        </w:rPr>
        <w:t xml:space="preserve">span smcap bold (scbold) </w:t>
      </w:r>
      <w:r w:rsidRPr="001E3326">
        <w:rPr>
          <w:rStyle w:val="symbolssym"/>
        </w:rPr>
        <w:t xml:space="preserve">span symbols (sym) span accent characters (acc) </w:t>
      </w:r>
      <w:r w:rsidRPr="001E3326">
        <w:rPr>
          <w:rStyle w:val="bookmaker-keep-togetherbkt"/>
        </w:rPr>
        <w:t xml:space="preserve">bookmaker keep together (kt) </w:t>
      </w:r>
    </w:p>
    <w:p w14:paraId="6C862368" w14:textId="77777777" w:rsidR="00C840B8" w:rsidRPr="00F75827" w:rsidRDefault="00C840B8" w:rsidP="002B7DE5">
      <w:pPr>
        <w:pStyle w:val="Body-TextTx"/>
      </w:pPr>
      <w:r w:rsidRPr="00F75827">
        <w:t>These next paragraphs test the “computer type” paragraph and character styles:</w:t>
      </w:r>
    </w:p>
    <w:p w14:paraId="710933F4" w14:textId="77777777" w:rsidR="00C840B8" w:rsidRPr="00F75827" w:rsidRDefault="00C840B8" w:rsidP="001E3326">
      <w:pPr>
        <w:pStyle w:val="Computer-TextComp"/>
      </w:pPr>
      <w:r w:rsidRPr="00F75827">
        <w:t>Then you might want to stop texting and pay attention.</w:t>
      </w:r>
    </w:p>
    <w:p w14:paraId="091B1C7E" w14:textId="77777777" w:rsidR="00C840B8" w:rsidRPr="00F75827" w:rsidRDefault="00C840B8" w:rsidP="002B7DE5">
      <w:pPr>
        <w:pStyle w:val="Body-TextTx"/>
      </w:pPr>
      <w:r w:rsidRPr="001E3326">
        <w:rPr>
          <w:rStyle w:val="cs-computerccom"/>
        </w:rPr>
        <w:t>You are so bossy</w:t>
      </w:r>
      <w:r w:rsidRPr="00F75827">
        <w:t>, I type.</w:t>
      </w:r>
    </w:p>
    <w:p w14:paraId="33ED428F" w14:textId="554642EC" w:rsidR="00C840B8" w:rsidRDefault="0002512F" w:rsidP="002B7DE5">
      <w:pPr>
        <w:pStyle w:val="Body-TextTx"/>
      </w:pPr>
      <w:r w:rsidRPr="0002512F">
        <w:t xml:space="preserve">She busied herself with following the aerial creations of the poets; and in the majestic and wondrous scenes which surrounded our Swiss home —the sublime shapes of the mountains, the changes of the seasons, tempest and calm, the silence of winter, and </w:t>
      </w:r>
      <w:r w:rsidRPr="0002512F">
        <w:lastRenderedPageBreak/>
        <w:t>the life and turbulence of our Alpine summers—she found ample scope for admiration and delight. While my companion contemplated with a serious and satisfied spirit the magnificent appearances of things, I delighted in investigating their causes. The world was to me a secret which I desired to divine. Curiosity, earnest research to learn the hidden laws of nature, gladness akin to rapture, as they were unfolded to me, are among the earliest sensations I can remember.</w:t>
      </w:r>
    </w:p>
    <w:p w14:paraId="301F4948" w14:textId="581B1FE3" w:rsidR="00C840B8" w:rsidRDefault="001E3326" w:rsidP="001E3326">
      <w:pPr>
        <w:pStyle w:val="Ornamental-Space-BreakOsbrk"/>
      </w:pPr>
      <w:r>
        <w:t>###</w:t>
      </w:r>
    </w:p>
    <w:p w14:paraId="3B4B271F" w14:textId="77777777" w:rsidR="00C840B8" w:rsidRPr="009A405C" w:rsidRDefault="00C840B8" w:rsidP="001E3326">
      <w:pPr>
        <w:pStyle w:val="Bookmaker-Processing-InstructionBpi"/>
      </w:pPr>
      <w:r>
        <w:t>IMAGE: wildcards.jpg global</w:t>
      </w:r>
    </w:p>
    <w:p w14:paraId="22BE14C2" w14:textId="40D06F26" w:rsidR="0002512F" w:rsidRDefault="0002512F" w:rsidP="002B7DE5">
      <w:pPr>
        <w:pStyle w:val="Body-TextTx"/>
      </w:pPr>
      <w:r>
        <w:t>On the birth of a second son, my junior by seven years, my parents gave up entirely their wandering life and fixed themselves in their native country. We possessed a house in Geneva, and a campagne on Belrive, the eastern shore of the lake, at the distance of rather more than a league from the city. We resided principally in the latter, and the lives of my parents were passed in considerable seclusion. It was my temper to avoid a crowd and to attach myself fervently to a few. I was indifferent, therefore, to my school-fellows in general; but I united myself in the bonds of the closest friendship to one among them. Henry Clerval was the son of a merchant of Geneva. He was a boy of singular talent and fancy. He loved enterprise, hardship, and even danger for its own sake. He was deeply read in books of chivalry and romance. He composed heroic songs and began to write many a tale of enchantment and knightly adventure. He tried to make us act plays and to enter into masquerades, in which the characters were drawn from the heroes of Roncesvalles, of the Round Table of King Arthur, and the chivalrous train who shed their blood to redeem the holy sepulchre from the hands of the infidels.</w:t>
      </w:r>
    </w:p>
    <w:p w14:paraId="3644344D" w14:textId="1744D91A" w:rsidR="0002512F" w:rsidRDefault="0002512F" w:rsidP="002B7DE5">
      <w:pPr>
        <w:pStyle w:val="Body-TextTx"/>
      </w:pPr>
      <w:r>
        <w:lastRenderedPageBreak/>
        <w:t>No human being could have passed a happier childhood than myself. My parents were possessed by the very spirit of kindness and indulgence. We felt that they were not the tyrants to rule our lot according to their caprice, but the agents and creators of all the many delights which we enjoyed. When I mingled with other families I distinctly discerned how peculiarly fortunate my lot was, and gratitude assisted the development of filial love.</w:t>
      </w:r>
    </w:p>
    <w:p w14:paraId="54CFFB0B" w14:textId="69079183" w:rsidR="0002512F" w:rsidRDefault="0002512F" w:rsidP="002B7DE5">
      <w:pPr>
        <w:pStyle w:val="Body-TextTx"/>
      </w:pPr>
      <w:r>
        <w:t>My temper was sometimes violent, and my passions vehement; but by some law in my temperature they were turned not towards childish pursuits but to an eager desire to learn, and not to learn all things indiscriminately. I confess that neither the structure of languages, nor the code of governments, nor the politics of various states possessed attractions for me. It was the secrets of heaven and earth that I desired to learn; and whether it was the outward substance of things or the inner spirit of nature and the mysterious soul of man that occupied me, still my inquiries were directed to the metaphysical, or in its highest sense, the physical secrets of the world.</w:t>
      </w:r>
    </w:p>
    <w:p w14:paraId="3AEE88B5" w14:textId="6176D951" w:rsidR="00C840B8" w:rsidRPr="009A405C" w:rsidRDefault="001E3326" w:rsidP="001E3326">
      <w:pPr>
        <w:pStyle w:val="Ornamental-Space-BreakOsbrk"/>
      </w:pPr>
      <w:r>
        <w:t>###</w:t>
      </w:r>
    </w:p>
    <w:p w14:paraId="40C58514" w14:textId="73E654D6" w:rsidR="00C840B8" w:rsidRDefault="0002512F" w:rsidP="002B7DE5">
      <w:pPr>
        <w:pStyle w:val="Body-TextTx"/>
      </w:pPr>
      <w:r w:rsidRPr="0002512F">
        <w:t xml:space="preserve">Meanwhile Clerval occupied himself, so to speak, with the moral relations of things. The busy stage of life, the virtues of heroes, and the actions of men were his theme; and his hope and his dream was to become one among those whose names are recorded in story as the gallant and adventurous benefactors of our species. The saintly soul of Elizabeth shone like a shrine-dedicated lamp in our peaceful home. Her sympathy was ours; her smile, her soft voice, the sweet glance of her celestial eyes, were ever there to bless and animate us. She was the living spirit of love to soften and attract; I might have become sullen in my study, rough through the ardour of my nature, but that she was </w:t>
      </w:r>
      <w:r w:rsidRPr="0002512F">
        <w:lastRenderedPageBreak/>
        <w:t>there to subdue me to a semblance of her own gentleness. And Clerval—could aught ill entrench on the noble spirit of Clerval? Yet he might not have been so perfectly humane, so thoughtful in his generosity, so full of kindness and tenderness amidst his passion for adventurous exploit, had she not unfolded to him the real loveliness of beneficence and made the doing good the end and aim of his soaring ambition.</w:t>
      </w:r>
    </w:p>
    <w:p w14:paraId="23A322A8" w14:textId="44753CAE" w:rsidR="001E3326" w:rsidRDefault="001E3326" w:rsidP="001E3326">
      <w:pPr>
        <w:pStyle w:val="RECIPEREC"/>
      </w:pPr>
      <w:r>
        <w:t>Recipe Container</w:t>
      </w:r>
    </w:p>
    <w:p w14:paraId="33719DEE" w14:textId="60A5BB25" w:rsidR="00C840B8" w:rsidRDefault="00EB4E1C" w:rsidP="001E3326">
      <w:pPr>
        <w:pStyle w:val="TitleTtl"/>
      </w:pPr>
      <w:r>
        <w:t>Small Batch Tiramisu</w:t>
      </w:r>
      <w:r w:rsidR="00C840B8">
        <w:t xml:space="preserve"> from</w:t>
      </w:r>
      <w:r w:rsidRPr="002B7DE5">
        <w:rPr>
          <w:rStyle w:val="itali"/>
        </w:rPr>
        <w:t>Smitten Kitchen</w:t>
      </w:r>
      <w:r w:rsidR="00C840B8" w:rsidRPr="002B7DE5">
        <w:rPr>
          <w:rStyle w:val="itali"/>
        </w:rPr>
        <w:t>:</w:t>
      </w:r>
    </w:p>
    <w:p w14:paraId="28C481EA" w14:textId="77777777" w:rsidR="00C840B8" w:rsidRDefault="00C840B8" w:rsidP="001E3326">
      <w:pPr>
        <w:pStyle w:val="List-HeadLhead"/>
      </w:pPr>
      <w:r w:rsidRPr="001E3326">
        <w:rPr>
          <w:rStyle w:val="boldb"/>
        </w:rPr>
        <w:t>Ingredients:</w:t>
      </w:r>
    </w:p>
    <w:p w14:paraId="4A27274C" w14:textId="77777777" w:rsidR="00EB4E1C" w:rsidRDefault="00EB4E1C" w:rsidP="000872F7">
      <w:pPr>
        <w:pStyle w:val="Unnum-Level-1-ListUl1"/>
      </w:pPr>
      <w:r>
        <w:t>24 ladyfingers (savioardi) cookies (storebought or from recipe below)</w:t>
      </w:r>
    </w:p>
    <w:p w14:paraId="5B1B678C" w14:textId="77777777" w:rsidR="00EB4E1C" w:rsidRDefault="00EB4E1C" w:rsidP="000872F7">
      <w:pPr>
        <w:pStyle w:val="Unnum-Level-1-ListUl1"/>
      </w:pPr>
      <w:r>
        <w:t>3 large eggs, separated</w:t>
      </w:r>
    </w:p>
    <w:p w14:paraId="45605700" w14:textId="77777777" w:rsidR="00EB4E1C" w:rsidRDefault="00EB4E1C" w:rsidP="000872F7">
      <w:pPr>
        <w:pStyle w:val="Unnum-Level-1-ListUl1"/>
      </w:pPr>
      <w:r>
        <w:t>1/3 cup plus 1 tablespoon granulated sugar, divided</w:t>
      </w:r>
    </w:p>
    <w:p w14:paraId="1BF67F7B" w14:textId="77777777" w:rsidR="00EB4E1C" w:rsidRDefault="00EB4E1C" w:rsidP="000872F7">
      <w:pPr>
        <w:pStyle w:val="Unnum-Level-1-ListUl1"/>
      </w:pPr>
      <w:r>
        <w:t>1 8.8-ounce (250 ml) package mascarpone</w:t>
      </w:r>
    </w:p>
    <w:p w14:paraId="5A855B69" w14:textId="77777777" w:rsidR="00EB4E1C" w:rsidRDefault="00EB4E1C" w:rsidP="000872F7">
      <w:pPr>
        <w:pStyle w:val="Unnum-Level-1-ListUl1"/>
      </w:pPr>
      <w:r>
        <w:t>1/3 cup sweet or dry marsala</w:t>
      </w:r>
    </w:p>
    <w:p w14:paraId="4910C128" w14:textId="77777777" w:rsidR="00EB4E1C" w:rsidRDefault="00EB4E1C" w:rsidP="000872F7">
      <w:pPr>
        <w:pStyle w:val="Unnum-Level-1-ListUl1"/>
      </w:pPr>
      <w:r>
        <w:t>1 cup strong, warm espresso coffee</w:t>
      </w:r>
    </w:p>
    <w:p w14:paraId="0A824D4B" w14:textId="682F20C3" w:rsidR="00C840B8" w:rsidRDefault="00EB4E1C" w:rsidP="000872F7">
      <w:pPr>
        <w:pStyle w:val="Unnum-Level-1-ListUl1"/>
      </w:pPr>
      <w:r>
        <w:t xml:space="preserve">A couple tablespoons of your favorite cocoa powder, for sifting </w:t>
      </w:r>
    </w:p>
    <w:p w14:paraId="43DBDB69" w14:textId="77777777" w:rsidR="00C840B8" w:rsidRDefault="00C840B8" w:rsidP="000872F7">
      <w:pPr>
        <w:pStyle w:val="List-HeadLhead"/>
      </w:pPr>
      <w:r w:rsidRPr="001E3326">
        <w:rPr>
          <w:rStyle w:val="boldb"/>
        </w:rPr>
        <w:t>Directions:</w:t>
      </w:r>
    </w:p>
    <w:p w14:paraId="647D2894" w14:textId="6F122A01" w:rsidR="00C840B8" w:rsidRDefault="00C840B8" w:rsidP="000872F7">
      <w:pPr>
        <w:pStyle w:val="Num-Level-1-ListNl1"/>
      </w:pPr>
      <w:r>
        <w:t xml:space="preserve">1. </w:t>
      </w:r>
      <w:r w:rsidR="00EB4E1C" w:rsidRPr="00EB4E1C">
        <w:t>In a medium bowl, beat egg whites until stiff.</w:t>
      </w:r>
    </w:p>
    <w:p w14:paraId="308AA303" w14:textId="7F27B99A" w:rsidR="00C840B8" w:rsidRPr="00EB4E1C" w:rsidRDefault="00C840B8" w:rsidP="000872F7">
      <w:pPr>
        <w:pStyle w:val="Num-Level-1-ListNl1"/>
      </w:pPr>
      <w:r>
        <w:t xml:space="preserve">2. </w:t>
      </w:r>
      <w:r w:rsidR="00EB4E1C" w:rsidRPr="00EB4E1C">
        <w:t xml:space="preserve">In a larger bowl, using same beaters, beat egg yolks and 1/3 cup sugar until thick and pale yellow, 3 to 4 minutes. Beat in mascarpone cheese until combined, and continue beating another minute for extra fluff. Beat in marsala until smooth. Gently fold in egg whites until combined, trying not to deflate the mixture. It will </w:t>
      </w:r>
      <w:r w:rsidR="00EB4E1C" w:rsidRPr="00EB4E1C">
        <w:lastRenderedPageBreak/>
        <w:t>be a loose, soft, creamy custard.</w:t>
      </w:r>
    </w:p>
    <w:p w14:paraId="519C7D7C" w14:textId="138A92C1" w:rsidR="00C840B8" w:rsidRDefault="00C840B8" w:rsidP="000872F7">
      <w:pPr>
        <w:pStyle w:val="Num-Level-1-ListNl1"/>
      </w:pPr>
      <w:r>
        <w:t xml:space="preserve">3. </w:t>
      </w:r>
      <w:r w:rsidR="00EB4E1C" w:rsidRPr="00EB4E1C">
        <w:t>In a small bowl wide enough to dip cookies into, combine the espresso and 1 tablespoon sugar. Set aside.</w:t>
      </w:r>
    </w:p>
    <w:p w14:paraId="7B86DE40" w14:textId="355FC045" w:rsidR="00C840B8" w:rsidRPr="00EB4E1C" w:rsidRDefault="00C840B8" w:rsidP="000872F7">
      <w:pPr>
        <w:pStyle w:val="Num-Level-1-ListNl1"/>
      </w:pPr>
      <w:r>
        <w:t xml:space="preserve">4. </w:t>
      </w:r>
      <w:r w:rsidR="00EB4E1C" w:rsidRPr="00EB4E1C">
        <w:t>To assemble small cups: Dip first cookie in espresso mixture until almost fully saturated but not falling apart. Break in half and place the first half in the bottom of your cup. Spoon 1 generous (I use a measuring spoon, but heaped a little) tablespoon cream over it. Repeat with second half of first biscuit and another spoonful of cream. Dust with cocoa powder. Dip second cookie in coffee and break in half. Place side-by-side over cocoa then top with 2 generous tablespoons cream mixture, which should take you nearly to the top of the cup. Dust with more cocoa. Repeat with remaining cups.</w:t>
      </w:r>
    </w:p>
    <w:p w14:paraId="00094626" w14:textId="77777777" w:rsidR="00C840B8" w:rsidRDefault="00C840B8" w:rsidP="000872F7">
      <w:pPr>
        <w:pStyle w:val="Body-TextTx"/>
        <w:rPr>
          <w:rStyle w:val="itali"/>
        </w:rPr>
      </w:pPr>
      <w:r w:rsidRPr="002B7DE5">
        <w:rPr>
          <w:rStyle w:val="itali"/>
        </w:rPr>
        <w:t>Serves 2</w:t>
      </w:r>
    </w:p>
    <w:p w14:paraId="5342C556" w14:textId="43994457" w:rsidR="000872F7" w:rsidRDefault="000872F7" w:rsidP="000872F7">
      <w:pPr>
        <w:pStyle w:val="ENDEND"/>
      </w:pPr>
      <w:r>
        <w:t>End</w:t>
      </w:r>
    </w:p>
    <w:p w14:paraId="1019F3F2" w14:textId="77777777" w:rsidR="00EB4E1C" w:rsidRDefault="00C840B8" w:rsidP="002B7DE5">
      <w:pPr>
        <w:pStyle w:val="Body-TextTx"/>
      </w:pPr>
      <w:r w:rsidRPr="009A405C">
        <w:t xml:space="preserve"> </w:t>
      </w:r>
      <w:r w:rsidR="00EB4E1C">
        <w:t xml:space="preserve">I feel exquisite pleasure in dwelling on the recollections of childhood, before misfortune had tainted my mind and changed its bright visions of extensive usefulness into gloomy and narrow reflections upon self. </w:t>
      </w:r>
    </w:p>
    <w:p w14:paraId="4EB03BD8" w14:textId="77777777" w:rsidR="00EB4E1C" w:rsidRDefault="00EB4E1C" w:rsidP="002B7DE5">
      <w:pPr>
        <w:pStyle w:val="Body-TextTx"/>
      </w:pPr>
      <w:r>
        <w:t>Besides, in drawing the picture of my early days, I also record those events which led, by insensible steps, to my after tale of misery, for when I would account to myself for the birth of that passion which afterwards ruled my destiny I find it arise, like a mountain river</w:t>
      </w:r>
      <w:r w:rsidRPr="002B7DE5">
        <w:rPr>
          <w:rStyle w:val="itali"/>
        </w:rPr>
        <w:t>, from ignoble and almost forgotten sources; but,</w:t>
      </w:r>
      <w:r>
        <w:t xml:space="preserve"> swelling as it proceeded, it became the torrent which, in its course, has swept away all my hopes and joys. </w:t>
      </w:r>
    </w:p>
    <w:p w14:paraId="59F4A3E6" w14:textId="77777777" w:rsidR="00EB4E1C" w:rsidRDefault="00EB4E1C" w:rsidP="002B7DE5">
      <w:pPr>
        <w:pStyle w:val="Body-TextTx"/>
      </w:pPr>
      <w:r>
        <w:t xml:space="preserve">Natural philosophy is the genius that has regulated my fate; I desire, therefore, in </w:t>
      </w:r>
      <w:r>
        <w:lastRenderedPageBreak/>
        <w:t xml:space="preserve">this narration, to state those facts which led to my predilection for that science. </w:t>
      </w:r>
    </w:p>
    <w:p w14:paraId="11D4DE11" w14:textId="19408938" w:rsidR="00C840B8" w:rsidRDefault="00EB4E1C" w:rsidP="002B7DE5">
      <w:pPr>
        <w:pStyle w:val="Body-TextTx"/>
      </w:pPr>
      <w:r>
        <w:t xml:space="preserve">When I was thirteen years of age we all went on a party of pleasure to the baths near Thonon; </w:t>
      </w:r>
      <w:r w:rsidRPr="002B7DE5">
        <w:rPr>
          <w:rStyle w:val="itali"/>
        </w:rPr>
        <w:t>the inclemency of the weather obliged us to remain a day confined</w:t>
      </w:r>
      <w:r>
        <w:t xml:space="preserve"> to the inn. In this house I chanced to find a volume of the works of Cornelius Agrippa. I opened it with apathy; the theory which he attempts to demonstrate and the wonderful facts which he relates soon changed this feeling into enthusiasm. A new light seemed to dawn upon my mind, and bounding with joy, I communicated my discovery to my father. My father looked carelessly at the title page of my book and said, "Ah! Cornelius Agrippa! My dear Victor, do not waste your time upon this; it is sad trash."</w:t>
      </w:r>
    </w:p>
    <w:p w14:paraId="2E57F59D" w14:textId="77777777" w:rsidR="00C840B8" w:rsidRDefault="00C840B8" w:rsidP="002B7DE5">
      <w:pPr>
        <w:pStyle w:val="Body-TextTx"/>
      </w:pPr>
      <w:r>
        <w:t>Testing a centered paragraph on it’s own.</w:t>
      </w:r>
    </w:p>
    <w:p w14:paraId="7F764DCA" w14:textId="77777777" w:rsidR="00C840B8" w:rsidRPr="009A405C" w:rsidRDefault="00C840B8" w:rsidP="000872F7">
      <w:pPr>
        <w:pStyle w:val="Bookmaker-Processing-InstructionBpi"/>
      </w:pPr>
      <w:r>
        <w:t>STYLES: center</w:t>
      </w:r>
    </w:p>
    <w:p w14:paraId="6F7EF6D8" w14:textId="77777777" w:rsidR="00EB4E1C" w:rsidRDefault="00EB4E1C" w:rsidP="002B7DE5">
      <w:pPr>
        <w:pStyle w:val="Body-TextTx"/>
      </w:pPr>
      <w:r>
        <w:t xml:space="preserve">If, instead of this remark, my father had taken the pains to explain to me that the principles of Agrippa had been entirely exploded and that a modern system of science had been introduced which possessed much greater powers than the ancient, because the powers of the latter were chimerical, while those of the former were real and practical, under such circumstances I should certainly have thrown Agrippa aside and have contented my imagination, warmed as it was, by returning with greater ardour to my former studies. </w:t>
      </w:r>
    </w:p>
    <w:p w14:paraId="4472EB33" w14:textId="0325AF60" w:rsidR="00C840B8" w:rsidRDefault="00EB4E1C" w:rsidP="002B7DE5">
      <w:pPr>
        <w:pStyle w:val="Body-TextTx"/>
      </w:pPr>
      <w:r>
        <w:t>It is even possible that the train of my ideas would never have received the fatal impulse that led to my ruin.</w:t>
      </w:r>
      <w:r w:rsidR="00C840B8">
        <w:rPr>
          <w:rStyle w:val="EndnoteReference"/>
        </w:rPr>
        <w:endnoteReference w:id="1"/>
      </w:r>
    </w:p>
    <w:p w14:paraId="07B5EE74" w14:textId="77777777" w:rsidR="00C840B8" w:rsidRPr="001E3326" w:rsidRDefault="00C840B8" w:rsidP="000872F7">
      <w:pPr>
        <w:pStyle w:val="Extract1Ext1"/>
        <w:rPr>
          <w:rStyle w:val="smallcapssc"/>
        </w:rPr>
      </w:pPr>
      <w:r w:rsidRPr="001E3326">
        <w:rPr>
          <w:rStyle w:val="smallcapssc"/>
        </w:rPr>
        <w:t>A Centered Extract</w:t>
      </w:r>
    </w:p>
    <w:p w14:paraId="69899355" w14:textId="77777777" w:rsidR="00C840B8" w:rsidRPr="00E377A3" w:rsidRDefault="00C840B8" w:rsidP="000872F7">
      <w:pPr>
        <w:pStyle w:val="Bookmaker-Processing-InstructionBpi"/>
      </w:pPr>
      <w:r w:rsidRPr="00E377A3">
        <w:t>STYLES: center</w:t>
      </w:r>
    </w:p>
    <w:p w14:paraId="574B52E3" w14:textId="659AC172" w:rsidR="00CD1D0C" w:rsidRDefault="00CD1D0C" w:rsidP="002B7DE5">
      <w:pPr>
        <w:pStyle w:val="Body-TextTx"/>
      </w:pPr>
      <w:r>
        <w:lastRenderedPageBreak/>
        <w:t>But the cursory glance my father had taken of my volume by no means assured me that he was acquainted with its contents, and I continued to read with the greatest avidity. When I returned home my first care was to procure the whole works of this author, and afterwards of Paracelsus and Albertus Magnus. I read and studied the wild fancies of these writers with delight; they appeared to me treasures known to few besides myself. I have described myself as always having been imbued with a fervent longing to penetrate the secrets of nature. In spite of the intense labour and wonderful discoveries of modern philosophers, I always came from my studies discontented and unsatisfied. Sir Isaac Newton is said to have avowed that he felt like a child picking up shells beside the great and unexplored ocean of truth. Those of his successors in each branch of natural philosophy with whom I was acquainted appeared even to my boy's apprehensions as tyros engaged in the same pursuit.</w:t>
      </w:r>
    </w:p>
    <w:p w14:paraId="44DA3D55" w14:textId="5B69AE40" w:rsidR="00CD1D0C" w:rsidRPr="002B7DE5" w:rsidRDefault="00CD1D0C" w:rsidP="002B7DE5">
      <w:pPr>
        <w:pStyle w:val="Body-TextTx"/>
        <w:rPr>
          <w:rStyle w:val="itali"/>
        </w:rPr>
      </w:pPr>
      <w:r w:rsidRPr="002B7DE5">
        <w:rPr>
          <w:rStyle w:val="itali"/>
        </w:rPr>
        <w:t>The untaught peasant beheld the elements around him and was acquainted with their practical uses. The most learned philosopher knew little more. He had partially unveiled the face of Nature, but her immortal lineaments were still a wonder and a mystery. He might dissect, anatomize, and give names; but, not to speak of a final cause, causes in their secondary and tertiary grades were utterly unknown to him. I had gazed upon the fortifications and impediments that seemed to keep human beings from entering the citadel of nature, and rashly and ignorantly I had repined.</w:t>
      </w:r>
    </w:p>
    <w:p w14:paraId="73C128FE" w14:textId="671CF275" w:rsidR="00CD1D0C" w:rsidRDefault="00CD1D0C" w:rsidP="002B7DE5">
      <w:pPr>
        <w:pStyle w:val="Body-TextTx"/>
      </w:pPr>
      <w:r>
        <w:t xml:space="preserve">But here were books, and here were men who had penetrated deeper and knew more. I took their word for all that they averred, and I became their disciple. It may appear strange that such should arise in the eighteenth century; but while I followed the routine of education in the schools of Geneva, I was, to a great degree, self-taught with </w:t>
      </w:r>
      <w:r>
        <w:lastRenderedPageBreak/>
        <w:t xml:space="preserve">regard to my favourite studies. My father was not scientific, and I was left to struggle with a child's blindness, added to a student's thirst for knowledge. Under the guidance of my new preceptors I entered with the greatest diligence into the search of the philosopher's stone and the elixir of life; but the latter soon obtained my undivided attention. Wealth was an inferior object, but what glory would attend the discovery if I could banish disease from the human frame and render man invulnerable to any but a violent death! Nor were these my only visions. The raising of ghosts or devils was a promise liberally accorded by my favourite authors, the fulfilment of which I most eagerly sought; and if my incantations were always unsuccessful, I attributed the failure rather to my own inexperience and mistake than to a want of skill or fidelity in my instructors. And thus for a time I was occupied by exploded systems, mingling, like an unadept, a thousand contradictory theories and floundering desperately in a very slough of multifarious knowledge, guided by an ardent imagination and childish reasoning, till an accident again changed the current of my ideas. When I was about fifteen years old we had retired to our house near Belrive, when we witnessed a most violent and terrible thunderstorm. It advanced from behind the mountains of Jura, and the thunder burst at once with frightful loudness from various quarters of the heavens. I remained, while the storm lasted, watching its progress with curiosity and delight. As I stood at the door, on a sudden I beheld a stream of fire issue from an old and beautiful oak which stood about twenty yards from our house; and so soon as the dazzling light vanished, the oak had disappeared, and nothing remained but a blasted stump. When we visited it the next morning, we found the tree shattered in a singular manner. It was not splintered by the shock, but entirely reduced to thin ribbons of wood. I never beheld anything so utterly </w:t>
      </w:r>
      <w:r>
        <w:lastRenderedPageBreak/>
        <w:t>destroyed.</w:t>
      </w:r>
    </w:p>
    <w:p w14:paraId="17BA6FA7" w14:textId="665A22DF" w:rsidR="000872F7" w:rsidRDefault="000872F7" w:rsidP="000872F7">
      <w:pPr>
        <w:pStyle w:val="TABLETBL"/>
      </w:pPr>
      <w:r>
        <w:t>Table</w:t>
      </w:r>
    </w:p>
    <w:tbl>
      <w:tblPr>
        <w:tblStyle w:val="LightGrid10"/>
        <w:tblW w:w="0" w:type="auto"/>
        <w:tblLook w:val="04A0" w:firstRow="1" w:lastRow="0" w:firstColumn="1" w:lastColumn="0" w:noHBand="0" w:noVBand="1"/>
      </w:tblPr>
      <w:tblGrid>
        <w:gridCol w:w="2178"/>
        <w:gridCol w:w="3330"/>
      </w:tblGrid>
      <w:tr w:rsidR="007D0B86" w14:paraId="5FD68E93" w14:textId="77777777" w:rsidTr="009B03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5A94F86B" w14:textId="77777777" w:rsidR="007D0B86" w:rsidRDefault="007D0B86" w:rsidP="000872F7">
            <w:pPr>
              <w:pStyle w:val="Table-HeadTbhd"/>
              <w:rPr>
                <w:lang w:val="en-GB"/>
              </w:rPr>
            </w:pPr>
            <w:r w:rsidRPr="001E3326">
              <w:rPr>
                <w:rStyle w:val="boldb"/>
              </w:rPr>
              <w:t>CEO’s DIWS Score</w:t>
            </w:r>
          </w:p>
        </w:tc>
        <w:tc>
          <w:tcPr>
            <w:tcW w:w="3330" w:type="dxa"/>
            <w:tcBorders>
              <w:left w:val="single" w:sz="4" w:space="0" w:color="auto"/>
            </w:tcBorders>
          </w:tcPr>
          <w:p w14:paraId="200AF7F1" w14:textId="77777777" w:rsidR="007D0B86" w:rsidRDefault="007D0B86" w:rsidP="000872F7">
            <w:pPr>
              <w:pStyle w:val="Table-HeadTbhd"/>
              <w:pBdr>
                <w:left w:val="none" w:sz="0" w:space="0" w:color="auto"/>
              </w:pBdr>
              <w:cnfStyle w:val="100000000000" w:firstRow="1" w:lastRow="0" w:firstColumn="0" w:lastColumn="0" w:oddVBand="0" w:evenVBand="0" w:oddHBand="0" w:evenHBand="0" w:firstRowFirstColumn="0" w:firstRowLastColumn="0" w:lastRowFirstColumn="0" w:lastRowLastColumn="0"/>
              <w:rPr>
                <w:lang w:val="en-GB"/>
              </w:rPr>
            </w:pPr>
            <w:r w:rsidRPr="001E3326">
              <w:rPr>
                <w:rStyle w:val="boldb"/>
              </w:rPr>
              <w:t xml:space="preserve">Annual Profit (in </w:t>
            </w:r>
            <w:commentRangeStart w:id="4"/>
            <w:r w:rsidRPr="001E3326">
              <w:rPr>
                <w:rStyle w:val="boldb"/>
              </w:rPr>
              <w:t>million</w:t>
            </w:r>
            <w:commentRangeEnd w:id="4"/>
            <w:r w:rsidR="00973879">
              <w:rPr>
                <w:rStyle w:val="CommentReference"/>
                <w:rFonts w:asciiTheme="minorHAnsi" w:hAnsiTheme="minorHAnsi"/>
                <w:bCs w:val="0"/>
              </w:rPr>
              <w:commentReference w:id="4"/>
            </w:r>
            <w:r w:rsidRPr="001E3326">
              <w:rPr>
                <w:rStyle w:val="boldb"/>
              </w:rPr>
              <w:t xml:space="preserve"> $)</w:t>
            </w:r>
          </w:p>
        </w:tc>
      </w:tr>
      <w:tr w:rsidR="007D0B86" w14:paraId="00AB16A3" w14:textId="77777777" w:rsidTr="009B0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452875D1" w14:textId="77777777" w:rsidR="007D0B86" w:rsidRPr="001E3326" w:rsidRDefault="007D0B86" w:rsidP="000872F7">
            <w:pPr>
              <w:pStyle w:val="Table-TextTbtx"/>
              <w:rPr>
                <w:rStyle w:val="boldb"/>
              </w:rPr>
            </w:pPr>
            <w:r w:rsidRPr="001E3326">
              <w:rPr>
                <w:rStyle w:val="boldb"/>
              </w:rPr>
              <w:t>4</w:t>
            </w:r>
          </w:p>
        </w:tc>
        <w:tc>
          <w:tcPr>
            <w:tcW w:w="3330" w:type="dxa"/>
            <w:tcBorders>
              <w:left w:val="single" w:sz="4" w:space="0" w:color="auto"/>
            </w:tcBorders>
          </w:tcPr>
          <w:p w14:paraId="3C3CB9A7" w14:textId="77777777" w:rsidR="007D0B86" w:rsidRDefault="007D0B86" w:rsidP="000872F7">
            <w:pPr>
              <w:pStyle w:val="Table-TextTbtx"/>
              <w:cnfStyle w:val="000000100000" w:firstRow="0" w:lastRow="0" w:firstColumn="0" w:lastColumn="0" w:oddVBand="0" w:evenVBand="0" w:oddHBand="1" w:evenHBand="0" w:firstRowFirstColumn="0" w:firstRowLastColumn="0" w:lastRowFirstColumn="0" w:lastRowLastColumn="0"/>
              <w:rPr>
                <w:rFonts w:eastAsiaTheme="majorEastAsia"/>
                <w:b/>
                <w:lang w:val="en-GB"/>
              </w:rPr>
            </w:pPr>
            <w:r>
              <w:t>6</w:t>
            </w:r>
          </w:p>
        </w:tc>
      </w:tr>
      <w:tr w:rsidR="007D0B86" w14:paraId="05F0F5A6" w14:textId="77777777" w:rsidTr="009B03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3E900BF5" w14:textId="77777777" w:rsidR="007D0B86" w:rsidRPr="001E3326" w:rsidRDefault="007D0B86" w:rsidP="000872F7">
            <w:pPr>
              <w:pStyle w:val="Table-TextTbtx"/>
              <w:rPr>
                <w:rStyle w:val="boldb"/>
              </w:rPr>
            </w:pPr>
            <w:r w:rsidRPr="001E3326">
              <w:rPr>
                <w:rStyle w:val="boldb"/>
              </w:rPr>
              <w:t>5</w:t>
            </w:r>
          </w:p>
        </w:tc>
        <w:tc>
          <w:tcPr>
            <w:tcW w:w="3330" w:type="dxa"/>
            <w:tcBorders>
              <w:left w:val="single" w:sz="4" w:space="0" w:color="auto"/>
            </w:tcBorders>
          </w:tcPr>
          <w:p w14:paraId="37279E4E" w14:textId="77777777" w:rsidR="007D0B86" w:rsidRDefault="007D0B86" w:rsidP="000872F7">
            <w:pPr>
              <w:pStyle w:val="Table-TextTbtx"/>
              <w:cnfStyle w:val="000000010000" w:firstRow="0" w:lastRow="0" w:firstColumn="0" w:lastColumn="0" w:oddVBand="0" w:evenVBand="0" w:oddHBand="0" w:evenHBand="1" w:firstRowFirstColumn="0" w:firstRowLastColumn="0" w:lastRowFirstColumn="0" w:lastRowLastColumn="0"/>
              <w:rPr>
                <w:rFonts w:eastAsiaTheme="majorEastAsia"/>
                <w:b/>
              </w:rPr>
            </w:pPr>
            <w:r>
              <w:t>15</w:t>
            </w:r>
          </w:p>
        </w:tc>
      </w:tr>
      <w:tr w:rsidR="007D0B86" w14:paraId="315EF348" w14:textId="77777777" w:rsidTr="009B0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080C9695" w14:textId="77777777" w:rsidR="007D0B86" w:rsidRPr="001E3326" w:rsidRDefault="007D0B86" w:rsidP="000872F7">
            <w:pPr>
              <w:pStyle w:val="Table-TextTbtx"/>
              <w:rPr>
                <w:rStyle w:val="boldb"/>
              </w:rPr>
            </w:pPr>
            <w:r w:rsidRPr="001E3326">
              <w:rPr>
                <w:rStyle w:val="boldb"/>
              </w:rPr>
              <w:t>-6</w:t>
            </w:r>
          </w:p>
        </w:tc>
        <w:tc>
          <w:tcPr>
            <w:tcW w:w="3330" w:type="dxa"/>
            <w:tcBorders>
              <w:left w:val="single" w:sz="4" w:space="0" w:color="auto"/>
            </w:tcBorders>
          </w:tcPr>
          <w:p w14:paraId="65F98B39" w14:textId="77777777" w:rsidR="007D0B86" w:rsidRDefault="007D0B86" w:rsidP="000872F7">
            <w:pPr>
              <w:pStyle w:val="Table-TextTbtx"/>
              <w:cnfStyle w:val="000000100000" w:firstRow="0" w:lastRow="0" w:firstColumn="0" w:lastColumn="0" w:oddVBand="0" w:evenVBand="0" w:oddHBand="1" w:evenHBand="0" w:firstRowFirstColumn="0" w:firstRowLastColumn="0" w:lastRowFirstColumn="0" w:lastRowLastColumn="0"/>
              <w:rPr>
                <w:rFonts w:eastAsiaTheme="majorEastAsia"/>
                <w:b/>
              </w:rPr>
            </w:pPr>
            <w:r>
              <w:t>26</w:t>
            </w:r>
          </w:p>
        </w:tc>
      </w:tr>
      <w:tr w:rsidR="007D0B86" w14:paraId="3FCAD7EA" w14:textId="77777777" w:rsidTr="009B03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22A7E860" w14:textId="77777777" w:rsidR="007D0B86" w:rsidRPr="001E3326" w:rsidRDefault="007D0B86" w:rsidP="000872F7">
            <w:pPr>
              <w:pStyle w:val="Table-TextTbtx"/>
              <w:rPr>
                <w:rStyle w:val="boldb"/>
              </w:rPr>
            </w:pPr>
            <w:r w:rsidRPr="001E3326">
              <w:rPr>
                <w:rStyle w:val="boldb"/>
              </w:rPr>
              <w:t>7</w:t>
            </w:r>
          </w:p>
        </w:tc>
        <w:tc>
          <w:tcPr>
            <w:tcW w:w="3330" w:type="dxa"/>
            <w:tcBorders>
              <w:left w:val="single" w:sz="4" w:space="0" w:color="auto"/>
            </w:tcBorders>
          </w:tcPr>
          <w:p w14:paraId="1E8A6ED6" w14:textId="77777777" w:rsidR="007D0B86" w:rsidRDefault="007D0B86" w:rsidP="000872F7">
            <w:pPr>
              <w:pStyle w:val="Table-TextTbtx"/>
              <w:cnfStyle w:val="000000010000" w:firstRow="0" w:lastRow="0" w:firstColumn="0" w:lastColumn="0" w:oddVBand="0" w:evenVBand="0" w:oddHBand="0" w:evenHBand="1" w:firstRowFirstColumn="0" w:firstRowLastColumn="0" w:lastRowFirstColumn="0" w:lastRowLastColumn="0"/>
              <w:rPr>
                <w:rFonts w:eastAsiaTheme="majorEastAsia"/>
                <w:b/>
                <w:lang w:val="en-GB"/>
              </w:rPr>
            </w:pPr>
            <w:r>
              <w:t>39</w:t>
            </w:r>
          </w:p>
        </w:tc>
      </w:tr>
      <w:tr w:rsidR="007D0B86" w14:paraId="55BAA15A" w14:textId="77777777" w:rsidTr="009B0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63CA137B" w14:textId="77777777" w:rsidR="007D0B86" w:rsidRPr="001E3326" w:rsidRDefault="007D0B86" w:rsidP="000872F7">
            <w:pPr>
              <w:pStyle w:val="Table-TextTbtx"/>
              <w:rPr>
                <w:rStyle w:val="boldb"/>
              </w:rPr>
            </w:pPr>
            <w:r w:rsidRPr="001E3326">
              <w:rPr>
                <w:rStyle w:val="boldb"/>
              </w:rPr>
              <w:t>3</w:t>
            </w:r>
          </w:p>
        </w:tc>
        <w:tc>
          <w:tcPr>
            <w:tcW w:w="3330" w:type="dxa"/>
            <w:tcBorders>
              <w:left w:val="single" w:sz="4" w:space="0" w:color="auto"/>
            </w:tcBorders>
          </w:tcPr>
          <w:p w14:paraId="5A5A4FF7" w14:textId="77777777" w:rsidR="007D0B86" w:rsidRDefault="007D0B86" w:rsidP="000872F7">
            <w:pPr>
              <w:pStyle w:val="Table-TextTbtx"/>
              <w:cnfStyle w:val="000000100000" w:firstRow="0" w:lastRow="0" w:firstColumn="0" w:lastColumn="0" w:oddVBand="0" w:evenVBand="0" w:oddHBand="1" w:evenHBand="0" w:firstRowFirstColumn="0" w:firstRowLastColumn="0" w:lastRowFirstColumn="0" w:lastRowLastColumn="0"/>
              <w:rPr>
                <w:rFonts w:eastAsiaTheme="majorEastAsia"/>
                <w:b/>
                <w:lang w:val="en-GB"/>
              </w:rPr>
            </w:pPr>
            <w:r>
              <w:t>-1</w:t>
            </w:r>
          </w:p>
        </w:tc>
      </w:tr>
      <w:tr w:rsidR="007D0B86" w14:paraId="26E04BF3" w14:textId="77777777" w:rsidTr="009B03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73CCE5BD" w14:textId="77777777" w:rsidR="007D0B86" w:rsidRPr="001E3326" w:rsidRDefault="007D0B86" w:rsidP="000872F7">
            <w:pPr>
              <w:pStyle w:val="Table-TextTbtx"/>
              <w:rPr>
                <w:rStyle w:val="boldb"/>
              </w:rPr>
            </w:pPr>
            <w:r w:rsidRPr="001E3326">
              <w:rPr>
                <w:rStyle w:val="boldb"/>
              </w:rPr>
              <w:t>12</w:t>
            </w:r>
          </w:p>
        </w:tc>
        <w:tc>
          <w:tcPr>
            <w:tcW w:w="3330" w:type="dxa"/>
            <w:tcBorders>
              <w:left w:val="single" w:sz="4" w:space="0" w:color="auto"/>
            </w:tcBorders>
          </w:tcPr>
          <w:p w14:paraId="16968105" w14:textId="77777777" w:rsidR="007D0B86" w:rsidRDefault="007D0B86" w:rsidP="000872F7">
            <w:pPr>
              <w:pStyle w:val="Table-TextTbtx"/>
              <w:cnfStyle w:val="000000010000" w:firstRow="0" w:lastRow="0" w:firstColumn="0" w:lastColumn="0" w:oddVBand="0" w:evenVBand="0" w:oddHBand="0" w:evenHBand="1" w:firstRowFirstColumn="0" w:firstRowLastColumn="0" w:lastRowFirstColumn="0" w:lastRowLastColumn="0"/>
              <w:rPr>
                <w:rFonts w:eastAsiaTheme="majorEastAsia"/>
                <w:b/>
                <w:lang w:val="en-GB"/>
              </w:rPr>
            </w:pPr>
            <w:r>
              <w:t>134</w:t>
            </w:r>
          </w:p>
        </w:tc>
      </w:tr>
      <w:tr w:rsidR="007D0B86" w14:paraId="49D0394E" w14:textId="77777777" w:rsidTr="009B0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05CE666C" w14:textId="77777777" w:rsidR="007D0B86" w:rsidRPr="001E3326" w:rsidRDefault="007D0B86" w:rsidP="000872F7">
            <w:pPr>
              <w:pStyle w:val="Table-TextTbtx"/>
              <w:rPr>
                <w:rStyle w:val="boldb"/>
              </w:rPr>
            </w:pPr>
            <w:r w:rsidRPr="001E3326">
              <w:rPr>
                <w:rStyle w:val="boldb"/>
              </w:rPr>
              <w:t>15</w:t>
            </w:r>
          </w:p>
        </w:tc>
        <w:tc>
          <w:tcPr>
            <w:tcW w:w="3330" w:type="dxa"/>
            <w:tcBorders>
              <w:left w:val="single" w:sz="4" w:space="0" w:color="auto"/>
            </w:tcBorders>
          </w:tcPr>
          <w:p w14:paraId="5A3BF91A" w14:textId="77777777" w:rsidR="007D0B86" w:rsidRDefault="007D0B86" w:rsidP="000872F7">
            <w:pPr>
              <w:pStyle w:val="Table-TextTbtx"/>
              <w:cnfStyle w:val="000000100000" w:firstRow="0" w:lastRow="0" w:firstColumn="0" w:lastColumn="0" w:oddVBand="0" w:evenVBand="0" w:oddHBand="1" w:evenHBand="0" w:firstRowFirstColumn="0" w:firstRowLastColumn="0" w:lastRowFirstColumn="0" w:lastRowLastColumn="0"/>
              <w:rPr>
                <w:rFonts w:eastAsiaTheme="majorEastAsia"/>
                <w:b/>
                <w:lang w:val="en-GB"/>
              </w:rPr>
            </w:pPr>
            <w:r>
              <w:t>215</w:t>
            </w:r>
          </w:p>
        </w:tc>
      </w:tr>
      <w:tr w:rsidR="007D0B86" w14:paraId="513B469C" w14:textId="77777777" w:rsidTr="009B03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54333D87" w14:textId="77777777" w:rsidR="007D0B86" w:rsidRPr="001E3326" w:rsidRDefault="007D0B86" w:rsidP="000872F7">
            <w:pPr>
              <w:pStyle w:val="Table-TextTbtx"/>
              <w:rPr>
                <w:rStyle w:val="boldb"/>
              </w:rPr>
            </w:pPr>
            <w:r w:rsidRPr="001E3326">
              <w:rPr>
                <w:rStyle w:val="boldb"/>
              </w:rPr>
              <w:t>22</w:t>
            </w:r>
          </w:p>
        </w:tc>
        <w:tc>
          <w:tcPr>
            <w:tcW w:w="3330" w:type="dxa"/>
            <w:tcBorders>
              <w:left w:val="single" w:sz="4" w:space="0" w:color="auto"/>
            </w:tcBorders>
          </w:tcPr>
          <w:p w14:paraId="4CCC35DD" w14:textId="77777777" w:rsidR="007D0B86" w:rsidRDefault="007D0B86" w:rsidP="000872F7">
            <w:pPr>
              <w:pStyle w:val="Table-TextTbtx"/>
              <w:cnfStyle w:val="000000010000" w:firstRow="0" w:lastRow="0" w:firstColumn="0" w:lastColumn="0" w:oddVBand="0" w:evenVBand="0" w:oddHBand="0" w:evenHBand="1" w:firstRowFirstColumn="0" w:firstRowLastColumn="0" w:lastRowFirstColumn="0" w:lastRowLastColumn="0"/>
              <w:rPr>
                <w:rFonts w:eastAsiaTheme="majorEastAsia"/>
                <w:b/>
                <w:lang w:val="en-GB"/>
              </w:rPr>
            </w:pPr>
            <w:r>
              <w:rPr>
                <w:lang w:val="en-GB"/>
              </w:rPr>
              <w:t>474</w:t>
            </w:r>
          </w:p>
        </w:tc>
      </w:tr>
      <w:tr w:rsidR="007D0B86" w14:paraId="17FEBDBA" w14:textId="77777777" w:rsidTr="009B0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6A10BB04" w14:textId="77777777" w:rsidR="007D0B86" w:rsidRPr="001E3326" w:rsidRDefault="007D0B86" w:rsidP="000872F7">
            <w:pPr>
              <w:pStyle w:val="Table-TextTbtx"/>
              <w:rPr>
                <w:rStyle w:val="boldb"/>
              </w:rPr>
            </w:pPr>
            <w:r w:rsidRPr="001E3326">
              <w:rPr>
                <w:rStyle w:val="boldb"/>
              </w:rPr>
              <w:t>8</w:t>
            </w:r>
          </w:p>
        </w:tc>
        <w:tc>
          <w:tcPr>
            <w:tcW w:w="3330" w:type="dxa"/>
            <w:tcBorders>
              <w:left w:val="single" w:sz="4" w:space="0" w:color="auto"/>
            </w:tcBorders>
          </w:tcPr>
          <w:p w14:paraId="1EE37B52" w14:textId="77777777" w:rsidR="007D0B86" w:rsidRDefault="007D0B86" w:rsidP="000872F7">
            <w:pPr>
              <w:pStyle w:val="Table-TextTbtx"/>
              <w:cnfStyle w:val="000000100000" w:firstRow="0" w:lastRow="0" w:firstColumn="0" w:lastColumn="0" w:oddVBand="0" w:evenVBand="0" w:oddHBand="1" w:evenHBand="0" w:firstRowFirstColumn="0" w:firstRowLastColumn="0" w:lastRowFirstColumn="0" w:lastRowLastColumn="0"/>
              <w:rPr>
                <w:rFonts w:eastAsiaTheme="majorEastAsia"/>
                <w:b/>
              </w:rPr>
            </w:pPr>
            <w:r>
              <w:t>54</w:t>
            </w:r>
          </w:p>
        </w:tc>
      </w:tr>
      <w:tr w:rsidR="007D0B86" w14:paraId="713CB82C" w14:textId="77777777" w:rsidTr="009B03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22C1403F" w14:textId="77777777" w:rsidR="007D0B86" w:rsidRPr="001E3326" w:rsidRDefault="007D0B86" w:rsidP="000872F7">
            <w:pPr>
              <w:pStyle w:val="Table-TextTbtx"/>
              <w:rPr>
                <w:rStyle w:val="boldb"/>
              </w:rPr>
            </w:pPr>
            <w:r w:rsidRPr="001E3326">
              <w:rPr>
                <w:rStyle w:val="boldb"/>
              </w:rPr>
              <w:t>6</w:t>
            </w:r>
          </w:p>
        </w:tc>
        <w:tc>
          <w:tcPr>
            <w:tcW w:w="3330" w:type="dxa"/>
            <w:tcBorders>
              <w:left w:val="single" w:sz="4" w:space="0" w:color="auto"/>
            </w:tcBorders>
          </w:tcPr>
          <w:p w14:paraId="6ACA62C9" w14:textId="77777777" w:rsidR="007D0B86" w:rsidRDefault="007D0B86" w:rsidP="000872F7">
            <w:pPr>
              <w:pStyle w:val="Table-TextTbtx"/>
              <w:cnfStyle w:val="000000010000" w:firstRow="0" w:lastRow="0" w:firstColumn="0" w:lastColumn="0" w:oddVBand="0" w:evenVBand="0" w:oddHBand="0" w:evenHBand="1" w:firstRowFirstColumn="0" w:firstRowLastColumn="0" w:lastRowFirstColumn="0" w:lastRowLastColumn="0"/>
              <w:rPr>
                <w:rFonts w:eastAsiaTheme="majorEastAsia"/>
                <w:b/>
              </w:rPr>
            </w:pPr>
            <w:r>
              <w:t>26</w:t>
            </w:r>
          </w:p>
        </w:tc>
      </w:tr>
      <w:tr w:rsidR="007D0B86" w14:paraId="132948A4" w14:textId="77777777" w:rsidTr="009B0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41725344" w14:textId="77777777" w:rsidR="007D0B86" w:rsidRPr="001E3326" w:rsidRDefault="007D0B86" w:rsidP="000872F7">
            <w:pPr>
              <w:pStyle w:val="Table-TextTbtx"/>
              <w:rPr>
                <w:rStyle w:val="boldb"/>
              </w:rPr>
            </w:pPr>
            <w:r w:rsidRPr="001E3326">
              <w:rPr>
                <w:rStyle w:val="boldb"/>
              </w:rPr>
              <w:t>-8</w:t>
            </w:r>
          </w:p>
        </w:tc>
        <w:tc>
          <w:tcPr>
            <w:tcW w:w="3330" w:type="dxa"/>
            <w:tcBorders>
              <w:left w:val="single" w:sz="4" w:space="0" w:color="auto"/>
            </w:tcBorders>
          </w:tcPr>
          <w:p w14:paraId="59F1251A" w14:textId="77777777" w:rsidR="007D0B86" w:rsidRDefault="007D0B86" w:rsidP="000872F7">
            <w:pPr>
              <w:pStyle w:val="Table-TextTbtx"/>
              <w:cnfStyle w:val="000000100000" w:firstRow="0" w:lastRow="0" w:firstColumn="0" w:lastColumn="0" w:oddVBand="0" w:evenVBand="0" w:oddHBand="1" w:evenHBand="0" w:firstRowFirstColumn="0" w:firstRowLastColumn="0" w:lastRowFirstColumn="0" w:lastRowLastColumn="0"/>
              <w:rPr>
                <w:rFonts w:eastAsiaTheme="majorEastAsia"/>
                <w:b/>
              </w:rPr>
            </w:pPr>
            <w:r>
              <w:t>54</w:t>
            </w:r>
          </w:p>
        </w:tc>
      </w:tr>
      <w:tr w:rsidR="007D0B86" w14:paraId="4BC106ED" w14:textId="77777777" w:rsidTr="009B03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31D46829" w14:textId="77777777" w:rsidR="007D0B86" w:rsidRPr="001E3326" w:rsidRDefault="007D0B86" w:rsidP="000872F7">
            <w:pPr>
              <w:pStyle w:val="Table-TextTbtx"/>
              <w:rPr>
                <w:rStyle w:val="boldb"/>
              </w:rPr>
            </w:pPr>
            <w:r w:rsidRPr="001E3326">
              <w:rPr>
                <w:rStyle w:val="boldb"/>
              </w:rPr>
              <w:t>12</w:t>
            </w:r>
          </w:p>
        </w:tc>
        <w:tc>
          <w:tcPr>
            <w:tcW w:w="3330" w:type="dxa"/>
            <w:tcBorders>
              <w:left w:val="single" w:sz="4" w:space="0" w:color="auto"/>
            </w:tcBorders>
          </w:tcPr>
          <w:p w14:paraId="3CACC9A8" w14:textId="77777777" w:rsidR="007D0B86" w:rsidRDefault="007D0B86" w:rsidP="000872F7">
            <w:pPr>
              <w:pStyle w:val="Table-TextTbtx"/>
              <w:cnfStyle w:val="000000010000" w:firstRow="0" w:lastRow="0" w:firstColumn="0" w:lastColumn="0" w:oddVBand="0" w:evenVBand="0" w:oddHBand="0" w:evenHBand="1" w:firstRowFirstColumn="0" w:firstRowLastColumn="0" w:lastRowFirstColumn="0" w:lastRowLastColumn="0"/>
              <w:rPr>
                <w:rFonts w:eastAsiaTheme="majorEastAsia"/>
                <w:b/>
              </w:rPr>
            </w:pPr>
            <w:r>
              <w:t>134</w:t>
            </w:r>
          </w:p>
        </w:tc>
      </w:tr>
      <w:tr w:rsidR="007D0B86" w14:paraId="05590194" w14:textId="77777777" w:rsidTr="009B0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47338438" w14:textId="77777777" w:rsidR="007D0B86" w:rsidRPr="001E3326" w:rsidRDefault="007D0B86" w:rsidP="000872F7">
            <w:pPr>
              <w:pStyle w:val="Table-TextTbtx"/>
              <w:rPr>
                <w:rStyle w:val="boldb"/>
              </w:rPr>
            </w:pPr>
            <w:r w:rsidRPr="001E3326">
              <w:rPr>
                <w:rStyle w:val="boldb"/>
              </w:rPr>
              <w:t>18</w:t>
            </w:r>
          </w:p>
        </w:tc>
        <w:tc>
          <w:tcPr>
            <w:tcW w:w="3330" w:type="dxa"/>
            <w:tcBorders>
              <w:left w:val="single" w:sz="4" w:space="0" w:color="auto"/>
            </w:tcBorders>
          </w:tcPr>
          <w:p w14:paraId="1E64352F" w14:textId="77777777" w:rsidR="007D0B86" w:rsidRDefault="007D0B86" w:rsidP="000872F7">
            <w:pPr>
              <w:pStyle w:val="Table-TextTbtx"/>
              <w:cnfStyle w:val="000000100000" w:firstRow="0" w:lastRow="0" w:firstColumn="0" w:lastColumn="0" w:oddVBand="0" w:evenVBand="0" w:oddHBand="1" w:evenHBand="0" w:firstRowFirstColumn="0" w:firstRowLastColumn="0" w:lastRowFirstColumn="0" w:lastRowLastColumn="0"/>
              <w:rPr>
                <w:rFonts w:eastAsiaTheme="majorEastAsia"/>
                <w:b/>
              </w:rPr>
            </w:pPr>
            <w:r>
              <w:t>314</w:t>
            </w:r>
          </w:p>
        </w:tc>
      </w:tr>
      <w:tr w:rsidR="007D0B86" w14:paraId="0ED3D6D5" w14:textId="77777777" w:rsidTr="009B03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429E3267" w14:textId="77777777" w:rsidR="007D0B86" w:rsidRPr="001E3326" w:rsidRDefault="007D0B86" w:rsidP="000872F7">
            <w:pPr>
              <w:pStyle w:val="Table-TextTbtx"/>
              <w:rPr>
                <w:rStyle w:val="boldb"/>
              </w:rPr>
            </w:pPr>
            <w:r w:rsidRPr="001E3326">
              <w:rPr>
                <w:rStyle w:val="boldb"/>
              </w:rPr>
              <w:t>-3</w:t>
            </w:r>
          </w:p>
        </w:tc>
        <w:tc>
          <w:tcPr>
            <w:tcW w:w="3330" w:type="dxa"/>
            <w:tcBorders>
              <w:left w:val="single" w:sz="4" w:space="0" w:color="auto"/>
            </w:tcBorders>
          </w:tcPr>
          <w:p w14:paraId="4A0076A1" w14:textId="77777777" w:rsidR="007D0B86" w:rsidRDefault="007D0B86" w:rsidP="000872F7">
            <w:pPr>
              <w:pStyle w:val="Table-TextTbtx"/>
              <w:cnfStyle w:val="000000010000" w:firstRow="0" w:lastRow="0" w:firstColumn="0" w:lastColumn="0" w:oddVBand="0" w:evenVBand="0" w:oddHBand="0" w:evenHBand="1" w:firstRowFirstColumn="0" w:firstRowLastColumn="0" w:lastRowFirstColumn="0" w:lastRowLastColumn="0"/>
              <w:rPr>
                <w:rFonts w:eastAsiaTheme="majorEastAsia"/>
                <w:b/>
              </w:rPr>
            </w:pPr>
            <w:r>
              <w:t>-1</w:t>
            </w:r>
          </w:p>
        </w:tc>
      </w:tr>
      <w:tr w:rsidR="007D0B86" w14:paraId="1C97D143" w14:textId="77777777" w:rsidTr="009B0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6FE562C5" w14:textId="77777777" w:rsidR="007D0B86" w:rsidRPr="001E3326" w:rsidRDefault="007D0B86" w:rsidP="000872F7">
            <w:pPr>
              <w:pStyle w:val="Table-TextTbtx"/>
              <w:rPr>
                <w:rStyle w:val="boldb"/>
              </w:rPr>
            </w:pPr>
            <w:r w:rsidRPr="001E3326">
              <w:rPr>
                <w:rStyle w:val="boldb"/>
              </w:rPr>
              <w:lastRenderedPageBreak/>
              <w:t>-10</w:t>
            </w:r>
          </w:p>
        </w:tc>
        <w:tc>
          <w:tcPr>
            <w:tcW w:w="3330" w:type="dxa"/>
            <w:tcBorders>
              <w:left w:val="single" w:sz="4" w:space="0" w:color="auto"/>
            </w:tcBorders>
          </w:tcPr>
          <w:p w14:paraId="4E0B2503" w14:textId="77777777" w:rsidR="007D0B86" w:rsidRDefault="007D0B86" w:rsidP="000872F7">
            <w:pPr>
              <w:pStyle w:val="Table-TextTbtx"/>
              <w:cnfStyle w:val="000000100000" w:firstRow="0" w:lastRow="0" w:firstColumn="0" w:lastColumn="0" w:oddVBand="0" w:evenVBand="0" w:oddHBand="1" w:evenHBand="0" w:firstRowFirstColumn="0" w:firstRowLastColumn="0" w:lastRowFirstColumn="0" w:lastRowLastColumn="0"/>
              <w:rPr>
                <w:rFonts w:eastAsiaTheme="majorEastAsia"/>
                <w:b/>
              </w:rPr>
            </w:pPr>
            <w:r>
              <w:t>90</w:t>
            </w:r>
          </w:p>
        </w:tc>
      </w:tr>
    </w:tbl>
    <w:p w14:paraId="0F8ACADB" w14:textId="219C2438" w:rsidR="007D0B86" w:rsidRDefault="000872F7" w:rsidP="000872F7">
      <w:pPr>
        <w:pStyle w:val="ENDEND"/>
      </w:pPr>
      <w:r>
        <w:t>End</w:t>
      </w:r>
    </w:p>
    <w:p w14:paraId="6425AA1F" w14:textId="278CC7FA" w:rsidR="00CD1D0C" w:rsidRDefault="00CD1D0C" w:rsidP="002B7DE5">
      <w:pPr>
        <w:pStyle w:val="Body-TextTx"/>
      </w:pPr>
      <w:r>
        <w:t>Before this I was not unacquainted with the more obvious laws of electricity. On this occasion a man of great research in natural philosophy was with us, and excited by this catastrophe, he entered on the explanation of a theory which he had formed on the subject of electricity and galvanism, which was at once new and astonishing to me. All that he said threw greatly into the shade Cornelius Agrippa, Albertus Magnus, and Paracelsus, the lords of my imagination; but by some fatality the overthrow of these men disinclined me to pursue my accustomed studies. It seemed to me as if nothing would or could ever be known. All that had so long engaged my attention suddenly grew despicable. By one of those caprices of the mind which we are perhaps most subject to in early youth, I at once gave up my former occupations, set down natural history and all its progeny as a deformed and abortive creation, and entertained the greatest disdain for a would-be science which could never even step within the threshold of real knowledge. In this mood of mind I betook myself to the mathematics and the branches of study appertaining to that science as being built upon secure foundations, and so worthy of my consideration.</w:t>
      </w:r>
    </w:p>
    <w:p w14:paraId="5037AA29" w14:textId="0E17B258" w:rsidR="00CD1D0C" w:rsidRDefault="00CD1D0C" w:rsidP="002B7DE5">
      <w:pPr>
        <w:pStyle w:val="Body-TextTx"/>
      </w:pPr>
      <w:r>
        <w:t xml:space="preserve">Thus strangely are our souls constructed, and by such slight ligaments are we bound to prosperity or ruin. When I look back, it seems to me as if this almost miraculous change of inclination and will was the immediate suggestion of the guardian angel of my life—the last effort made by the spirit of preservation to avert the storm that was even then hanging in the stars and ready to envelop me. Her victory was announced by an </w:t>
      </w:r>
      <w:r>
        <w:lastRenderedPageBreak/>
        <w:t>unusual tranquillity and gladness of soul which followed the relinquishing of my ancient and latterly tormenting studies. It was thus that I was to be taught to associate evil with their prosecution, happiness with their disregard.</w:t>
      </w:r>
    </w:p>
    <w:p w14:paraId="4D08542C" w14:textId="0287B5DF" w:rsidR="00C840B8" w:rsidRDefault="00CD1D0C" w:rsidP="002B7DE5">
      <w:pPr>
        <w:pStyle w:val="Body-TextTx"/>
      </w:pPr>
      <w:r>
        <w:t>It was a strong effort of the spirit of good, but it was ineffectual. Destiny was too potent, and her immutable laws had decreed my utter and terrible destruction.</w:t>
      </w:r>
    </w:p>
    <w:p w14:paraId="7E26401F" w14:textId="47C91F9C" w:rsidR="000872F7" w:rsidRDefault="00AE35AD" w:rsidP="000872F7">
      <w:pPr>
        <w:pStyle w:val="BOX-ABOX-A"/>
      </w:pPr>
      <w:r>
        <w:t xml:space="preserve"> </w:t>
      </w:r>
    </w:p>
    <w:p w14:paraId="5391EE08" w14:textId="77777777" w:rsidR="00C840B8" w:rsidRDefault="00C840B8" w:rsidP="000872F7">
      <w:pPr>
        <w:pStyle w:val="HeadnoteHdnt"/>
      </w:pPr>
      <w:r>
        <w:t>A box introductory paragraph just for testing purposes.</w:t>
      </w:r>
    </w:p>
    <w:p w14:paraId="20657EC7" w14:textId="77777777" w:rsidR="00C840B8" w:rsidRDefault="00C840B8" w:rsidP="000872F7">
      <w:pPr>
        <w:pStyle w:val="TitleTtl"/>
      </w:pPr>
      <w:r>
        <w:t>Special Information</w:t>
      </w:r>
    </w:p>
    <w:p w14:paraId="70BD51E9" w14:textId="77777777" w:rsidR="00C840B8" w:rsidRDefault="00C840B8" w:rsidP="000872F7">
      <w:pPr>
        <w:pStyle w:val="SubtitleSttl"/>
      </w:pPr>
      <w:r>
        <w:t>This Is a Box</w:t>
      </w:r>
    </w:p>
    <w:p w14:paraId="29FC4BA3" w14:textId="77777777" w:rsidR="00C840B8" w:rsidRDefault="00C840B8" w:rsidP="000872F7">
      <w:pPr>
        <w:pStyle w:val="Body-TextTx"/>
      </w:pPr>
      <w:r>
        <w:t>This is a paragraph within a box. We’re just testing things out to see how they look.</w:t>
      </w:r>
    </w:p>
    <w:p w14:paraId="4EEE6695" w14:textId="77777777" w:rsidR="00C840B8" w:rsidRDefault="00C840B8" w:rsidP="000872F7">
      <w:pPr>
        <w:pStyle w:val="A-HeadAhead"/>
      </w:pPr>
      <w:r>
        <w:t>Heading One</w:t>
      </w:r>
    </w:p>
    <w:p w14:paraId="2AE24F14" w14:textId="77777777" w:rsidR="00C840B8" w:rsidRDefault="00C840B8" w:rsidP="000872F7">
      <w:pPr>
        <w:pStyle w:val="Body-TextTx"/>
      </w:pPr>
      <w:r>
        <w:t>Testing some subheadings within boxes to see how they get selected and ordered.</w:t>
      </w:r>
    </w:p>
    <w:p w14:paraId="470069CA" w14:textId="77777777" w:rsidR="00C840B8" w:rsidRDefault="00C840B8" w:rsidP="000872F7">
      <w:pPr>
        <w:pStyle w:val="Body-TextTx"/>
      </w:pPr>
      <w:r>
        <w:t>Here’s another paragraph.</w:t>
      </w:r>
    </w:p>
    <w:p w14:paraId="185F1734" w14:textId="1309ED86" w:rsidR="000872F7" w:rsidRPr="009A405C" w:rsidRDefault="000872F7" w:rsidP="000872F7">
      <w:pPr>
        <w:pStyle w:val="ENDEND"/>
      </w:pPr>
      <w:r>
        <w:t>End</w:t>
      </w:r>
    </w:p>
    <w:p w14:paraId="22A99295" w14:textId="6D3F62F8" w:rsidR="00CD1D0C" w:rsidRDefault="00CD1D0C" w:rsidP="002B7DE5">
      <w:pPr>
        <w:pStyle w:val="Body-TextTx"/>
      </w:pPr>
      <w:r>
        <w:t xml:space="preserve">When I had attained the age of seventeen my parents resolved that I should become a student at the university of Ingolstadt. I had hitherto attended the schools of Geneva, but my father thought it necessary for the completion of my education that I </w:t>
      </w:r>
      <w:r>
        <w:lastRenderedPageBreak/>
        <w:t>should be made acquainted with other customs than those of my native country. My departure was therefore fixed at an early date, but before the day resolved upon could arrive, the first misfortune of my life occurred—an omen, as it were, of my future misery. Elizabeth had caught the scarlet fever; her illness was severe, and she was in the greatest danger. During her illness many arguments had been urged to persuade my mother to refrain from attending upon her. She had at first yielded to our entreaties, but when she heard that the life of her favourite was menaced, she could no longer control her anxiety. She attended her sickbed; her watchful attentions triumphed over the malignity of the distemper—Elizabeth was saved, but the consequences of this imprudence were fatal to her preserver. On the third day my mother sickened; her fever was accompanied by the most alarming symptoms, and the looks of her medical attendants prognosticated the worst event. On her deathbed the fortitude and benignity of this best of women did not desert her. She joined the hands of Elizabeth and myself. "My children," she said, "my firmest hopes of future happiness were placed on the prospect of your union. This expectation will now be the consolation of your father. Elizabeth, my love, you must supply my place to my younger children. Alas! I regret that I am taken from you; and, happy and beloved as I have been, is it not hard to quit you all? But these are not thoughts befitting me; I will endeavour to resign myself cheerfully to death and will indulge a hope of meeting you in another world."</w:t>
      </w:r>
    </w:p>
    <w:p w14:paraId="012E2977" w14:textId="55CB6B79" w:rsidR="00CD1D0C" w:rsidRDefault="00CD1D0C" w:rsidP="002B7DE5">
      <w:pPr>
        <w:pStyle w:val="Body-TextTx"/>
      </w:pPr>
      <w:r>
        <w:t xml:space="preserve">She died calmly, and her countenance expressed affection even in death. I need not describe the feelings of those whose dearest ties are rent by that most irreparable evil, the void that presents itself to the soul, and the despair that is exhibited on the countenance. It is so long before the mind can persuade itself that she whom we saw </w:t>
      </w:r>
      <w:r>
        <w:lastRenderedPageBreak/>
        <w:t>every day and whose very existence appeared a part of our own can have departed forever—that the brightness of a beloved eye can have been extinguished and the sound of a voice so familiar and dear to the ear can be hushed, never more to be heard. These are the reflections of the first days; but when the lapse of time proves the reality of the evil, then the actual bitterness of grief commences. Yet from whom has not that rude hand rent away some dear connection? And why should I describe a sorrow which all have felt, and must feel? The time at length arrives when grief is rather an indulgence than a necessity; and the smile that plays upon the lips, although it may be deemed a sacrilege, is not banished. My mother was dead, but we had still duties which we ought to perform; we must continue our course with the rest and learn to think ourselves fortunate whilst one remains whom the spoiler has not seized.</w:t>
      </w:r>
    </w:p>
    <w:p w14:paraId="168243F7" w14:textId="280A8BCC" w:rsidR="00CD1D0C" w:rsidRDefault="00CD1D0C" w:rsidP="002B7DE5">
      <w:pPr>
        <w:pStyle w:val="Body-TextTx"/>
      </w:pPr>
      <w:r>
        <w:t>My departure for Ingolstadt, which had been deferred by these events, was now again determined upon. I obtained from my father a respite of some weeks. It appeared to me sacrilege so soon to leave the repose, akin to death, of the house of mourning and to rush into the thick of life. I was new to sorrow, but it did not the less alarm me. I was unwilling to quit the sight of those that remained to me, and above all, I desired to see my sweet Elizabeth in some degree consoled.</w:t>
      </w:r>
    </w:p>
    <w:p w14:paraId="31903E7D" w14:textId="35E3318F" w:rsidR="00CD1D0C" w:rsidRDefault="00CD1D0C" w:rsidP="002B7DE5">
      <w:pPr>
        <w:pStyle w:val="Body-TextTx"/>
      </w:pPr>
      <w:r>
        <w:t>She indeed veiled her grief and strove to act the comforter to us all. She looked steadily on life and assumed its duties with courage and zeal. She devoted herself to those whom she had been taught to call her uncle and cousins. Never was she so enchanting as at this time, when she recalled the sunshine of her smiles and spent them upon us. She forgot even her own regret in her endeavours to make us forget.</w:t>
      </w:r>
    </w:p>
    <w:p w14:paraId="4D7271EA" w14:textId="2BAD05CE" w:rsidR="00CD1D0C" w:rsidRDefault="00CD1D0C" w:rsidP="002B7DE5">
      <w:pPr>
        <w:pStyle w:val="Body-TextTx"/>
      </w:pPr>
      <w:r>
        <w:t xml:space="preserve">The day of my departure at length arrived. Clerval spent the last evening with us. </w:t>
      </w:r>
      <w:r>
        <w:lastRenderedPageBreak/>
        <w:t>He had endeavoured to persuade his father to permit him to accompany me and to become my fellow student, but in vain. His father was a narrow-minded trader and saw idleness and ruin in the aspirations and ambition of his son. Henry deeply felt the misfortune of being debarred from a liberal education. He said little, but when he spoke I read in his kindling eye and in his animated glance a restrained but firm resolve not to be chained to the miserable details of commerce.</w:t>
      </w:r>
    </w:p>
    <w:p w14:paraId="36EECB18" w14:textId="46CE7EA8" w:rsidR="00CD1D0C" w:rsidRDefault="00CD1D0C" w:rsidP="002B7DE5">
      <w:pPr>
        <w:pStyle w:val="Body-TextTx"/>
      </w:pPr>
      <w:r>
        <w:t>We sat late. We could not tear ourselves away from each other nor persuade ourselves to say the word "Farewell!" It was said, and we retired under the pretence of seeking repose, each fancying that the other was deceived; but when at morning's dawn I descended to the carriage which was to convey me away, they were all there—my father again to bless me, Clerval to press my hand once more, my Elizabeth to renew her entreaties that I would write often and to bestow the last feminine attentions on her playmate and friend.</w:t>
      </w:r>
    </w:p>
    <w:p w14:paraId="43DFA70F" w14:textId="1EEC72EC" w:rsidR="00CD1D0C" w:rsidRDefault="00CD1D0C" w:rsidP="002B7DE5">
      <w:pPr>
        <w:pStyle w:val="Body-TextTx"/>
      </w:pPr>
      <w:r>
        <w:t xml:space="preserve">I threw myself into the chaise that was to convey me away and indulged in the most melancholy reflections. I, who had ever been surrounded by amiable companions, continually engaged in endeavouring to bestow mutual pleasure—I was now alone. In the university whither I was going I must form my own friends and be my own protector. My life had hitherto been remarkably secluded and domestic, and this had given me invincible repugnance to new countenances. I loved my brothers, Elizabeth, and Clerval; these were "old familiar faces," but I believed myself totally unfitted for the company of strangers. Such were my reflections as I commenced my journey; but as I proceeded, my spirits and hopes rose. I ardently desired the acquisition of knowledge. I had often, when at home, thought it hard to remain during my youth cooped up in one place and had </w:t>
      </w:r>
      <w:r>
        <w:lastRenderedPageBreak/>
        <w:t>longed to enter the world and take my station among other human beings. Now my desires were complied with, and it would, indeed, have been folly to repent.</w:t>
      </w:r>
    </w:p>
    <w:p w14:paraId="70018CD1" w14:textId="77777777" w:rsidR="00B83F26" w:rsidRDefault="00B83F26" w:rsidP="002B7DE5">
      <w:pPr>
        <w:pStyle w:val="Body-TextTx"/>
      </w:pPr>
    </w:p>
    <w:p w14:paraId="314E7B1E" w14:textId="559657E2" w:rsidR="00CD1D0C" w:rsidRDefault="00CD1D0C" w:rsidP="002B7DE5">
      <w:pPr>
        <w:pStyle w:val="Body-TextTx"/>
      </w:pPr>
      <w:r>
        <w:t>I had sufficient leisure for these and many other reflections during my journey to Ingolstadt, which was long and fatiguing. At length the high white steeple of the town met my eyes. I alighted and was conducted to my solitary apartment to spend the evening as I pleased.</w:t>
      </w:r>
    </w:p>
    <w:p w14:paraId="38BB56D5" w14:textId="2AD5F2C2" w:rsidR="00C840B8" w:rsidRPr="009A405C" w:rsidRDefault="00CD1D0C" w:rsidP="002B7DE5">
      <w:pPr>
        <w:pStyle w:val="Body-TextTx"/>
      </w:pPr>
      <w:r>
        <w:t>The next morning I delivered my letters of introduction and paid a visit to some of the principal professors. Chance—or rather the evil influence, the Angel of Destruction, which asserted omnipotent sway over me from the moment I turned my reluctant steps from my father's door—led me first to M. Krempe, professor of natural philosophy. He was an uncouth man, but deeply imbued in the secrets of his science. He asked me several questions concerning my progress in the different branches of science appertaining to natural philosophy. I replied carelessly, and partly in contempt, mentioned the names of my alchemists as the principal authors I had studied. The professor stared. "Have you," he said, "really spent your time in studying such nonsense?"</w:t>
      </w:r>
    </w:p>
    <w:p w14:paraId="05FF0E9C" w14:textId="77777777" w:rsidR="00C840B8" w:rsidRPr="009A405C" w:rsidRDefault="00C840B8" w:rsidP="000872F7">
      <w:pPr>
        <w:pStyle w:val="HeadlineHdline"/>
      </w:pPr>
      <w:r w:rsidRPr="009A405C">
        <w:t>“BE STILL.”</w:t>
      </w:r>
    </w:p>
    <w:p w14:paraId="24E0395C" w14:textId="08506C35" w:rsidR="00C840B8" w:rsidRPr="001E3326" w:rsidRDefault="00417EF1" w:rsidP="000872F7">
      <w:pPr>
        <w:pStyle w:val="Body-TextTx"/>
        <w:rPr>
          <w:rStyle w:val="boldb"/>
        </w:rPr>
      </w:pPr>
      <w:r w:rsidRPr="00417EF1">
        <w:t xml:space="preserve">I replied in the affirmative. "Every minute," continued M. Krempe with warmth, "every instant that you have wasted on those books is utterly and entirely lost. You have burdened your memory with exploded systems and useless names. Good God! In what desert land have you lived, where no one was kind enough to inform you that these fancies which you have so greedily </w:t>
      </w:r>
      <w:r w:rsidRPr="001E3326">
        <w:rPr>
          <w:rStyle w:val="boldb"/>
        </w:rPr>
        <w:t>imbibed</w:t>
      </w:r>
      <w:r w:rsidRPr="00417EF1">
        <w:t xml:space="preserve"> are a thousand years old and as musty as </w:t>
      </w:r>
      <w:r w:rsidRPr="00417EF1">
        <w:lastRenderedPageBreak/>
        <w:t>they are ancient? I little expected, in this enlightened and scientific age, to find a disciple of Albertus Magnus and Paracelsus. My dear sir, you must begin your studies entirely anew."</w:t>
      </w:r>
    </w:p>
    <w:p w14:paraId="3904394A" w14:textId="0A82C0CC" w:rsidR="00417EF1" w:rsidRDefault="00417EF1" w:rsidP="002B7DE5">
      <w:pPr>
        <w:pStyle w:val="Body-TextTx"/>
      </w:pPr>
      <w:r>
        <w:t>So saying, he stepped aside and wrote down a list of several books treating of natural philosophy which he desired me to procure, and dismissed me after mentioning that in the beginning of the following week he intended to commence a course of lectures upon natural philosophy in its general relations, and that M. Waldman, a fellow professor, would lecture upon chemistry the alternate days that he omitted.</w:t>
      </w:r>
    </w:p>
    <w:p w14:paraId="67DB1328" w14:textId="552B0D14" w:rsidR="00417EF1" w:rsidRDefault="00417EF1" w:rsidP="002B7DE5">
      <w:pPr>
        <w:pStyle w:val="Body-TextTx"/>
      </w:pPr>
      <w:r>
        <w:t xml:space="preserve">I returned home not disappointed, for I have said that I had long considered those authors useless whom the professor reprobated; but I returned not at all the more inclined to recur to these studies in any shape. M. Krempe was a little squat man with a gruff voice and a repulsive countenance; the teacher, therefore, did not prepossess me in favour of his pursuits. In rather a too philosophical and connected a strain, perhaps, I have given an account of the conclusions I had come to concerning them in my early years. As a child I had not been content with the results promised by the modern professors of natural science. With a confusion of ideas only to be accounted for by my extreme youth and my want of a guide on such matters, I had retrod the steps of knowledge along the paths of time and exchanged the discoveries of recent inquirers for the dreams of forgotten alchemists. Besides, I had a contempt for the uses of modern natural philosophy. It was very different when the masters of the science sought immortality and power; such views, although futile, were grand; but now the scene was changed. The ambition of the inquirer seemed to limit itself to the annihilation of those visions on which my interest in science was chiefly founded. I was required to exchange chimeras of boundless grandeur for </w:t>
      </w:r>
      <w:r>
        <w:lastRenderedPageBreak/>
        <w:t>realities of little worth.</w:t>
      </w:r>
    </w:p>
    <w:p w14:paraId="33EF5B75" w14:textId="24270AB7" w:rsidR="00417EF1" w:rsidRDefault="00417EF1" w:rsidP="002B7DE5">
      <w:pPr>
        <w:pStyle w:val="Body-TextTx"/>
      </w:pPr>
      <w:r>
        <w:t>Such were my reflections during the first two or three days of my residence at Ingolstadt, which were chiefly spent in becoming acquainted with the localities and the principal residents in my new abode. But as the ensuing week commenced, I thought of the information which M. Krempe had given me concerning the lectures. And although I could not consent to go and hear that little conceited fellow deliver sentences out of a pulpit, I recollected what he had said of M. Waldman, whom I had never seen, as he had hitherto been out of town.</w:t>
      </w:r>
    </w:p>
    <w:p w14:paraId="5976D285" w14:textId="08D2DBE3" w:rsidR="00417EF1" w:rsidRDefault="00417EF1" w:rsidP="002B7DE5">
      <w:pPr>
        <w:pStyle w:val="Body-TextTx"/>
      </w:pPr>
      <w:r>
        <w:t xml:space="preserve">Partly from curiosity and partly from idleness, I went into the lecturing room, which M. Waldman entered shortly after. This professor was very unlike his colleague. He appeared about fifty years of age, but with an aspect expressive of the greatest benevolence; a few grey hairs covered his temples, but those at the back of his head were nearly black. His person was short but remarkably erect and his voice the sweetest I had ever heard. He began his lecture by a recapitulation of the history of chemistry and the various improvements made by different men of learning, pronouncing with fervour the names of the most distinguished discoverers. He then took a cursory view of the present state of the science and explained many of its elementary terms. After having made a few preparatory experiments, he concluded with a panegyric upon modern chemistry, the terms of which I shall never forget: "The ancient teachers of this science," said he, "promised impossibilities and performed nothing. The modern masters promise very little; they know that metals cannot be transmuted and that the elixir of life is a chimera but these philosophers, whose hands seem only made to dabble in dirt, and their eyes to pore over the microscope or crucible, have indeed performed miracles. They penetrate </w:t>
      </w:r>
      <w:r>
        <w:lastRenderedPageBreak/>
        <w:t>into the recesses of nature and show how she works in her hiding-places. They ascend into the heavens; they have discovered how the blood circulates, and the nature of the air we breathe. They have acquired new and almost unlimited powers; they can command the thunders of heaven, mimic the earthquake, and even mock the invisible world with its own shadows."</w:t>
      </w:r>
    </w:p>
    <w:p w14:paraId="7A36D7B2" w14:textId="6676D568" w:rsidR="00417EF1" w:rsidRDefault="00417EF1" w:rsidP="002B7DE5">
      <w:pPr>
        <w:pStyle w:val="Body-TextTx"/>
      </w:pPr>
      <w:r>
        <w:t>Such were the professor's words—rather let me say such the words of the fate—enounced to destroy me. As he went on I felt as if my soul were grappling with a palpable enemy; one by one the various keys were touched which formed the mechanism of my being; chord after chord was sounded, and soon my mind was filled with one thought, one conception, one purpose. So much has been done, exclaimed the soul of Frankenstein—more, far more, will I achieve; treading in the steps already marked, I will pioneer a new way, explore unknown powers, and unfold to the world the deepest mysteries of creation.</w:t>
      </w:r>
    </w:p>
    <w:p w14:paraId="37EEF5B4" w14:textId="77E5D38A" w:rsidR="00417EF1" w:rsidRDefault="00417EF1" w:rsidP="002B7DE5">
      <w:pPr>
        <w:pStyle w:val="Body-TextTx"/>
      </w:pPr>
      <w:r>
        <w:t xml:space="preserve">I closed not my eyes that night. My internal being was in a state of insurrection and turmoil; I felt that order would thence arise, but I had no power to produce it. By degrees, after the morning's dawn, sleep came. I awoke, and my yesternight's thoughts were as a dream. There only remained a resolution to return to my ancient studies and to devote myself to a science for which I believed myself to possess a natural talent. On the same day I paid M. Waldman a visit. His manners in private were even more mild and attractive than in public, for there was a certain dignity in his mien during his lecture which in his own house was replaced by the greatest affability and kindness. I gave him pretty nearly the same account of my former pursuits as I had given to his fellow professor. He heard with attention the little narration concerning my studies and smiled at </w:t>
      </w:r>
      <w:r>
        <w:lastRenderedPageBreak/>
        <w:t>the names of Cornelius Agrippa and Paracelsus, but without the contempt that M. Krempe had exhibited. He said that "These were men to whose indefatigable zeal modern philosophers were indebted for most of the foundations of their knowledge. They had left to us, as an easier task, to give new names and arrange in connected classifications the facts which they in a great degree had been the instruments of bringing to light. The labours of men of genius, however erroneously directed, scarcely ever fail in ultimately turning to the solid advantage of mankind." I listened to his statement, which was delivered without any presumption or affectation, and then added that his lecture had removed my prejudices against modern chemists; I expressed myself in measured terms, with the modesty and deference due from a youth to his instructor, without letting escape (inexperience in life would have made me ashamed) any of the enthusiasm which stimulated my intended labours. I requested his advice concerning the books I ought to procure.</w:t>
      </w:r>
    </w:p>
    <w:p w14:paraId="7FEEE92A" w14:textId="32A5DE87" w:rsidR="00417EF1" w:rsidRDefault="00417EF1" w:rsidP="002B7DE5">
      <w:pPr>
        <w:pStyle w:val="Body-TextTx"/>
      </w:pPr>
      <w:r>
        <w:t xml:space="preserve">"I am happy," said M. Waldman, "to have gained a disciple; and if your application equals your ability, I have no doubt of your success. Chemistry is that branch of natural philosophy in which the greatest improvements have been and may be made; it is on that account that I have made it my peculiar study; but at the same time, I have not neglected the other branches of science. A man would make but a very sorry chemist if he attended to that department of human knowledge alone. If your wish is to become really a man of science and not merely a petty experimentalist, I should advise you to apply to every branch of natural philosophy, including mathematics." He then took me into his laboratory and explained to me the uses of his various machines, instructing me as to what I ought to procure and promising me the use of his own when I should have </w:t>
      </w:r>
      <w:r>
        <w:lastRenderedPageBreak/>
        <w:t>advanced far enough in the science not to derange their mechanism. He also gave me the list of books which I had requested, and I took my leave.</w:t>
      </w:r>
    </w:p>
    <w:p w14:paraId="27A37EA1" w14:textId="0116F137" w:rsidR="00C840B8" w:rsidRPr="009A405C" w:rsidRDefault="00417EF1" w:rsidP="002B7DE5">
      <w:pPr>
        <w:pStyle w:val="Body-TextTx"/>
      </w:pPr>
      <w:r w:rsidRPr="00417EF1">
        <w:t xml:space="preserve">From this day natural philosophy, and particularly chemistry, in the most comprehensive sense of the term, became nearly my sole occupation. I read with ardour those works, so full of genius and discrimination, which modern inquirers have written on these subjects. I attended the lectures and cultivated the acquaintance of the men of science of the university, and I found even in M. Krempe a great deal of sound sense and real information, combined, it is true, with a repulsive physiognomy and manners, but not on that account the less valuable. In M. Waldman I found a true friend. His gentleness was never tinged by dogmatism, and his instructions were given with an air of frankness and good nature that banished every idea of pedantry. In a thousand ways he smoothed for me the path of knowledge and made the most abstruse inquiries clear and facile to my apprehension. My application was at first fluctuating </w:t>
      </w:r>
      <w:r w:rsidR="004F06F6">
        <w:rPr>
          <w:rStyle w:val="FootnoteReference"/>
        </w:rPr>
        <w:footnoteReference w:id="1"/>
      </w:r>
      <w:r w:rsidRPr="00417EF1">
        <w:t>and uncertain;</w:t>
      </w:r>
      <w:r w:rsidR="00C840B8" w:rsidRPr="001E3326">
        <w:rPr>
          <w:rStyle w:val="supersup"/>
        </w:rPr>
        <w:footnoteReference w:id="2"/>
      </w:r>
      <w:r w:rsidR="00C840B8" w:rsidRPr="009A405C">
        <w:t xml:space="preserve"> </w:t>
      </w:r>
      <w:r w:rsidRPr="00417EF1">
        <w:t xml:space="preserve">it gained strength </w:t>
      </w:r>
      <w:r w:rsidRPr="00417EF1">
        <w:lastRenderedPageBreak/>
        <w:t>as I proceeded and soon became so ardent and eager that the stars often disappeared in the light of morning whilst I was yet engaged in my laboratory.</w:t>
      </w:r>
    </w:p>
    <w:p w14:paraId="463DB191" w14:textId="439BA484" w:rsidR="00C840B8" w:rsidRPr="009A405C" w:rsidRDefault="000872F7" w:rsidP="000872F7">
      <w:pPr>
        <w:pStyle w:val="Section-InterludeSIN"/>
      </w:pPr>
      <w:r>
        <w:lastRenderedPageBreak/>
        <w:t>Interlude 2</w:t>
      </w:r>
    </w:p>
    <w:p w14:paraId="59CB165D" w14:textId="4B9F0675" w:rsidR="00C840B8" w:rsidRPr="009A405C" w:rsidRDefault="003C4C0C" w:rsidP="000872F7">
      <w:pPr>
        <w:pStyle w:val="Extract1Ext1"/>
      </w:pPr>
      <w:r w:rsidRPr="003C4C0C">
        <w:t xml:space="preserve">Down, down, down. Would the fall never come to an end! ‘I wonder how many miles I’ve fallen by this time?’ she said aloud. ‘I must be getting somewhere near the centre of the earth. Let me see: that would be four thousand miles down, I think—’ </w:t>
      </w:r>
      <w:r w:rsidRPr="002B7DE5">
        <w:rPr>
          <w:rStyle w:val="itali"/>
        </w:rPr>
        <w:t>(for, you see, Alice had learnt several things of this sort in her lessons in the schoolroom, and though this was not a very good opportunity for showing off her knowledge, as there was no one to listen to her, still it was good practice to say it over)</w:t>
      </w:r>
      <w:r w:rsidRPr="003C4C0C">
        <w:t xml:space="preserve"> ‘—yes, that’s about the right distance—but then I wonder what Latitude or Longitude I’ve got to?’ (Alice had no idea what Latitude was, or Longitude either, but thought they were nice grand words to say.)</w:t>
      </w:r>
    </w:p>
    <w:p w14:paraId="5F25E54B" w14:textId="00A075A0" w:rsidR="00C840B8" w:rsidRPr="002B7DE5" w:rsidRDefault="00C840B8" w:rsidP="000872F7">
      <w:pPr>
        <w:pStyle w:val="SourceSrc"/>
        <w:rPr>
          <w:rStyle w:val="itali"/>
        </w:rPr>
      </w:pPr>
      <w:r w:rsidRPr="009A405C">
        <w:t xml:space="preserve">from </w:t>
      </w:r>
      <w:r w:rsidR="003C4C0C" w:rsidRPr="002B7DE5">
        <w:rPr>
          <w:rStyle w:val="itali"/>
        </w:rPr>
        <w:t>Alice in Wonderland</w:t>
      </w:r>
    </w:p>
    <w:p w14:paraId="58CB3205" w14:textId="0F202144" w:rsidR="00C840B8" w:rsidRPr="009A405C" w:rsidRDefault="005E2D30" w:rsidP="000872F7">
      <w:pPr>
        <w:pStyle w:val="Section-ChapterSCP0"/>
      </w:pPr>
      <w:r>
        <w:lastRenderedPageBreak/>
        <w:t>C</w:t>
      </w:r>
      <w:r w:rsidR="000872F7">
        <w:t>hapter 2</w:t>
      </w:r>
    </w:p>
    <w:p w14:paraId="064ACE73" w14:textId="77777777" w:rsidR="00C840B8" w:rsidRDefault="00C840B8" w:rsidP="000872F7">
      <w:pPr>
        <w:pStyle w:val="NumberNum"/>
      </w:pPr>
      <w:r>
        <w:t>Chapter 2</w:t>
      </w:r>
    </w:p>
    <w:p w14:paraId="7EDEC314" w14:textId="77BB7D27" w:rsidR="00C840B8" w:rsidRPr="009A405C" w:rsidRDefault="00AD74DF" w:rsidP="000872F7">
      <w:pPr>
        <w:pStyle w:val="TitleTtl"/>
      </w:pPr>
      <w:r>
        <w:t>Doctor Frankenstein</w:t>
      </w:r>
    </w:p>
    <w:p w14:paraId="42EEC409" w14:textId="24675D3F" w:rsidR="00C840B8" w:rsidRDefault="00C840B8" w:rsidP="002B7DE5">
      <w:pPr>
        <w:pStyle w:val="Body-TextTx"/>
      </w:pPr>
      <w:r w:rsidRPr="001E3326">
        <w:rPr>
          <w:rStyle w:val="boldb"/>
        </w:rPr>
        <w:t>This paragraph is to test that footnote numbering restarts correctly.</w:t>
      </w:r>
      <w:r w:rsidRPr="009A405C">
        <w:t xml:space="preserve">. . . </w:t>
      </w:r>
      <w:r w:rsidR="00AD74DF" w:rsidRPr="00AD74DF">
        <w:t>As I applied so closely, it may be easily conceived that my progress was rapid. My ardour was indeed the astonishment of the students, and my proficiency that of the masters. Professor Krempe often asked me, with a sly smile, how Cornelius Agrippa went on, whilst M. Waldman expressed the most heartfelt exultation in my progress. Two years passed in this manner, during which I paid no visit to Geneva, but was engaged, heart and soul, in the pursuit of some discoveries which I hoped to make.</w:t>
      </w:r>
    </w:p>
    <w:p w14:paraId="2D387723" w14:textId="6A3F5427" w:rsidR="005F007F" w:rsidRDefault="005F007F" w:rsidP="005F007F">
      <w:pPr>
        <w:pStyle w:val="LETTER-ALTR-A"/>
      </w:pPr>
      <w:r>
        <w:t>Letter A</w:t>
      </w:r>
    </w:p>
    <w:p w14:paraId="5CE36B27" w14:textId="77777777" w:rsidR="00C840B8" w:rsidRDefault="00C840B8" w:rsidP="005F007F">
      <w:pPr>
        <w:pStyle w:val="AddressAdd0"/>
      </w:pPr>
      <w:r>
        <w:t>175 Fifth Ave.</w:t>
      </w:r>
    </w:p>
    <w:p w14:paraId="1B92A7DD" w14:textId="77777777" w:rsidR="00C840B8" w:rsidRDefault="00C840B8" w:rsidP="005F007F">
      <w:pPr>
        <w:pStyle w:val="AddressAdd0"/>
      </w:pPr>
      <w:r>
        <w:t>New York, NY 10010</w:t>
      </w:r>
    </w:p>
    <w:p w14:paraId="643E83F4" w14:textId="77777777" w:rsidR="00C840B8" w:rsidRDefault="00C840B8" w:rsidP="005F007F">
      <w:pPr>
        <w:pStyle w:val="DatelineDate"/>
      </w:pPr>
      <w:r>
        <w:t>January 21, 2017</w:t>
      </w:r>
    </w:p>
    <w:p w14:paraId="4D590A19" w14:textId="77777777" w:rsidR="00C840B8" w:rsidRDefault="00C840B8" w:rsidP="005F007F">
      <w:pPr>
        <w:pStyle w:val="HeadnoteHdnt"/>
      </w:pPr>
      <w:r>
        <w:t>This letter is confidential.</w:t>
      </w:r>
    </w:p>
    <w:p w14:paraId="6BE52E7B" w14:textId="77777777" w:rsidR="00C840B8" w:rsidRDefault="00C840B8" w:rsidP="005F007F">
      <w:pPr>
        <w:pStyle w:val="SalutationSal"/>
      </w:pPr>
      <w:r>
        <w:t>Dear Sir,</w:t>
      </w:r>
    </w:p>
    <w:p w14:paraId="523516E0" w14:textId="77777777" w:rsidR="00C840B8" w:rsidRDefault="00C840B8" w:rsidP="005F007F">
      <w:pPr>
        <w:pStyle w:val="Body-TextTx"/>
      </w:pPr>
      <w:r>
        <w:t>Please accept this submission for publication. It’s the best submission. Huge.</w:t>
      </w:r>
    </w:p>
    <w:p w14:paraId="59BB6252" w14:textId="77777777" w:rsidR="00C840B8" w:rsidRDefault="00C840B8" w:rsidP="005F007F">
      <w:pPr>
        <w:pStyle w:val="Body-TextTx"/>
      </w:pPr>
      <w:r>
        <w:t>Additionally, I worked really hard on it. WRONG!</w:t>
      </w:r>
    </w:p>
    <w:p w14:paraId="04B7C08E" w14:textId="77777777" w:rsidR="00C840B8" w:rsidRDefault="00C840B8" w:rsidP="005F007F">
      <w:pPr>
        <w:pStyle w:val="ClosingClos"/>
      </w:pPr>
      <w:r>
        <w:t>Best Regards,</w:t>
      </w:r>
    </w:p>
    <w:p w14:paraId="1862B61F" w14:textId="77777777" w:rsidR="00C840B8" w:rsidRDefault="00C840B8" w:rsidP="005F007F">
      <w:pPr>
        <w:pStyle w:val="SignatureSig"/>
      </w:pPr>
      <w:r>
        <w:lastRenderedPageBreak/>
        <w:t>Donald Trump</w:t>
      </w:r>
    </w:p>
    <w:p w14:paraId="1DF16F06" w14:textId="77777777" w:rsidR="00C840B8" w:rsidRPr="009A405C" w:rsidRDefault="00C840B8" w:rsidP="005F007F">
      <w:pPr>
        <w:pStyle w:val="PostscriptPst"/>
      </w:pPr>
      <w:r>
        <w:t>P.S. Welcome to the big league.</w:t>
      </w:r>
    </w:p>
    <w:p w14:paraId="2B5B742F" w14:textId="198B44C3" w:rsidR="00AD74DF" w:rsidRDefault="005F007F" w:rsidP="005F007F">
      <w:pPr>
        <w:pStyle w:val="ENDEND"/>
      </w:pPr>
      <w:r>
        <w:t>End</w:t>
      </w:r>
    </w:p>
    <w:p w14:paraId="6E84EC5D" w14:textId="77777777" w:rsidR="00AD74DF" w:rsidRDefault="00AD74DF" w:rsidP="002B7DE5">
      <w:pPr>
        <w:pStyle w:val="Body-TextTx"/>
      </w:pPr>
      <w:r>
        <w:t xml:space="preserve">One of the phenomena which had peculiarly attracted my attention was the structure of the human frame, and, indeed, any animal endued with life. Whence, I often asked myself, did the principle of life proceed? It was a bold question, and one which has ever been considered as a mystery; yet with how many things are we upon the brink of becoming acquainted, if cowardice or carelessness did not restrain our inquiries. I revolved these circumstances in my mind and determined thenceforth to apply myself more particularly to those branches of natural philosophy which relate to physiology. Unless I had been animated by an almost supernatural enthusiasm, my application to this study would have been irksome and almost intolerable. </w:t>
      </w:r>
    </w:p>
    <w:p w14:paraId="7C6C9BF3" w14:textId="77777777" w:rsidR="00AD74DF" w:rsidRDefault="00AD74DF" w:rsidP="002B7DE5">
      <w:pPr>
        <w:pStyle w:val="Body-TextTx"/>
      </w:pPr>
      <w:r>
        <w:t xml:space="preserve">To examine the causes of life, we must first have recourse to death. I became acquainted with the science of anatomy, but this was not sufficient; I must also observe the natural decay and corruption of the human body. </w:t>
      </w:r>
    </w:p>
    <w:p w14:paraId="76BAF067" w14:textId="6DA7B655" w:rsidR="00C840B8" w:rsidRPr="009A405C" w:rsidRDefault="00AD74DF" w:rsidP="002B7DE5">
      <w:pPr>
        <w:pStyle w:val="Body-TextTx"/>
      </w:pPr>
      <w:r>
        <w:t xml:space="preserve">In my education my father had taken the greatest precautions that my mind should be impressed with no supernatural horrors. I do not ever remember to have trembled at a tale of superstition or to have feared the apparition of a spirit. Darkness had no effect upon my fancy, and a churchyard was to me merely the receptacle of bodies deprived of life, which, from being the seat of beauty and strength, had become food for the worm. Now I was led to examine the cause and progress of this decay and forced to spend days and nights in vaults and charnel-houses. My attention was fixed upon every object the </w:t>
      </w:r>
      <w:r>
        <w:lastRenderedPageBreak/>
        <w:t>most insupportable to the delicacy of the human feelings.</w:t>
      </w:r>
      <w:r w:rsidR="00C840B8" w:rsidRPr="009A405C">
        <w:t xml:space="preserve"> . . .</w:t>
      </w:r>
      <w:r w:rsidR="00C840B8">
        <w:rPr>
          <w:rStyle w:val="EndnoteReference"/>
        </w:rPr>
        <w:endnoteReference w:id="2"/>
      </w:r>
    </w:p>
    <w:p w14:paraId="40D5C5B3" w14:textId="77777777" w:rsidR="00AD74DF" w:rsidRDefault="00AD74DF" w:rsidP="002B7DE5">
      <w:pPr>
        <w:pStyle w:val="Body-TextTx"/>
      </w:pPr>
      <w:r>
        <w:t>I saw how the fine form of man was degraded and wasted; I beheld the corruption of death succeed to the blooming cheek of life; I saw how the worm inherited the wonders of the eye and brain. I paused, examining and analysing all the minutiae of causation, as exemplified in the change from life to death, and death to life, until from the midst of this darkness a sudden light broke in upon me—a light so brilliant and wondrous, yet so simple, that while I became dizzy with the immensity of the prospect which it illustrated, I was surprised that among so many men of genius who had directed their inquiries towards the same science, that I alone should be reserved to discover so astonishing a secret.</w:t>
      </w:r>
    </w:p>
    <w:p w14:paraId="640E3A91" w14:textId="77777777" w:rsidR="00AD74DF" w:rsidRDefault="00AD74DF" w:rsidP="002B7DE5">
      <w:pPr>
        <w:pStyle w:val="Body-TextTx"/>
      </w:pPr>
      <w:r>
        <w:t>Remember, I am not recording the vision of a madman. The sun does not more certainly shine in the heavens than that which I now affirm is true. Some miracle might have produced it, yet the stages of the discovery were distinct and probable. After days and nights of incredible labour and fatigue, I succeeded in discovering the cause of generation and life; nay, more, I became myself capable of bestowing animation upon lifeless matter.</w:t>
      </w:r>
    </w:p>
    <w:p w14:paraId="10E9C504" w14:textId="77777777" w:rsidR="00AD74DF" w:rsidRDefault="00AD74DF" w:rsidP="002B7DE5">
      <w:pPr>
        <w:pStyle w:val="Body-TextTx"/>
      </w:pPr>
      <w:r>
        <w:t xml:space="preserve">The astonishment which I had at first experienced on this discovery soon gave place to delight and rapture. After so much time spent in painful labour, to arrive at once at the summit of my desires was the most gratifying consummation of my toils. But this discovery was so great and overwhelming that all the steps by which I had been progressively led to it were obliterated, and I beheld only the result. What had been the study and desire of the wisest men since the creation of the world was now within my grasp. Not that, like a magic scene, it all opened upon me at once: the information I had </w:t>
      </w:r>
      <w:r>
        <w:lastRenderedPageBreak/>
        <w:t>obtained was of a nature rather to direct my endeavours so soon as I should point them towards the object of my search than to exhibit that object already accomplished. I was like the Arabian who had been buried with the dead and found a passage to life, aided only by one glimmering and seemingly ineffectual light.</w:t>
      </w:r>
    </w:p>
    <w:p w14:paraId="7710D643" w14:textId="7337D2FD" w:rsidR="00C840B8" w:rsidRDefault="00AD74DF" w:rsidP="002B7DE5">
      <w:pPr>
        <w:pStyle w:val="Body-TextTx"/>
      </w:pPr>
      <w:r>
        <w:t>I see by your eagerness and the wonder and hope which your eyes express, my friend, that you expect to be informed of the secret with which I am acquainted; that cannot be; listen patiently until the end of my story, and you will easily perceive why I am reserved upon that subject. I will not lead you on, unguarded and ardent as I then was, to your destruction and infallible misery. Learn from me, if not by my precepts, at least by my example, how dangerous is the acquirement of knowledge and how much happier that man is who believes his native town to be the world, than he who aspires to become greater than his nature will allow.</w:t>
      </w:r>
    </w:p>
    <w:p w14:paraId="0ED9A9C3" w14:textId="4F5244CD" w:rsidR="005F007F" w:rsidRDefault="005F007F" w:rsidP="005F007F">
      <w:pPr>
        <w:pStyle w:val="SIDEBAR-ASIDE-A"/>
      </w:pPr>
      <w:r>
        <w:t>Sidebar A</w:t>
      </w:r>
    </w:p>
    <w:p w14:paraId="5BF8B762" w14:textId="77777777" w:rsidR="00C840B8" w:rsidRPr="00507642" w:rsidRDefault="00C840B8" w:rsidP="005F007F">
      <w:pPr>
        <w:pStyle w:val="TitleTtl"/>
      </w:pPr>
      <w:r w:rsidRPr="00507642">
        <w:t>Mapping out the unknown</w:t>
      </w:r>
    </w:p>
    <w:p w14:paraId="6FA00BEE" w14:textId="136C5DD0" w:rsidR="00C840B8" w:rsidRPr="00507642" w:rsidRDefault="00AD74DF" w:rsidP="005F007F">
      <w:pPr>
        <w:pStyle w:val="Body-TextTx"/>
      </w:pPr>
      <w:r w:rsidRPr="00AD74DF">
        <w:t xml:space="preserve">Alice was not a bit hurt, and she jumped up on to her feet in a moment: she looked up, but it was all dark overhead; before her was another long passage, and the White Rabbit was still in sight, hurrying down it. There was not a moment to be lost: away went Alice like the wind, and was just in time to hear it say, as it turned a corner, ‘Oh my ears and whiskers, how late it’s getting!’ </w:t>
      </w:r>
    </w:p>
    <w:p w14:paraId="7AA3BB76" w14:textId="77777777" w:rsidR="00AD74DF" w:rsidRDefault="00AD74DF" w:rsidP="005F007F">
      <w:pPr>
        <w:pStyle w:val="Body-TextTx"/>
      </w:pPr>
      <w:r>
        <w:t xml:space="preserve">She was close behind it when she turned the corner, but the Rabbit was no longer to be seen: she found herself in a long, low hall, which was lit up by a row of lamps </w:t>
      </w:r>
      <w:r>
        <w:lastRenderedPageBreak/>
        <w:t>hanging from the roof.</w:t>
      </w:r>
    </w:p>
    <w:p w14:paraId="69F6A7CA" w14:textId="765B9094" w:rsidR="00C840B8" w:rsidRPr="00507642" w:rsidRDefault="00AD74DF" w:rsidP="005F007F">
      <w:pPr>
        <w:pStyle w:val="Body-TextTx"/>
      </w:pPr>
      <w:r>
        <w:t>There were doors all round the hall, but they were all locked; and when Alice had been all the way down one side and up the other, trying every door, she walked sadly down the middle, wondering how she was ever to get out again.</w:t>
      </w:r>
    </w:p>
    <w:p w14:paraId="368FD3D0" w14:textId="77777777" w:rsidR="00C840B8" w:rsidRPr="00507642" w:rsidRDefault="00C840B8" w:rsidP="005F007F">
      <w:pPr>
        <w:pStyle w:val="Body-TextTx"/>
      </w:pPr>
      <w:r w:rsidRPr="00507642">
        <w:t>All right! With these caveats in mind, let's go over several scenarios that are worth looking at.</w:t>
      </w:r>
    </w:p>
    <w:p w14:paraId="46BDADD3" w14:textId="27655EA2" w:rsidR="00C840B8" w:rsidRPr="00507642" w:rsidRDefault="00C840B8" w:rsidP="005F007F">
      <w:pPr>
        <w:pStyle w:val="A-HeadAhead"/>
      </w:pPr>
      <w:bookmarkStart w:id="5" w:name="2.1"/>
      <w:bookmarkEnd w:id="5"/>
      <w:r w:rsidRPr="00507642">
        <w:t xml:space="preserve">Problem space #1: </w:t>
      </w:r>
      <w:r w:rsidR="00AD74DF">
        <w:t>Falling Down a Hole</w:t>
      </w:r>
    </w:p>
    <w:p w14:paraId="75C25AA1" w14:textId="2AF789AD" w:rsidR="00C840B8" w:rsidRPr="00507642" w:rsidRDefault="00AD74DF" w:rsidP="005F007F">
      <w:pPr>
        <w:pStyle w:val="Body-TextTx"/>
      </w:pPr>
      <w:r w:rsidRPr="00AD74DF">
        <w:t>Suddenly she came upon a little three-legged table, all made of solid glass; there was nothing on it except a tiny golden key, and Alice’s first thought was that it might belong to one of the doors of the hall; but, alas! either the locks were too large, or the key was too small, but at any rate it would not open any of them.</w:t>
      </w:r>
    </w:p>
    <w:p w14:paraId="3C1BD0AB" w14:textId="07155B5F" w:rsidR="00C840B8" w:rsidRPr="00507642" w:rsidRDefault="00AD74DF" w:rsidP="005F007F">
      <w:pPr>
        <w:pStyle w:val="Body-TextTx"/>
      </w:pPr>
      <w:r w:rsidRPr="00AD74DF">
        <w:t>However, on the second time round, she came upon a low curtain she had not noticed before, and behind it was a little door about fifteen inches high: she tried the little golden key in the lock, and</w:t>
      </w:r>
      <w:r>
        <w:t xml:space="preserve"> to her great delight it fitted</w:t>
      </w:r>
      <w:r w:rsidR="00C840B8" w:rsidRPr="00507642">
        <w:t>:</w:t>
      </w:r>
    </w:p>
    <w:p w14:paraId="12210578" w14:textId="1E036766" w:rsidR="00C840B8" w:rsidRPr="005F007F" w:rsidRDefault="00AD74DF" w:rsidP="005F007F">
      <w:pPr>
        <w:pStyle w:val="Bullet-Level-1-ListBl1"/>
      </w:pPr>
      <w:r w:rsidRPr="00AD74DF">
        <w:t xml:space="preserve">Alice opened the door and found that it led into a small passage, not much larger than a rat-hole: she knelt down and looked along the passage into the loveliest </w:t>
      </w:r>
      <w:r w:rsidRPr="005F007F">
        <w:t>garden you ever saw. How she longed to get out of that dark hall, and wander about among those beds of bright flowers and those cool fountains, but she could not even get her head through the doorway; ‘and even if my head would go through,’ thought poor Alice, ‘it would be of very little use without my shoulders.</w:t>
      </w:r>
    </w:p>
    <w:p w14:paraId="17DB7BCD" w14:textId="1CA28AFE" w:rsidR="00C840B8" w:rsidRPr="00507642" w:rsidRDefault="00AD74DF" w:rsidP="005F007F">
      <w:pPr>
        <w:pStyle w:val="Bullet-Level-1-ListBl1"/>
      </w:pPr>
      <w:r w:rsidRPr="005F007F">
        <w:t>Oh, how I wish I</w:t>
      </w:r>
      <w:r w:rsidRPr="00AD74DF">
        <w:t xml:space="preserve"> could shut up like a telescope! I think I could, if I only knew </w:t>
      </w:r>
      <w:r w:rsidRPr="00AD74DF">
        <w:lastRenderedPageBreak/>
        <w:t>how to begin.’ For, you see, so many out-of-the-way things had happened lately, that Alice had begun to think that very few things indeed were really impossible.</w:t>
      </w:r>
    </w:p>
    <w:p w14:paraId="3BB4C839" w14:textId="77777777" w:rsidR="00AD74DF" w:rsidRDefault="00AD74DF" w:rsidP="002B7DE5">
      <w:pPr>
        <w:pStyle w:val="Body-TextTx"/>
      </w:pPr>
      <w:r>
        <w:t xml:space="preserve">When I found so astonishing a power placed within my hands, I hesitated a long time concerning the manner in which I should employ it. Although I possessed the capacity of bestowing animation, yet to prepare a frame for the reception of it, with all its intricacies of fibres, muscles, and veins, still remained a work of inconceivable difficulty and labour. </w:t>
      </w:r>
    </w:p>
    <w:p w14:paraId="217206B4" w14:textId="77777777" w:rsidR="00AD74DF" w:rsidRDefault="00AD74DF" w:rsidP="002B7DE5">
      <w:pPr>
        <w:pStyle w:val="Body-TextTx"/>
      </w:pPr>
      <w:r>
        <w:t xml:space="preserve">I doubted at first whether I should attempt the creation of a being like myself, or one of simpler organization; but my imagination was too much exalted by my first success to permit me to doubt of my ability to give life to an animal as complex and wonderful as man. The materials at present within my command hardly appeared adequate to so arduous an undertaking, but I doubted not that I should ultimately succeed. </w:t>
      </w:r>
    </w:p>
    <w:p w14:paraId="7879D13C" w14:textId="2E77F29F" w:rsidR="00C840B8" w:rsidRDefault="00AD74DF" w:rsidP="002B7DE5">
      <w:pPr>
        <w:pStyle w:val="Body-TextTx"/>
      </w:pPr>
      <w:r>
        <w:t>I prepared myself for a multitude of reverses; my operations might be incessantly baffled, and at last my work be imperfect, yet when I considered the improvement which every day takes place in science and mechanics, I was encouraged to hope my present attempts would at least lay the foundations of future success. Nor could I consider the magnitude and complexity of my plan as any argument of its impracticability. It was with these feelings that I began the creation of a human being. As the minuteness of the parts formed a great hindrance to my speed, I resolved, contrary to my first intention, to make the being of a gigantic stature, that is to say, about eight feet in height, and proportionably large. After having formed this determination and having spent some months in successfully collecting and arranging my materials, I began.</w:t>
      </w:r>
    </w:p>
    <w:p w14:paraId="74FB5820" w14:textId="6970BDD5" w:rsidR="005F007F" w:rsidRDefault="005F007F" w:rsidP="005F007F">
      <w:pPr>
        <w:pStyle w:val="VERSE-AVRS-A"/>
      </w:pPr>
      <w:r>
        <w:lastRenderedPageBreak/>
        <w:t>Verse A</w:t>
      </w:r>
    </w:p>
    <w:p w14:paraId="745CF064" w14:textId="77777777" w:rsidR="00C840B8" w:rsidRDefault="00C840B8" w:rsidP="005F007F">
      <w:pPr>
        <w:pStyle w:val="TitleTtl"/>
      </w:pPr>
      <w:r>
        <w:t>A Poem</w:t>
      </w:r>
    </w:p>
    <w:p w14:paraId="2C7F2770" w14:textId="77777777" w:rsidR="00C840B8" w:rsidRDefault="00C840B8" w:rsidP="005F007F">
      <w:pPr>
        <w:pStyle w:val="Verse1Vrs1"/>
      </w:pPr>
      <w:r>
        <w:t>Tiger tiger burning bright</w:t>
      </w:r>
    </w:p>
    <w:p w14:paraId="2518B7F3" w14:textId="77777777" w:rsidR="00C840B8" w:rsidRDefault="00C840B8" w:rsidP="005F007F">
      <w:pPr>
        <w:pStyle w:val="Verse1Vrs1"/>
      </w:pPr>
      <w:r>
        <w:t>In the forests of the night</w:t>
      </w:r>
    </w:p>
    <w:p w14:paraId="252F781C" w14:textId="291F9AF2" w:rsidR="005F007F" w:rsidRDefault="005F007F" w:rsidP="005F007F">
      <w:pPr>
        <w:pStyle w:val="ENDEND"/>
      </w:pPr>
      <w:r>
        <w:t>End</w:t>
      </w:r>
    </w:p>
    <w:p w14:paraId="5481C331" w14:textId="77777777" w:rsidR="00AD74DF" w:rsidRDefault="00AD74DF" w:rsidP="002B7DE5">
      <w:pPr>
        <w:pStyle w:val="Body-TextTx"/>
      </w:pPr>
      <w:r>
        <w:t>No one can conceive the variety of feelings which bore me onwards, like a hurricane, in the first enthusiasm of success. Life and death appeared to me ideal bounds, which I should first break through, and pour a torrent of light into our dark world. A new species would bless me as its creator and source; many happy and excellent natures would owe their being to me. No father could claim the gratitude of his child so completely as I should deserve theirs. Pursuing these reflections, I thought that if I could bestow animation upon lifeless matter, I might in process of time (although I now found it impossible) renew life where death had apparently devoted the body to corruption.</w:t>
      </w:r>
    </w:p>
    <w:p w14:paraId="112A123C" w14:textId="77777777" w:rsidR="00AD74DF" w:rsidRDefault="00AD74DF" w:rsidP="002B7DE5">
      <w:pPr>
        <w:pStyle w:val="Body-TextTx"/>
      </w:pPr>
      <w:r>
        <w:t xml:space="preserve">These thoughts supported my spirits, while I pursued my undertaking with unremitting ardour. My cheek had grown pale with study, and my person had become emaciated with confinement. Sometimes, on the very brink of certainty, I failed; yet still I clung to the hope which the next day or the next hour might realize. One secret which I alone possessed was the hope to which I had dedicated myself; and the moon gazed on my midnight labours, while, with unrelaxed and breathless eagerness, I pursued nature to her hiding-places. </w:t>
      </w:r>
    </w:p>
    <w:p w14:paraId="160A3CB3" w14:textId="77777777" w:rsidR="00AD74DF" w:rsidRDefault="00AD74DF" w:rsidP="002B7DE5">
      <w:pPr>
        <w:pStyle w:val="Body-TextTx"/>
      </w:pPr>
      <w:r>
        <w:t xml:space="preserve">Who shall conceive the horrors of my secret toil as I dabbled among the </w:t>
      </w:r>
      <w:r>
        <w:lastRenderedPageBreak/>
        <w:t xml:space="preserve">unhallowed damps of the grave or tortured the living animal to animate the lifeless clay? My limbs now tremble, and my eyes swim with the remembrance; but then a resistless and almost frantic impulse urged me forward; I seemed to have lost all soul or sensation but for this one pursuit. It was indeed but a passing trance, that only made me feel with renewed acuteness so soon as, the unnatural stimulus ceasing to operate, I had returned to my old habits. </w:t>
      </w:r>
    </w:p>
    <w:p w14:paraId="719BED7B" w14:textId="21C75BA6" w:rsidR="00C840B8" w:rsidRPr="009A405C" w:rsidRDefault="00AD74DF" w:rsidP="002B7DE5">
      <w:pPr>
        <w:pStyle w:val="Body-TextTx"/>
      </w:pPr>
      <w:r>
        <w:t>I collected bones from charnel-houses and disturbed, with profane fingers, the tremendous secrets of the human frame. In a solitary chamber, or rather cell, at the top of the house, and separated from all the other apartments by a gallery and staircase, I kept my workshop of filthy creation; my eyeballs were starting from their sockets in attending to the details of my employment. The dissecting room and the slaughter-house furnished many of my materials; and often did my human nature turn with loathing from my occupation, whilst, still urged on by an eagerness which perpetually increased, I brought my work near to a conclusion.</w:t>
      </w:r>
    </w:p>
    <w:p w14:paraId="05F279CE" w14:textId="16009E80" w:rsidR="00C840B8" w:rsidRPr="009A405C" w:rsidRDefault="005F007F" w:rsidP="005F007F">
      <w:pPr>
        <w:pStyle w:val="Blank-Space-BreakBsbrk"/>
      </w:pPr>
      <w:r>
        <w:t>[blank]</w:t>
      </w:r>
    </w:p>
    <w:p w14:paraId="42377986" w14:textId="575900F9" w:rsidR="00C840B8" w:rsidRPr="009A405C" w:rsidRDefault="00AD74DF" w:rsidP="005F007F">
      <w:pPr>
        <w:pStyle w:val="Body-TextTx"/>
      </w:pPr>
      <w:r w:rsidRPr="00AD74DF">
        <w:t xml:space="preserve">The summer months passed while I was thus engaged, heart and soul, in one pursuit. It was a most beautiful season; never did the fields bestow a more plentiful harvest or the vines yield a more luxuriant vintage, but my eyes were insensible to the charms of nature. And the same feelings which made me neglect the scenes around me caused me also to forget those friends who were so many miles absent, and whom I had not seen for so long a time. I knew my silence disquieted them, and I well remembered the words of my father: "I know that while you are pleased with yourself you will think of us with affection, and we shall hear regularly from you. You must pardon me if I </w:t>
      </w:r>
      <w:r w:rsidRPr="00AD74DF">
        <w:lastRenderedPageBreak/>
        <w:t>regard any interruption in your correspondence as a proof that your other duties are equally neglected."</w:t>
      </w:r>
    </w:p>
    <w:p w14:paraId="0207F63E" w14:textId="1FCAEB89" w:rsidR="00AD74DF" w:rsidRDefault="00AD74DF" w:rsidP="005F007F">
      <w:pPr>
        <w:pStyle w:val="Body-TextTx"/>
      </w:pPr>
      <w:r>
        <w:t>I knew well therefore what would be my father's feelings, but I could not tear my thoughts from my employment, loathsome in itself, but which had taken an irresistible hold of my imagination. I wished, as it were, to procrastinate all that related to my feelings of affection until the great object, which swallowed up every habit of my nature, should be completed.</w:t>
      </w:r>
    </w:p>
    <w:p w14:paraId="35D91D7D" w14:textId="1699912C" w:rsidR="00AD74DF" w:rsidRDefault="00AD74DF" w:rsidP="002B7DE5">
      <w:pPr>
        <w:pStyle w:val="Body-TextTx"/>
      </w:pPr>
      <w:r>
        <w:t>I then thought that my father would be unjust if he ascribed my neglect to vice or faultiness on my part, but I am now convinced that he was justified in conceiving that I should not be altogether free from blame. A human being in perfection ought always to preserve a calm and peaceful mind and never to allow passion or a transitory desire to disturb his tranquillity. I do not think that the pursuit of knowledge is an exception to this rule. If the study to which you apply yourself has a tendency to weaken your affections and to destroy your taste for those simple pleasures in which no alloy can possibly mix, then that study is certainly unlawful, that is to say, not befitting the human mind. If this rule were always observed; if no man allowed any pursuit whatsoever to interfere with the tranquillity of his domestic affections, Greece had not been enslaved, Caesar would have spared his country, America would have been discovered more gradually, and the empires of Mexico and Peru had not been destroyed.</w:t>
      </w:r>
    </w:p>
    <w:p w14:paraId="28798324" w14:textId="654D1EC3" w:rsidR="00C840B8" w:rsidRPr="001E3326" w:rsidRDefault="00AD74DF" w:rsidP="002B7DE5">
      <w:pPr>
        <w:pStyle w:val="Body-TextTx"/>
        <w:rPr>
          <w:rStyle w:val="boldb"/>
        </w:rPr>
      </w:pPr>
      <w:r>
        <w:t xml:space="preserve">But I forget that I am moralizing in the most interesting part of my tale, and your looks remind me to proceed. My father made no reproach in his letters and only took notice of my silence by inquiring into my occupations more particularly than before. Winter, spring, and summer passed away during my labours; but I did not watch the </w:t>
      </w:r>
      <w:r>
        <w:lastRenderedPageBreak/>
        <w:t>blossom or the expanding leaves—sights which before always yielded me supreme delight—so deeply was I engrossed in my occupation. The leaves of that year had withered before my work drew near to a close, and now every day showed me more plainly how well I had succeeded. But my enthusiasm was checked by my anxiety, and I appeared rather like one doomed by slavery to toil in the mines, or any other unwholesome trade than an artist occupied by his favourite employment. Every night I was oppressed by a slow fever, and I became nervous to a most painful degree; the fall of a leaf startled me, and I shunned my fellow creatures as if I had been guilty of a crime. Sometimes I grew alarmed at the wreck I perceived that I had become; the energy of my purpose alone sustained me: my labours would soon end, and I believed that exercise and amusement would then drive away incipient disease; and I promised myself both of these when my creation should be complete.</w:t>
      </w:r>
    </w:p>
    <w:p w14:paraId="58A8C6A1" w14:textId="7F3CD2F4" w:rsidR="00C840B8" w:rsidRPr="009A405C" w:rsidRDefault="005F007F" w:rsidP="005F007F">
      <w:pPr>
        <w:pStyle w:val="Blank-Space-BreakBsbrk"/>
      </w:pPr>
      <w:r>
        <w:t>[blank]</w:t>
      </w:r>
    </w:p>
    <w:p w14:paraId="33E49569" w14:textId="19625722" w:rsidR="00AD74DF" w:rsidRDefault="00AD74DF" w:rsidP="005F007F">
      <w:pPr>
        <w:pStyle w:val="Body-TextTx"/>
      </w:pPr>
      <w:r>
        <w:t>It was on a dreary night of November that I beheld the accomplishment of my toils. With an anxiety that almost amounted to agony, I collected the instruments of life around me, that I might infuse a spark of being into the lifeless thing that lay at my feet. It was already one in the morning; the rain pattered dismally against the panes, and my candle was nearly burnt out, when, by the glimmer of the half-extinguished light, I saw the dull yellow eye of the creature open; it breathed hard, and a convulsive motion agitated its limbs.</w:t>
      </w:r>
    </w:p>
    <w:p w14:paraId="5CDC6259" w14:textId="0A165813" w:rsidR="00AD74DF" w:rsidRDefault="00AD74DF" w:rsidP="002B7DE5">
      <w:pPr>
        <w:pStyle w:val="Body-TextTx"/>
      </w:pPr>
      <w:r>
        <w:t xml:space="preserve">How can I describe my emotions at this catastrophe, or how delineate the wretch whom with such infinite pains and care I had endeavoured to form? His limbs were in proportion, and I had selected his features as beautiful. Beautiful! Great God! His yellow </w:t>
      </w:r>
      <w:r>
        <w:lastRenderedPageBreak/>
        <w:t>skin scarcely covered the work of muscles and arteries beneath; his hair was of a lustrous black, and flowing; his teeth of a pearly whiteness; but these luxuriances only formed a more horrid contrast with his watery eyes, that seemed almost of the same colour as the dun-white sockets in which they were set, his shrivelled complexion and straight black lips.</w:t>
      </w:r>
    </w:p>
    <w:p w14:paraId="154D06CD" w14:textId="163D81AF" w:rsidR="00AD74DF" w:rsidRDefault="00AD74DF" w:rsidP="002B7DE5">
      <w:pPr>
        <w:pStyle w:val="Body-TextTx"/>
      </w:pPr>
      <w:r>
        <w:t xml:space="preserve">The different accidents of life are not so changeable as the feelings of human nature. I had worked hard for nearly two years, for the sole purpose of infusing life into an inanimate body. For this I had deprived myself of rest and health. I had desired it with an ardour that far exceeded moderation; but now that I had finished, the beauty of the dream vanished, and breathless horror and disgust filled my heart. Unable to endure the aspect of the being I had created, I rushed out of the room and continued a long time traversing my bed-chamber, unable to compose my mind to sleep. At length lassitude succeeded to the tumult I had before endured, and I threw myself on the bed in my clothes, endeavouring to seek a few moments of forgetfulness. But it was in vain; I slept, indeed, but I was disturbed by the wildest dreams. I thought I saw Elizabeth, in the bloom of health, walking in the streets of Ingolstadt. Delighted and surprised, I embraced her, but as I imprinted the first kiss on her lips, they became livid with the hue of death; her features appeared to change, and I thought that I held the corpse of my dead mother in my arms; a shroud enveloped her form, and I saw the grave-worms crawling in the folds of the flannel. I started from my sleep with horror; a cold dew covered my forehead, my teeth chattered, and every limb became convulsed; when, by the dim and yellow light of the moon, as it forced its way through the window shutters, I beheld the wretch—the miserable monster whom I had created. He held up the curtain of the bed; and his eyes, if </w:t>
      </w:r>
      <w:r>
        <w:lastRenderedPageBreak/>
        <w:t>eyes they may be called, were fixed on me. His jaws opened, and he muttered some inarticulate sounds, while a grin wrinkled his cheeks. He might have spoken, but I did not hear; one hand was stretched out, seemingly to detain me, but I escaped and rushed downstairs. I took refuge in the courtyard belonging to the house which I inhabited, where I remained during the rest of the night, walking up and down in the greatest agitation, listening attentively, catching and fearing each sound as if it were to announce the approach of the demoniacal corpse to which I had so miserably given life.</w:t>
      </w:r>
    </w:p>
    <w:p w14:paraId="7EE5D83F" w14:textId="5E5535F8" w:rsidR="00AD74DF" w:rsidRPr="002B7DE5" w:rsidRDefault="00AD74DF" w:rsidP="002B7DE5">
      <w:pPr>
        <w:pStyle w:val="Body-TextTx"/>
        <w:rPr>
          <w:rStyle w:val="itali"/>
        </w:rPr>
      </w:pPr>
      <w:r w:rsidRPr="002B7DE5">
        <w:rPr>
          <w:rStyle w:val="itali"/>
        </w:rPr>
        <w:t>Oh! No mortal could support the horror of that countenance. A mummy again endued with animation could not be so hideous as that wretch. I had gazed on him while unfinished; he was ugly then, but when those muscles and joints were rendered capable of motion, it became a thing such as even Dante could not have conceived.</w:t>
      </w:r>
    </w:p>
    <w:p w14:paraId="3EE0EC13" w14:textId="06045233" w:rsidR="00AD74DF" w:rsidRDefault="00AD74DF" w:rsidP="002B7DE5">
      <w:pPr>
        <w:pStyle w:val="Body-TextTx"/>
      </w:pPr>
      <w:r w:rsidRPr="002B7DE5">
        <w:rPr>
          <w:rStyle w:val="itali"/>
        </w:rPr>
        <w:t>I passed the night wretchedly. Sometimes my pulse beat so quickly and hardly that I felt the palpitation of every artery; at others, I nearly sank to the ground through languor and extreme weakness. Mingled with this horror, I felt the bitterness of disappointment; dreams that had been my food and pleasant rest for so long a space were now become a hell to me; and the change was so rapid, the overthrow so complete!</w:t>
      </w:r>
    </w:p>
    <w:p w14:paraId="6ED21F9A" w14:textId="77777777" w:rsidR="00AD74DF" w:rsidRDefault="00AD74DF" w:rsidP="002B7DE5">
      <w:pPr>
        <w:pStyle w:val="Body-TextTx"/>
      </w:pPr>
      <w:r>
        <w:t>Morning, dismal and wet, at length dawned and discovered to my sleepless and aching eyes the church of Ingolstadt, its white steeple and clock, which indicated the sixth hour. The porter opened the gates of the court, which had that night been my asylum, and I issued into the streets, pacing them with quick steps, as if I sought to avoid the wretch whom I feared every turning of the street would present to my view. I did not dare return to the apartment which I inhabited, but felt impelled to hurry on, although drenched by the rain which poured from a black and comfortless sky.</w:t>
      </w:r>
      <w:r w:rsidRPr="009A405C">
        <w:t xml:space="preserve"> </w:t>
      </w:r>
    </w:p>
    <w:p w14:paraId="0AF2703F" w14:textId="00FB0FD9" w:rsidR="00C840B8" w:rsidRPr="009A405C" w:rsidRDefault="00AD74DF" w:rsidP="002B7DE5">
      <w:pPr>
        <w:pStyle w:val="Body-TextTx"/>
      </w:pPr>
      <w:r w:rsidRPr="00AD74DF">
        <w:lastRenderedPageBreak/>
        <w:t>I continued walki</w:t>
      </w:r>
      <w:r>
        <w:t>ng in this manner for some time,</w:t>
      </w:r>
      <w:r w:rsidR="00C840B8" w:rsidRPr="001E3326">
        <w:rPr>
          <w:rStyle w:val="supersup"/>
        </w:rPr>
        <w:footnoteReference w:id="3"/>
      </w:r>
      <w:r w:rsidR="00C840B8" w:rsidRPr="009A405C">
        <w:t xml:space="preserve"> </w:t>
      </w:r>
      <w:r w:rsidRPr="00AD74DF">
        <w:t>endeavouring by bodily exercise to ease the load that weighed upon my mind. I traversed the streets without any clear conception of where I was or what I was doing. My heart palpitated in the sickness of fear, and I hurried on with irregular ste</w:t>
      </w:r>
      <w:r>
        <w:t>ps, not daring to look about me.</w:t>
      </w:r>
    </w:p>
    <w:p w14:paraId="11C8E706" w14:textId="52708CC4" w:rsidR="00C840B8" w:rsidRPr="009A405C" w:rsidRDefault="005F007F" w:rsidP="005F007F">
      <w:pPr>
        <w:pStyle w:val="Blank-Space-BreakBsbrk"/>
      </w:pPr>
      <w:r>
        <w:t>[blank]</w:t>
      </w:r>
    </w:p>
    <w:p w14:paraId="63538541" w14:textId="1665384A" w:rsidR="00C840B8" w:rsidRPr="009A405C" w:rsidRDefault="00AD74DF" w:rsidP="005F007F">
      <w:pPr>
        <w:pStyle w:val="Body-TextTx"/>
      </w:pPr>
      <w:r w:rsidRPr="00AD74DF">
        <w:t>Continuing thus, I came at length opposite to the inn at which the various diligences and carriages usually stopped. Here I paused, I knew not why; but I remained some minutes with my eyes fixed on a coach that was coming towards me from the other end of the street. As it drew nearer I observed that it was the Swiss diligence; it stopped just where I was standing, and on the door being opened, I perceived Henry Clerval, who, on seeing me, instantly sprung out. "My dear Frankenstein," exclaimed he, "how glad I am to see you! How fortunate that you should be here at the very moment of my alighting!"</w:t>
      </w:r>
    </w:p>
    <w:p w14:paraId="3C1BD04F" w14:textId="24BFEA49" w:rsidR="00AD74DF" w:rsidRDefault="00AD74DF" w:rsidP="002B7DE5">
      <w:pPr>
        <w:pStyle w:val="Body-TextTx"/>
      </w:pPr>
      <w:r>
        <w:t xml:space="preserve">Nothing could equal my delight on seeing Clerval; his presence brought back to my thoughts my father, Elizabeth, and all those scenes of home so dear to my recollection. I grasped his hand, and in a moment forgot my horror and misfortune; I felt suddenly, and for the first time during many months, calm and serene joy. I welcomed my friend, therefore, in the most cordial manner, and we walked towards my college. Clerval continued talking for some time about our mutual friends and his own good fortune in being permitted to come to Ingolstadt. "You may easily believe," said he, "how </w:t>
      </w:r>
      <w:r>
        <w:lastRenderedPageBreak/>
        <w:t xml:space="preserve">great was the difficulty to persuade my father that all necessary knowledge was not comprised in the noble art of book-keeping; and, indeed, I believe I left him incredulous to the last, for his constant answer to my unwearied entreaties was the same as that of the Dutch schoolmaster in The Vicar of </w:t>
      </w:r>
      <w:r w:rsidRPr="001E3326">
        <w:rPr>
          <w:rStyle w:val="smallcapssc"/>
        </w:rPr>
        <w:t>WAKEfield</w:t>
      </w:r>
      <w:r>
        <w:t>: 'I have ten thousand florins a year without Greek, I eat heartily without Greek.' But his affection for me at length overcame his dislike of learning, and he has permitted me to undertake a voyage of discovery to the land of knowledge."</w:t>
      </w:r>
    </w:p>
    <w:p w14:paraId="057AB883" w14:textId="19938976" w:rsidR="00AD74DF" w:rsidRDefault="00AD74DF" w:rsidP="002B7DE5">
      <w:pPr>
        <w:pStyle w:val="Body-TextTx"/>
      </w:pPr>
      <w:r>
        <w:t>"It gives me the greatest delight to see you; but tell me how you left my father, brothers, and Elizabeth."</w:t>
      </w:r>
    </w:p>
    <w:p w14:paraId="6EC77791" w14:textId="4C0D30A2" w:rsidR="00AD74DF" w:rsidRDefault="00AD74DF" w:rsidP="002B7DE5">
      <w:pPr>
        <w:pStyle w:val="Body-TextTx"/>
      </w:pPr>
      <w:r>
        <w:t>"Very well, and very happy, only a little uneasy that they hear from you so seldom. By the by, I mean to lecture you a little upon their account myself. But, my dear Frankenstein," continued he, stopping short and gazing full in my face, "I did not before remark how very ill you appear; so thin and pale; you look as if you had been watching for several nights."</w:t>
      </w:r>
    </w:p>
    <w:p w14:paraId="5EB17DE3" w14:textId="7542D5E1" w:rsidR="00C840B8" w:rsidRPr="009A405C" w:rsidRDefault="00AD74DF" w:rsidP="002B7DE5">
      <w:pPr>
        <w:pStyle w:val="Body-TextTx"/>
      </w:pPr>
      <w:r>
        <w:t>"You have guessed right; I have lately been so deeply engaged in one occupation that I have not allowed myself sufficient rest, as you see; but I hope, I sincerely hope, that all these employments are now at an end and that I am at length free."</w:t>
      </w:r>
    </w:p>
    <w:p w14:paraId="5A374E92" w14:textId="03E2B52E" w:rsidR="00C840B8" w:rsidRPr="009A405C" w:rsidRDefault="005F007F" w:rsidP="005F007F">
      <w:pPr>
        <w:pStyle w:val="Blank-Space-BreakBsbrk"/>
      </w:pPr>
      <w:r>
        <w:t>[blank]</w:t>
      </w:r>
    </w:p>
    <w:p w14:paraId="16CE2077" w14:textId="7E1A11B2" w:rsidR="00C840B8" w:rsidRPr="009A405C" w:rsidRDefault="00AA0ECE" w:rsidP="005F007F">
      <w:pPr>
        <w:pStyle w:val="Body-TextTx"/>
      </w:pPr>
      <w:r w:rsidRPr="00AA0ECE">
        <w:t>I trembled excessively.</w:t>
      </w:r>
    </w:p>
    <w:p w14:paraId="4002E898" w14:textId="7B1BBB61" w:rsidR="00AA0ECE" w:rsidRDefault="00AA0ECE" w:rsidP="002B7DE5">
      <w:pPr>
        <w:pStyle w:val="Body-TextTx"/>
      </w:pPr>
      <w:r>
        <w:t xml:space="preserve">I could not endure to think of, and far less to allude to, the occurrences of the preceding night. I walked with a quick pace, and we soon arrived at my college. I then reflected, and the thought made me shiver, that the creature whom I had left in my apartment might still be there, alive and walking about. I dreaded to behold this monster, </w:t>
      </w:r>
      <w:r>
        <w:lastRenderedPageBreak/>
        <w:t>but I feared still more that Henry should see him. Entreating him, therefore, to remain a few minutes at the bottom of the stairs, I darted up towards my own room. My hand was already on the lock of the door before I recollected myself. I then paused, and a cold shivering came over me. I threw the door forcibly open, as children are accustomed to do when they expect a spectre to stand in waiting for them on the other side; but nothing appeared. I stepped fearfully in: the apartment was empty, and my bedroom was also freed from its hideous guest. I could hardly believe that so great a good fortune could have befallen me, but when I became assured that my enemy had indeed fled, I clapped my hands for joy and ran down to Clerval.</w:t>
      </w:r>
    </w:p>
    <w:p w14:paraId="3D579A13" w14:textId="6FD6774B" w:rsidR="00AA0ECE" w:rsidRDefault="00AA0ECE" w:rsidP="002B7DE5">
      <w:pPr>
        <w:pStyle w:val="Body-TextTx"/>
      </w:pPr>
      <w:r>
        <w:t>We ascended into my room, and the servant presently brought breakfast; but I was unable to contain myself. It was not joy only that possessed me; I felt my flesh tingle with excess of sensitiveness, and my pulse beat rapidly. I was unable to remain for a single instant in the same place; I jumped over the chairs, clapped my hands, and laughed aloud. Clerval at first attributed my unusual spirits to joy on his arrival, but when he observed me more attentively, he saw a wildness in my eyes for which he could not account, and my loud, unrestrained, heartless laughter frightened and astonished him.</w:t>
      </w:r>
    </w:p>
    <w:p w14:paraId="7FE86885" w14:textId="79D0BA2F" w:rsidR="00AA0ECE" w:rsidRDefault="00AA0ECE" w:rsidP="002B7DE5">
      <w:pPr>
        <w:pStyle w:val="Body-TextTx"/>
      </w:pPr>
      <w:r>
        <w:t>"My dear Victor," cried he, "what, for God's sake, is the matter? Do not laugh in that manner. How ill you are! What is the cause of all this?"</w:t>
      </w:r>
    </w:p>
    <w:p w14:paraId="748D13F9" w14:textId="6024C343" w:rsidR="00AA0ECE" w:rsidRDefault="00AA0ECE" w:rsidP="002B7DE5">
      <w:pPr>
        <w:pStyle w:val="Body-TextTx"/>
      </w:pPr>
      <w:r>
        <w:t>"Do not ask me," cried I, putting my hands before my eyes, for I thought I saw the dreaded spectre glide into the room; "HE can tell. Oh, save me! Save me!" I imagined that the monster seized me; I struggled furiously and fell down in a fit.</w:t>
      </w:r>
    </w:p>
    <w:p w14:paraId="6F5A8B95" w14:textId="63442FA4" w:rsidR="00C840B8" w:rsidRPr="009A405C" w:rsidRDefault="00AA0ECE" w:rsidP="002B7DE5">
      <w:pPr>
        <w:pStyle w:val="Body-TextTx"/>
      </w:pPr>
      <w:r>
        <w:t xml:space="preserve">Poor Clerval! What must have been his feelings? A meeting, which he anticipated with such joy, so strangely turned to bitterness. But I was not the witness of his grief, for </w:t>
      </w:r>
      <w:r>
        <w:lastRenderedPageBreak/>
        <w:t>I was lifeless and did not recover my senses for a long, long time.</w:t>
      </w:r>
    </w:p>
    <w:p w14:paraId="51E4B24A" w14:textId="77777777" w:rsidR="005F007F" w:rsidRPr="009A405C" w:rsidRDefault="005F007F" w:rsidP="005F007F">
      <w:pPr>
        <w:pStyle w:val="Blank-Space-BreakBsbrk"/>
      </w:pPr>
      <w:r>
        <w:t>[blank]</w:t>
      </w:r>
    </w:p>
    <w:p w14:paraId="2CBC2810" w14:textId="1E1FBF24" w:rsidR="00C840B8" w:rsidRPr="009A405C" w:rsidRDefault="00E87818" w:rsidP="005F007F">
      <w:pPr>
        <w:pStyle w:val="Body-TextTx"/>
      </w:pPr>
      <w:r w:rsidRPr="00E87818">
        <w:t>This was the commencement of a nervous fever which confined me for several months. During all that time Henry was my only nurse. I afterwards learned that, knowing my father's advanced age and unfitness for so long a journey, and how wretched my sickness would make Elizabeth, he spared them this grief by concealing the extent of my disorder. He knew that I could not have a more kind and attentive nurse than himself; and, firm in the hope he felt of my recovery, he did not doubt that, instead of doing harm, he performed the kindest action that he could towards them.</w:t>
      </w:r>
    </w:p>
    <w:p w14:paraId="691053BF" w14:textId="7AED0141" w:rsidR="00E87818" w:rsidRDefault="00E87818" w:rsidP="002B7DE5">
      <w:pPr>
        <w:pStyle w:val="Body-TextTx"/>
      </w:pPr>
      <w:r>
        <w:t>But I was in reality very ill, and surely nothing but the unbounded and unremitting attentions of my friend could have restored me to life. The form of the monster on whom I had bestowed existence was forever before my eyes, and I raved incessantly concerning him. Doubtless my words surprised Henry; he at first believed them to be the wanderings of my disturbed imagination, but the pertinacity with which I continually recurred to the same subject persuaded him that my disorder indeed owed its origin to some uncommon and terrible event.</w:t>
      </w:r>
    </w:p>
    <w:p w14:paraId="6C2F516D" w14:textId="3269BF2C" w:rsidR="00C840B8" w:rsidRDefault="00E87818" w:rsidP="002B7DE5">
      <w:pPr>
        <w:pStyle w:val="Body-TextTx"/>
      </w:pPr>
      <w:r>
        <w:t>By very slow degrees, and with frequent relapses that alarmed and grieved my friend, I recovered. I remember the first time I became capable of observing outward objects with any kind of pleasure, I perceived that the fallen leaves had disappeared and that the young buds were shooting forth from the trees that shaded my window. It was a divine spring, and the season contributed greatly to my convalescence. I felt also sentiments of joy and affection revive in my bosom; my gloom disappeared, and in a short time I became as cheerful as before I was attacked by the fatal passion.</w:t>
      </w:r>
    </w:p>
    <w:p w14:paraId="01A24A7F" w14:textId="4A10893B" w:rsidR="00987356" w:rsidRDefault="00987356" w:rsidP="00987356">
      <w:pPr>
        <w:pStyle w:val="IMAGEIMG"/>
      </w:pPr>
      <w:r>
        <w:lastRenderedPageBreak/>
        <w:t>Image</w:t>
      </w:r>
    </w:p>
    <w:p w14:paraId="360A6F6B" w14:textId="49613C01" w:rsidR="009D6EB1" w:rsidRDefault="009D6EB1" w:rsidP="00987356">
      <w:pPr>
        <w:pStyle w:val="CaptionCap0"/>
      </w:pPr>
      <w:r>
        <w:t>This is a caption above an image.</w:t>
      </w:r>
    </w:p>
    <w:p w14:paraId="6E53BCCE" w14:textId="77777777" w:rsidR="00C840B8" w:rsidRDefault="00C840B8" w:rsidP="00987356">
      <w:pPr>
        <w:pStyle w:val="Image-PlacementImg"/>
      </w:pPr>
      <w:r w:rsidRPr="005331D9">
        <w:t>dragons-fantasy_fullpage.jpg</w:t>
      </w:r>
    </w:p>
    <w:p w14:paraId="1D7F0E91" w14:textId="77777777" w:rsidR="00C840B8" w:rsidRDefault="00C840B8" w:rsidP="00987356">
      <w:pPr>
        <w:pStyle w:val="Credit-LineCrd"/>
      </w:pPr>
      <w:r>
        <w:t>Image courtesy of some great wizard</w:t>
      </w:r>
    </w:p>
    <w:p w14:paraId="776D84E2" w14:textId="3F8FBF59" w:rsidR="00987356" w:rsidRPr="009A405C" w:rsidRDefault="00987356" w:rsidP="00987356">
      <w:pPr>
        <w:pStyle w:val="ENDEND"/>
      </w:pPr>
      <w:r>
        <w:t>End</w:t>
      </w:r>
    </w:p>
    <w:p w14:paraId="66CEAB39" w14:textId="020B64FD" w:rsidR="00E87818" w:rsidRDefault="00E87818" w:rsidP="002B7DE5">
      <w:pPr>
        <w:pStyle w:val="Body-TextTx"/>
      </w:pPr>
      <w:r>
        <w:t>"Dearest Clerval," exclaimed I, "how kind, how very good you are to me. This whole winter, instead of being spent in study, as you promised yourself, has been consumed in my sick room. How shall I ever repay you? I feel the greatest remorse for the disappointment of which I have been the occasion, but you will forgive me."</w:t>
      </w:r>
    </w:p>
    <w:p w14:paraId="3D863FA3" w14:textId="218B86D8" w:rsidR="00C840B8" w:rsidRDefault="00E87818" w:rsidP="002B7DE5">
      <w:pPr>
        <w:pStyle w:val="Body-TextTx"/>
      </w:pPr>
      <w:r>
        <w:t>"You will repay me entirely if you do not discompose yourself, but get well as fast as you can; and since you appear in such good spirits, I may speak to you on one subject, may I not?"</w:t>
      </w:r>
    </w:p>
    <w:p w14:paraId="1D89393A" w14:textId="34653785" w:rsidR="00987356" w:rsidRDefault="00987356" w:rsidP="00987356">
      <w:pPr>
        <w:pStyle w:val="COMPUTER-ACOM-A"/>
      </w:pPr>
      <w:r>
        <w:t>Email</w:t>
      </w:r>
    </w:p>
    <w:p w14:paraId="1DBD6C72" w14:textId="222AF317" w:rsidR="00987356" w:rsidRPr="00987356" w:rsidRDefault="00987356" w:rsidP="00987356">
      <w:pPr>
        <w:pStyle w:val="Design-NoteDn"/>
      </w:pPr>
      <w:r>
        <w:t>Electronic text style should differ from preceding Computer Text (Comp) in Ch. X</w:t>
      </w:r>
    </w:p>
    <w:p w14:paraId="624417EB" w14:textId="4A457073" w:rsidR="00C840B8" w:rsidRDefault="00E87818" w:rsidP="00987356">
      <w:pPr>
        <w:pStyle w:val="Body-TextTx"/>
      </w:pPr>
      <w:r w:rsidRPr="00E87818">
        <w:t>I trembled. One subject! What could it be? Could he allude to an object on whom I dared not even think? "Compose yourself," said Clerval, who observed my change of colour, "I will not mention it if it agitates you; but your father and cousin would be very happy if they received a letter from you in your own handwriting. They hardly know how ill you have been and are uneasy at your long silence."</w:t>
      </w:r>
    </w:p>
    <w:p w14:paraId="2A0FADCD" w14:textId="368B6C10" w:rsidR="00987356" w:rsidRPr="009A405C" w:rsidRDefault="00987356" w:rsidP="00987356">
      <w:pPr>
        <w:pStyle w:val="ENDEND"/>
      </w:pPr>
      <w:r>
        <w:lastRenderedPageBreak/>
        <w:t>End</w:t>
      </w:r>
    </w:p>
    <w:p w14:paraId="69568C0D" w14:textId="058EA4E3" w:rsidR="00C840B8" w:rsidRDefault="00E87818" w:rsidP="002B7DE5">
      <w:pPr>
        <w:pStyle w:val="Body-TextTx"/>
      </w:pPr>
      <w:r w:rsidRPr="00E87818">
        <w:t>"Is that all, my dear Henry? How could you suppose that my first thought would not fly towards those dear, dear friends whom I love and who are so deserving of my love?"</w:t>
      </w:r>
    </w:p>
    <w:p w14:paraId="1DE6A4AD" w14:textId="77777777" w:rsidR="005E1C28" w:rsidRDefault="005E1C28" w:rsidP="00987356">
      <w:pPr>
        <w:pStyle w:val="Bullet-Level-1-ListBl1"/>
      </w:pPr>
      <w:r>
        <w:t>Bullet list item one</w:t>
      </w:r>
    </w:p>
    <w:p w14:paraId="595BF35F" w14:textId="77777777" w:rsidR="006C2EA5" w:rsidRDefault="006C2EA5" w:rsidP="006C2EA5">
      <w:pPr>
        <w:pStyle w:val="Bullet-Level-1-ListBl1"/>
      </w:pPr>
      <w:r>
        <w:t>Second bullet list item</w:t>
      </w:r>
    </w:p>
    <w:p w14:paraId="379465E5" w14:textId="77777777" w:rsidR="006C2EA5" w:rsidRDefault="006C2EA5" w:rsidP="006C2EA5">
      <w:pPr>
        <w:pStyle w:val="Num-Level-3-ListNl3"/>
      </w:pPr>
      <w:r>
        <w:t>A nested numbered list</w:t>
      </w:r>
    </w:p>
    <w:p w14:paraId="5315C8A0" w14:textId="1BB42674" w:rsidR="006C2EA5" w:rsidRDefault="002B242E" w:rsidP="006C2EA5">
      <w:pPr>
        <w:pStyle w:val="Num-Level-2-ListNl2"/>
      </w:pPr>
      <w:r>
        <w:t>I</w:t>
      </w:r>
      <w:r w:rsidR="006C2EA5">
        <w:t>A second nested numbered list item</w:t>
      </w:r>
      <w:r w:rsidR="004500E7">
        <w:t xml:space="preserve"> </w:t>
      </w:r>
      <w:r w:rsidR="004500E7" w:rsidRPr="00E87818">
        <w:t>I trembled</w:t>
      </w:r>
      <w:r w:rsidR="004500E7">
        <w:t xml:space="preserve"> AGGGGAN</w:t>
      </w:r>
      <w:r w:rsidR="004500E7" w:rsidRPr="00E87818">
        <w:t>. One subject! What could it be? Could he allude to an object on whom I dared not even think? "Compose yourself," said Clerval, who observed my change of colour, "I will not mention it if it agitates you; but your father and cousin would be very happy if they received a letter from you in your own handwriting. They hardly know how ill you have been and are uneasy at your long silence</w:t>
      </w:r>
    </w:p>
    <w:p w14:paraId="05BE7214" w14:textId="77777777" w:rsidR="006C2EA5" w:rsidRDefault="006C2EA5" w:rsidP="006C2EA5">
      <w:pPr>
        <w:pStyle w:val="Num-Level-3-ListNl3"/>
      </w:pPr>
      <w:r>
        <w:t>A nested numbered list</w:t>
      </w:r>
    </w:p>
    <w:p w14:paraId="71A4C665" w14:textId="77777777" w:rsidR="006C2EA5" w:rsidRDefault="006C2EA5" w:rsidP="00987356">
      <w:pPr>
        <w:pStyle w:val="Bullet-Level-1-ListBl1"/>
      </w:pPr>
    </w:p>
    <w:p w14:paraId="34484868" w14:textId="77777777" w:rsidR="005E1C28" w:rsidRDefault="005E1C28" w:rsidP="00987356">
      <w:pPr>
        <w:pStyle w:val="Bullet-Level-1-ListBl1"/>
      </w:pPr>
      <w:r>
        <w:t>Second bullet list item</w:t>
      </w:r>
    </w:p>
    <w:p w14:paraId="4BCAC3BD" w14:textId="1ABC9681" w:rsidR="005E1C28" w:rsidRDefault="005E1C28" w:rsidP="00987356">
      <w:pPr>
        <w:pStyle w:val="Num-Level-2-ListNl2"/>
      </w:pPr>
      <w:r>
        <w:t>A second nested numbered list item</w:t>
      </w:r>
    </w:p>
    <w:p w14:paraId="28002395" w14:textId="77777777" w:rsidR="006C2EA5" w:rsidRDefault="006C2EA5" w:rsidP="006C2EA5">
      <w:pPr>
        <w:pStyle w:val="Num-Level-3-ListNl3"/>
      </w:pPr>
      <w:r>
        <w:t>A nested numbered list</w:t>
      </w:r>
    </w:p>
    <w:p w14:paraId="4BB98A6C" w14:textId="2861D682" w:rsidR="006C2EA5" w:rsidRDefault="006C2EA5" w:rsidP="006C2EA5">
      <w:pPr>
        <w:pStyle w:val="Num-Level-2-ListNl2"/>
      </w:pPr>
      <w:r>
        <w:t>A second</w:t>
      </w:r>
    </w:p>
    <w:p w14:paraId="3CC40F90" w14:textId="77777777" w:rsidR="005E1C28" w:rsidRDefault="005E1C28" w:rsidP="00987356">
      <w:pPr>
        <w:pStyle w:val="Bullet-Level-1-ListBl1"/>
      </w:pPr>
      <w:r>
        <w:t>Third level-1 bullet list item</w:t>
      </w:r>
    </w:p>
    <w:p w14:paraId="4895E25A" w14:textId="5D4EA026" w:rsidR="005E1C28" w:rsidRDefault="005E1C28" w:rsidP="00987356">
      <w:pPr>
        <w:pStyle w:val="Num-Level-2-ListNl2"/>
      </w:pPr>
      <w:r>
        <w:lastRenderedPageBreak/>
        <w:t>Here’s a second nested numbered list, with just one item</w:t>
      </w:r>
    </w:p>
    <w:p w14:paraId="391964C5" w14:textId="5BCCDFB2" w:rsidR="005E1C28" w:rsidRDefault="005E1C28" w:rsidP="00987356">
      <w:pPr>
        <w:pStyle w:val="Bullet-Level-1-ListBl1"/>
      </w:pPr>
      <w:r>
        <w:t>The fourth top-level list item</w:t>
      </w:r>
    </w:p>
    <w:p w14:paraId="5DAE963D" w14:textId="7821FC34" w:rsidR="00762E29" w:rsidRDefault="00762E29" w:rsidP="00484D82">
      <w:pPr>
        <w:pStyle w:val="Alpha-Level-1-ListAl1"/>
      </w:pPr>
      <w:r>
        <w:t xml:space="preserve">I switched </w:t>
      </w:r>
      <w:r w:rsidRPr="00484D82">
        <w:t>gears</w:t>
      </w:r>
      <w:r>
        <w:t xml:space="preserve"> here</w:t>
      </w:r>
    </w:p>
    <w:p w14:paraId="1E3BBDBF" w14:textId="77777777" w:rsidR="005E1C28" w:rsidRDefault="005E1C28" w:rsidP="00987356">
      <w:pPr>
        <w:pStyle w:val="Num-Level-2-ListNl2"/>
      </w:pPr>
      <w:r>
        <w:t>A nested bulleted list</w:t>
      </w:r>
    </w:p>
    <w:p w14:paraId="74EB1C9A" w14:textId="3086E47F" w:rsidR="005E1C28" w:rsidRDefault="005E1C28" w:rsidP="008E4E77">
      <w:pPr>
        <w:pStyle w:val="Num-Level-2-List-ParagraphNl2p"/>
      </w:pPr>
      <w:r>
        <w:t>Second nested bullet item</w:t>
      </w:r>
    </w:p>
    <w:p w14:paraId="41F8B8F9" w14:textId="41FD5E5C" w:rsidR="000C3610" w:rsidRDefault="000C3610" w:rsidP="008E4E77">
      <w:pPr>
        <w:pStyle w:val="Num-Level-2-List-ParagraphNl2p"/>
      </w:pPr>
      <w:r>
        <w:t>Again, this should wotll</w:t>
      </w:r>
    </w:p>
    <w:p w14:paraId="6DDE54DA" w14:textId="3D6E9898" w:rsidR="008E4E77" w:rsidRDefault="000C3610" w:rsidP="008E4E77">
      <w:pPr>
        <w:pStyle w:val="Num-Level-3-List-ParagraphNl3p"/>
      </w:pPr>
      <w:r>
        <w:t>This one should error</w:t>
      </w:r>
    </w:p>
    <w:p w14:paraId="7AB54670" w14:textId="77777777" w:rsidR="005E1C28" w:rsidRPr="009A405C" w:rsidRDefault="005E1C28" w:rsidP="00987356">
      <w:pPr>
        <w:pStyle w:val="Bullet-Level-1-ListBl1"/>
      </w:pPr>
      <w:r>
        <w:t>The fifth and final top level item</w:t>
      </w:r>
    </w:p>
    <w:p w14:paraId="35C32CCE" w14:textId="6E106A5E" w:rsidR="00C840B8" w:rsidRDefault="00E87818" w:rsidP="002B7DE5">
      <w:pPr>
        <w:pStyle w:val="Body-TextTx"/>
      </w:pPr>
      <w:r w:rsidRPr="00E87818">
        <w:t>"If this is your present temper, my friend, you will perhaps be glad to see a letter that has been lying here some days for you; it is from your cousin, I believe."</w:t>
      </w:r>
    </w:p>
    <w:p w14:paraId="01365CD1" w14:textId="7DDC2367" w:rsidR="005E1C28" w:rsidRDefault="009D017E" w:rsidP="00987356">
      <w:pPr>
        <w:pStyle w:val="Alpha-Level-1-ListAl1"/>
      </w:pPr>
      <w:r>
        <w:t xml:space="preserve">a. </w:t>
      </w:r>
      <w:r w:rsidR="005E1C28">
        <w:t>Here’s a single-level alpha list</w:t>
      </w:r>
    </w:p>
    <w:p w14:paraId="1D935BE7" w14:textId="56A62971" w:rsidR="005E1C28" w:rsidRPr="009A405C" w:rsidRDefault="003E6E79" w:rsidP="00987356">
      <w:pPr>
        <w:pStyle w:val="Alpha-Level-1-ListAl1"/>
      </w:pPr>
      <w:r>
        <w:t xml:space="preserve">  </w:t>
      </w:r>
    </w:p>
    <w:p w14:paraId="1831EC9C" w14:textId="7087964A" w:rsidR="00C840B8" w:rsidRPr="009A405C" w:rsidRDefault="00E87818" w:rsidP="002B7DE5">
      <w:pPr>
        <w:pStyle w:val="Body-TextTx"/>
      </w:pPr>
      <w:r w:rsidRPr="00E87818">
        <w:t>Clerval then put the following letter into my hand</w:t>
      </w:r>
      <w:r>
        <w:t>s. It was from my own Elizabeth.</w:t>
      </w:r>
    </w:p>
    <w:p w14:paraId="2C62CB6A" w14:textId="77777777" w:rsidR="00987356" w:rsidRPr="009A405C" w:rsidRDefault="00987356" w:rsidP="00987356">
      <w:pPr>
        <w:pStyle w:val="Blank-Space-BreakBsbrk"/>
      </w:pPr>
      <w:r>
        <w:t>[blank]</w:t>
      </w:r>
    </w:p>
    <w:p w14:paraId="42B07B2A" w14:textId="6B1DFC7D" w:rsidR="00C840B8" w:rsidRDefault="00E87818" w:rsidP="00987356">
      <w:pPr>
        <w:pStyle w:val="Body-TextTx"/>
        <w:rPr>
          <w:rStyle w:val="itali"/>
        </w:rPr>
      </w:pPr>
      <w:r w:rsidRPr="00E87818">
        <w:t xml:space="preserve">One of my first duties on my recovery was to introduce Clerval to the several professors of the university. In doing this, I underwent a kind of rough usage, ill befitting the wounds that my mind had sustained. Ever since the fatal night, the end of my labours, and the beginning of my misfortunes, I had conceived a violent antipathy even to the name of natural philosophy. When I was otherwise quite restored to health, the sight of a chemical instrument would renew all the agony of my nervous symptoms. Henry saw </w:t>
      </w:r>
      <w:r w:rsidRPr="00E87818">
        <w:lastRenderedPageBreak/>
        <w:t xml:space="preserve">this, and had removed all my apparatus from my view. He had also changed my apartment; for he perceived that I had acquired a dislike for the room which had previously been </w:t>
      </w:r>
      <w:r w:rsidRPr="002B7DE5">
        <w:rPr>
          <w:rStyle w:val="itali"/>
        </w:rPr>
        <w:t>my laboratory.</w:t>
      </w:r>
    </w:p>
    <w:p w14:paraId="42C50048" w14:textId="54B92783" w:rsidR="002B242E" w:rsidRDefault="002B242E" w:rsidP="00987356">
      <w:pPr>
        <w:pStyle w:val="Body-TextTx"/>
        <w:rPr>
          <w:rStyle w:val="itali"/>
        </w:rPr>
      </w:pPr>
      <w:r>
        <w:rPr>
          <w:rStyle w:val="itali"/>
        </w:rPr>
        <w:t>All the list tesdts:</w:t>
      </w:r>
    </w:p>
    <w:p w14:paraId="1AA8B1C9" w14:textId="3170286C" w:rsidR="002B242E" w:rsidRDefault="002B242E" w:rsidP="00653732">
      <w:pPr>
        <w:pStyle w:val="Bullet-Level-2-ListBl2"/>
        <w:rPr>
          <w:rStyle w:val="itali"/>
        </w:rPr>
      </w:pPr>
      <w:r>
        <w:rPr>
          <w:rStyle w:val="itali"/>
        </w:rPr>
        <w:t>ErrA 2</w:t>
      </w:r>
      <w:r w:rsidRPr="002B242E">
        <w:rPr>
          <w:rStyle w:val="itali"/>
          <w:vertAlign w:val="superscript"/>
        </w:rPr>
        <w:t>nd</w:t>
      </w:r>
      <w:r>
        <w:rPr>
          <w:rStyle w:val="itali"/>
        </w:rPr>
        <w:t xml:space="preserve"> level list out of nowhere</w:t>
      </w:r>
    </w:p>
    <w:p w14:paraId="199E4CE4" w14:textId="29EF5892" w:rsidR="002B242E" w:rsidRDefault="002B242E" w:rsidP="00987356">
      <w:pPr>
        <w:pStyle w:val="Body-TextTx"/>
        <w:rPr>
          <w:rStyle w:val="itali"/>
        </w:rPr>
      </w:pPr>
      <w:r>
        <w:rPr>
          <w:rStyle w:val="itali"/>
        </w:rPr>
        <w:t>Normal</w:t>
      </w:r>
    </w:p>
    <w:p w14:paraId="23BD22DE" w14:textId="36CB8DED" w:rsidR="002B242E" w:rsidRDefault="002B242E" w:rsidP="00653732">
      <w:pPr>
        <w:pStyle w:val="Bullet-Level-3-ListBl3"/>
        <w:rPr>
          <w:rStyle w:val="itali"/>
        </w:rPr>
      </w:pPr>
      <w:r>
        <w:rPr>
          <w:rStyle w:val="itali"/>
        </w:rPr>
        <w:t>ErrB third level list out of nowhere</w:t>
      </w:r>
    </w:p>
    <w:p w14:paraId="5E259C2C" w14:textId="34C9948F" w:rsidR="002B242E" w:rsidRDefault="002B242E" w:rsidP="00987356">
      <w:pPr>
        <w:pStyle w:val="Body-TextTx"/>
        <w:rPr>
          <w:rStyle w:val="itali"/>
        </w:rPr>
      </w:pPr>
      <w:r>
        <w:rPr>
          <w:rStyle w:val="itali"/>
        </w:rPr>
        <w:t>Normal</w:t>
      </w:r>
    </w:p>
    <w:p w14:paraId="6C05C7A9" w14:textId="7A744B4E" w:rsidR="002B242E" w:rsidRDefault="002B242E" w:rsidP="00653732">
      <w:pPr>
        <w:pStyle w:val="Bullet-Level-1-ListBl1"/>
        <w:rPr>
          <w:rStyle w:val="itali"/>
        </w:rPr>
      </w:pPr>
      <w:r>
        <w:rPr>
          <w:rStyle w:val="itali"/>
        </w:rPr>
        <w:t>1</w:t>
      </w:r>
      <w:r w:rsidRPr="002B242E">
        <w:rPr>
          <w:rStyle w:val="itali"/>
          <w:vertAlign w:val="superscript"/>
        </w:rPr>
        <w:t>st</w:t>
      </w:r>
      <w:r>
        <w:rPr>
          <w:rStyle w:val="itali"/>
        </w:rPr>
        <w:t xml:space="preserve"> level</w:t>
      </w:r>
    </w:p>
    <w:p w14:paraId="3A877A86" w14:textId="516C4323" w:rsidR="002B242E" w:rsidRDefault="002B242E" w:rsidP="00653732">
      <w:pPr>
        <w:pStyle w:val="Bullet-Level-2-ListBl2"/>
        <w:rPr>
          <w:rStyle w:val="itali"/>
        </w:rPr>
      </w:pPr>
      <w:r>
        <w:rPr>
          <w:rStyle w:val="itali"/>
        </w:rPr>
        <w:t>2</w:t>
      </w:r>
      <w:r w:rsidRPr="002B242E">
        <w:rPr>
          <w:rStyle w:val="itali"/>
          <w:vertAlign w:val="superscript"/>
        </w:rPr>
        <w:t>nd</w:t>
      </w:r>
      <w:r>
        <w:rPr>
          <w:rStyle w:val="itali"/>
        </w:rPr>
        <w:t xml:space="preserve"> level</w:t>
      </w:r>
    </w:p>
    <w:p w14:paraId="1293F6B5" w14:textId="5FA02A36" w:rsidR="002B242E" w:rsidRDefault="002B242E" w:rsidP="00653732">
      <w:pPr>
        <w:pStyle w:val="Bullet-Level-3-ListBl3"/>
        <w:rPr>
          <w:rStyle w:val="itali"/>
        </w:rPr>
      </w:pPr>
      <w:r>
        <w:rPr>
          <w:rStyle w:val="itali"/>
        </w:rPr>
        <w:t>3</w:t>
      </w:r>
      <w:r w:rsidRPr="002B242E">
        <w:rPr>
          <w:rStyle w:val="itali"/>
          <w:vertAlign w:val="superscript"/>
        </w:rPr>
        <w:t>rd</w:t>
      </w:r>
      <w:r>
        <w:rPr>
          <w:rStyle w:val="itali"/>
        </w:rPr>
        <w:t xml:space="preserve"> level </w:t>
      </w:r>
    </w:p>
    <w:p w14:paraId="79E19F10" w14:textId="75B095CF" w:rsidR="002B242E" w:rsidRDefault="002B242E" w:rsidP="00653732">
      <w:pPr>
        <w:pStyle w:val="Bullet-Level-2-ListBl2"/>
        <w:rPr>
          <w:rStyle w:val="itali"/>
        </w:rPr>
      </w:pPr>
      <w:r>
        <w:rPr>
          <w:rStyle w:val="itali"/>
        </w:rPr>
        <w:t>2</w:t>
      </w:r>
      <w:r w:rsidRPr="002B242E">
        <w:rPr>
          <w:rStyle w:val="itali"/>
          <w:vertAlign w:val="superscript"/>
        </w:rPr>
        <w:t>nd</w:t>
      </w:r>
      <w:r>
        <w:rPr>
          <w:rStyle w:val="itali"/>
        </w:rPr>
        <w:t xml:space="preserve"> level this should pass</w:t>
      </w:r>
    </w:p>
    <w:p w14:paraId="3B423323" w14:textId="1C908F04" w:rsidR="002B242E" w:rsidRDefault="002B242E" w:rsidP="00653732">
      <w:pPr>
        <w:pStyle w:val="Bullet-Level-3-ListBl3"/>
        <w:rPr>
          <w:rStyle w:val="itali"/>
        </w:rPr>
      </w:pPr>
      <w:r>
        <w:rPr>
          <w:rStyle w:val="itali"/>
        </w:rPr>
        <w:t>3</w:t>
      </w:r>
      <w:r w:rsidRPr="002B242E">
        <w:rPr>
          <w:rStyle w:val="itali"/>
          <w:vertAlign w:val="superscript"/>
        </w:rPr>
        <w:t>rd</w:t>
      </w:r>
      <w:r>
        <w:rPr>
          <w:rStyle w:val="itali"/>
        </w:rPr>
        <w:t xml:space="preserve"> level </w:t>
      </w:r>
    </w:p>
    <w:p w14:paraId="747DE394" w14:textId="3A109D02" w:rsidR="002B242E" w:rsidRDefault="002B242E" w:rsidP="00653732">
      <w:pPr>
        <w:pStyle w:val="Alpha-Level-2-ListAl2"/>
        <w:rPr>
          <w:rStyle w:val="itali"/>
        </w:rPr>
      </w:pPr>
      <w:r>
        <w:rPr>
          <w:rStyle w:val="itali"/>
        </w:rPr>
        <w:t>2</w:t>
      </w:r>
      <w:r w:rsidRPr="002B242E">
        <w:rPr>
          <w:rStyle w:val="itali"/>
          <w:vertAlign w:val="superscript"/>
        </w:rPr>
        <w:t>nd</w:t>
      </w:r>
      <w:r>
        <w:rPr>
          <w:rStyle w:val="itali"/>
        </w:rPr>
        <w:t xml:space="preserve"> level different type Cerror</w:t>
      </w:r>
    </w:p>
    <w:p w14:paraId="73AE76E6" w14:textId="31A68B2C" w:rsidR="002B242E" w:rsidRDefault="002B242E" w:rsidP="00987356">
      <w:pPr>
        <w:pStyle w:val="Body-TextTx"/>
        <w:rPr>
          <w:rStyle w:val="itali"/>
        </w:rPr>
      </w:pPr>
      <w:r>
        <w:rPr>
          <w:rStyle w:val="itali"/>
        </w:rPr>
        <w:t>Normal</w:t>
      </w:r>
    </w:p>
    <w:p w14:paraId="07145250" w14:textId="02E295CC" w:rsidR="002B242E" w:rsidRDefault="002B242E" w:rsidP="00653732">
      <w:pPr>
        <w:pStyle w:val="Alpha-Level-1-ListAl1"/>
        <w:rPr>
          <w:rStyle w:val="itali"/>
        </w:rPr>
      </w:pPr>
      <w:r>
        <w:rPr>
          <w:rStyle w:val="itali"/>
        </w:rPr>
        <w:t>New list 1</w:t>
      </w:r>
      <w:r w:rsidRPr="002B242E">
        <w:rPr>
          <w:rStyle w:val="itali"/>
          <w:vertAlign w:val="superscript"/>
        </w:rPr>
        <w:t>st</w:t>
      </w:r>
      <w:r>
        <w:rPr>
          <w:rStyle w:val="itali"/>
        </w:rPr>
        <w:t xml:space="preserve"> level</w:t>
      </w:r>
    </w:p>
    <w:p w14:paraId="32F883BC" w14:textId="5400086A" w:rsidR="002B242E" w:rsidRDefault="002B242E" w:rsidP="00653732">
      <w:pPr>
        <w:pStyle w:val="Bullet-Level-2-ListBl2"/>
        <w:rPr>
          <w:rStyle w:val="itali"/>
        </w:rPr>
      </w:pPr>
      <w:r>
        <w:rPr>
          <w:rStyle w:val="itali"/>
        </w:rPr>
        <w:t>2</w:t>
      </w:r>
      <w:r w:rsidRPr="002B242E">
        <w:rPr>
          <w:rStyle w:val="itali"/>
          <w:vertAlign w:val="superscript"/>
        </w:rPr>
        <w:t>nd</w:t>
      </w:r>
      <w:r>
        <w:rPr>
          <w:rStyle w:val="itali"/>
        </w:rPr>
        <w:t xml:space="preserve"> level</w:t>
      </w:r>
    </w:p>
    <w:p w14:paraId="1CED3B13" w14:textId="2A641C63" w:rsidR="002B242E" w:rsidRDefault="002B242E" w:rsidP="00FA32C6">
      <w:pPr>
        <w:pStyle w:val="Alpha-Level-2-ListAl2"/>
        <w:rPr>
          <w:rStyle w:val="itali"/>
        </w:rPr>
      </w:pPr>
      <w:r>
        <w:rPr>
          <w:rStyle w:val="itali"/>
        </w:rPr>
        <w:t>2</w:t>
      </w:r>
      <w:r w:rsidRPr="002B242E">
        <w:rPr>
          <w:rStyle w:val="itali"/>
          <w:vertAlign w:val="superscript"/>
        </w:rPr>
        <w:t>nd</w:t>
      </w:r>
      <w:r>
        <w:rPr>
          <w:rStyle w:val="itali"/>
        </w:rPr>
        <w:t xml:space="preserve"> level change Derror</w:t>
      </w:r>
    </w:p>
    <w:p w14:paraId="2CA28203" w14:textId="5062639A" w:rsidR="002B242E" w:rsidRDefault="002B242E" w:rsidP="00987356">
      <w:pPr>
        <w:pStyle w:val="Body-TextTx"/>
        <w:rPr>
          <w:rStyle w:val="itali"/>
        </w:rPr>
      </w:pPr>
      <w:r>
        <w:rPr>
          <w:rStyle w:val="itali"/>
        </w:rPr>
        <w:t>Normal</w:t>
      </w:r>
    </w:p>
    <w:p w14:paraId="044E7D22" w14:textId="77777777" w:rsidR="002B242E" w:rsidRDefault="002B242E" w:rsidP="00FA32C6">
      <w:pPr>
        <w:pStyle w:val="Alpha-Level-1-ListAl1"/>
        <w:rPr>
          <w:rStyle w:val="itali"/>
        </w:rPr>
      </w:pPr>
      <w:r>
        <w:rPr>
          <w:rStyle w:val="itali"/>
        </w:rPr>
        <w:t>New list 1</w:t>
      </w:r>
      <w:r w:rsidRPr="002B242E">
        <w:rPr>
          <w:rStyle w:val="itali"/>
          <w:vertAlign w:val="superscript"/>
        </w:rPr>
        <w:t>st</w:t>
      </w:r>
      <w:r>
        <w:rPr>
          <w:rStyle w:val="itali"/>
        </w:rPr>
        <w:t xml:space="preserve"> level</w:t>
      </w:r>
    </w:p>
    <w:p w14:paraId="52233AAC" w14:textId="77777777" w:rsidR="002B242E" w:rsidRDefault="002B242E" w:rsidP="00FA32C6">
      <w:pPr>
        <w:pStyle w:val="Alpha-Level-2-ListAl2"/>
        <w:rPr>
          <w:rStyle w:val="itali"/>
        </w:rPr>
      </w:pPr>
      <w:r>
        <w:rPr>
          <w:rStyle w:val="itali"/>
        </w:rPr>
        <w:lastRenderedPageBreak/>
        <w:t>2</w:t>
      </w:r>
      <w:r w:rsidRPr="002B242E">
        <w:rPr>
          <w:rStyle w:val="itali"/>
          <w:vertAlign w:val="superscript"/>
        </w:rPr>
        <w:t>nd</w:t>
      </w:r>
      <w:r>
        <w:rPr>
          <w:rStyle w:val="itali"/>
        </w:rPr>
        <w:t xml:space="preserve"> level</w:t>
      </w:r>
    </w:p>
    <w:p w14:paraId="6E1F538E" w14:textId="6C8E33B2" w:rsidR="002B242E" w:rsidRDefault="002B242E" w:rsidP="00FA32C6">
      <w:pPr>
        <w:pStyle w:val="Alpha-Level-3-ListAl3"/>
        <w:rPr>
          <w:rStyle w:val="itali"/>
        </w:rPr>
      </w:pPr>
      <w:r>
        <w:rPr>
          <w:rStyle w:val="itali"/>
        </w:rPr>
        <w:t>3</w:t>
      </w:r>
      <w:r w:rsidRPr="002B242E">
        <w:rPr>
          <w:rStyle w:val="itali"/>
          <w:vertAlign w:val="superscript"/>
        </w:rPr>
        <w:t>rd</w:t>
      </w:r>
      <w:r>
        <w:rPr>
          <w:rStyle w:val="itali"/>
        </w:rPr>
        <w:t xml:space="preserve"> level</w:t>
      </w:r>
    </w:p>
    <w:p w14:paraId="2C8EB09A" w14:textId="5DA1C074" w:rsidR="002B242E" w:rsidRDefault="002B242E" w:rsidP="00FA32C6">
      <w:pPr>
        <w:pStyle w:val="Bullet-Level-3-ListBl3"/>
        <w:rPr>
          <w:rStyle w:val="itali"/>
        </w:rPr>
      </w:pPr>
      <w:r>
        <w:rPr>
          <w:rStyle w:val="itali"/>
        </w:rPr>
        <w:t>3rd level changeE error</w:t>
      </w:r>
    </w:p>
    <w:p w14:paraId="6866F218" w14:textId="1F5628B6" w:rsidR="002B242E" w:rsidRDefault="002B242E" w:rsidP="00987356">
      <w:pPr>
        <w:pStyle w:val="Body-TextTx"/>
      </w:pPr>
      <w:r>
        <w:t>Normal</w:t>
      </w:r>
    </w:p>
    <w:p w14:paraId="477CF1D4" w14:textId="76B54B6A" w:rsidR="002B242E" w:rsidRDefault="002B242E" w:rsidP="00FA32C6">
      <w:pPr>
        <w:pStyle w:val="Bullet-Level-1-ListBl1"/>
      </w:pPr>
      <w:r>
        <w:t>New list level 1</w:t>
      </w:r>
    </w:p>
    <w:p w14:paraId="476487A9" w14:textId="63D655DD" w:rsidR="002B242E" w:rsidRPr="009A405C" w:rsidRDefault="002B242E" w:rsidP="00FA32C6">
      <w:pPr>
        <w:pStyle w:val="Bullet-Level-3-ListBl3"/>
      </w:pPr>
      <w:r>
        <w:t>3</w:t>
      </w:r>
      <w:r w:rsidRPr="002B242E">
        <w:rPr>
          <w:vertAlign w:val="superscript"/>
        </w:rPr>
        <w:t>rd</w:t>
      </w:r>
      <w:r>
        <w:t xml:space="preserve"> level list error</w:t>
      </w:r>
      <w:r w:rsidR="000A6E54">
        <w:t>F</w:t>
      </w:r>
    </w:p>
    <w:p w14:paraId="36DFBF06" w14:textId="77777777" w:rsidR="00FF4F48" w:rsidRDefault="00FF4F48" w:rsidP="002B7DE5">
      <w:pPr>
        <w:pStyle w:val="Body-TextTx"/>
      </w:pPr>
      <w:r>
        <w:t xml:space="preserve">But these cares of Clerval were made of no avail when I visited the professors. M. Waldman inflicted torture when he praised, with kindness and warmth, the astonishing progress I had made in the sciences. He soon perceived that I disliked the subject; but not guessing the real cause, he attributed my feelings to modesty, and changed the subject from my improvement, to the science itself, with a desire, as I evidently saw, of drawing me out. What could I do? He meant to please, and he tormented me. I felt as if he had placed carefully, one by one, in my view those instruments which were to be afterwards used in putting me to a slow and cruel death. I writhed under his words, yet dared not exhibit the pain I felt. </w:t>
      </w:r>
    </w:p>
    <w:p w14:paraId="33B1E277" w14:textId="40B009E1" w:rsidR="00C840B8" w:rsidRDefault="00FF4F48" w:rsidP="002B7DE5">
      <w:pPr>
        <w:pStyle w:val="Body-TextTx"/>
      </w:pPr>
      <w:r>
        <w:t xml:space="preserve">Clerval, whose eyes and feelings were always quick in discerning the sensations of others, declined the subject, alleging, in excuse, his total ignorance; and the conversation took a more general turn. I thanked my friend from my heart, but I did not speak. I saw plainly that he was surprised, but he never attempted to draw my secret from me; and although I loved him with a mixture of affection and reverence that knew no bounds, yet I could never persuade myself to confide in him that event which was so often present to my recollection, but which I feared the detail to another would only </w:t>
      </w:r>
      <w:r>
        <w:lastRenderedPageBreak/>
        <w:t>impress more deeply.</w:t>
      </w:r>
    </w:p>
    <w:p w14:paraId="652273C7" w14:textId="75C08410" w:rsidR="00987356" w:rsidRDefault="00987356" w:rsidP="00987356">
      <w:pPr>
        <w:pStyle w:val="IMAGEIMG"/>
      </w:pPr>
      <w:r>
        <w:t>Image</w:t>
      </w:r>
    </w:p>
    <w:p w14:paraId="4A49B118" w14:textId="77777777" w:rsidR="00C840B8" w:rsidRDefault="00C840B8" w:rsidP="00987356">
      <w:pPr>
        <w:pStyle w:val="Image-PlacementImg"/>
      </w:pPr>
      <w:r>
        <w:t>Noimagefile.jpg</w:t>
      </w:r>
    </w:p>
    <w:p w14:paraId="081BB299" w14:textId="77777777" w:rsidR="00C840B8" w:rsidRDefault="00C840B8" w:rsidP="00987356">
      <w:pPr>
        <w:pStyle w:val="CaptionCap0"/>
      </w:pPr>
      <w:r>
        <w:t>This is an image that is missing.</w:t>
      </w:r>
    </w:p>
    <w:p w14:paraId="759753CB" w14:textId="6346D92A" w:rsidR="00987356" w:rsidRDefault="00987356" w:rsidP="00987356">
      <w:pPr>
        <w:pStyle w:val="ENDEND"/>
      </w:pPr>
      <w:r>
        <w:t>End</w:t>
      </w:r>
    </w:p>
    <w:p w14:paraId="497687DC" w14:textId="3005FCB8" w:rsidR="00987356" w:rsidRPr="00987356" w:rsidRDefault="00987356" w:rsidP="00987356">
      <w:pPr>
        <w:pStyle w:val="IMAGEIMG"/>
      </w:pPr>
      <w:r>
        <w:t>Image</w:t>
      </w:r>
    </w:p>
    <w:p w14:paraId="299F58FF" w14:textId="77777777" w:rsidR="00C840B8" w:rsidRDefault="00C840B8" w:rsidP="00987356">
      <w:pPr>
        <w:pStyle w:val="Image-PlacementImg"/>
      </w:pPr>
      <w:r>
        <w:t>TestAI.ai</w:t>
      </w:r>
    </w:p>
    <w:p w14:paraId="6125F811" w14:textId="77777777" w:rsidR="00C840B8" w:rsidRDefault="00C840B8" w:rsidP="00987356">
      <w:pPr>
        <w:pStyle w:val="CaptionCap0"/>
      </w:pPr>
      <w:r>
        <w:t>This is an unsupported image type that should get converted.</w:t>
      </w:r>
    </w:p>
    <w:p w14:paraId="1D71D9AE" w14:textId="4C72FE06" w:rsidR="00987356" w:rsidRPr="009A405C" w:rsidRDefault="00987356" w:rsidP="00987356">
      <w:pPr>
        <w:pStyle w:val="ENDEND"/>
      </w:pPr>
      <w:r>
        <w:t>End</w:t>
      </w:r>
    </w:p>
    <w:p w14:paraId="08AA7E51" w14:textId="7B369111" w:rsidR="00C840B8" w:rsidRDefault="00987356" w:rsidP="00987356">
      <w:pPr>
        <w:pStyle w:val="Section-PartSPT0"/>
      </w:pPr>
      <w:r>
        <w:lastRenderedPageBreak/>
        <w:t>Part 2</w:t>
      </w:r>
    </w:p>
    <w:p w14:paraId="0FBCB09C" w14:textId="77777777" w:rsidR="00C840B8" w:rsidRPr="005A2304" w:rsidRDefault="00C840B8" w:rsidP="0081724F">
      <w:pPr>
        <w:pStyle w:val="NumberNum"/>
      </w:pPr>
      <w:r>
        <w:t>Part 2</w:t>
      </w:r>
    </w:p>
    <w:p w14:paraId="54D01993" w14:textId="77777777" w:rsidR="00C840B8" w:rsidRDefault="00C840B8" w:rsidP="0081724F">
      <w:pPr>
        <w:pStyle w:val="TitleTtl"/>
      </w:pPr>
      <w:r>
        <w:t>This Guy Thinks He Knows A Lot</w:t>
      </w:r>
    </w:p>
    <w:p w14:paraId="4E72127D" w14:textId="2F5618DA" w:rsidR="00C840B8" w:rsidRDefault="004838EB" w:rsidP="004838EB">
      <w:pPr>
        <w:pStyle w:val="Section-ChapterSCP0"/>
      </w:pPr>
      <w:r>
        <w:lastRenderedPageBreak/>
        <w:t>Chapter 3a</w:t>
      </w:r>
    </w:p>
    <w:p w14:paraId="093C2971" w14:textId="42613AF6" w:rsidR="00C840B8" w:rsidRPr="00B54102" w:rsidRDefault="007237E7" w:rsidP="004838EB">
      <w:pPr>
        <w:pStyle w:val="TitleTtl"/>
      </w:pPr>
      <w:r>
        <w:t>A Letter From My Father</w:t>
      </w:r>
    </w:p>
    <w:p w14:paraId="640E9A55" w14:textId="2ED302F0" w:rsidR="00C840B8" w:rsidRPr="00B54102" w:rsidRDefault="007237E7" w:rsidP="004838EB">
      <w:pPr>
        <w:pStyle w:val="Body-TextTx"/>
      </w:pPr>
      <w:r w:rsidRPr="007237E7">
        <w:t>On my return, I found the following letter from my father:—</w:t>
      </w:r>
    </w:p>
    <w:p w14:paraId="154CA654" w14:textId="77777777" w:rsidR="007237E7" w:rsidRDefault="007237E7" w:rsidP="002B7DE5">
      <w:pPr>
        <w:pStyle w:val="Body-TextTx"/>
      </w:pPr>
      <w:r>
        <w:t>"My dear Victor,</w:t>
      </w:r>
    </w:p>
    <w:p w14:paraId="686EFC21" w14:textId="3895A9C0" w:rsidR="00C840B8" w:rsidRPr="00B54102" w:rsidRDefault="007237E7" w:rsidP="002B7DE5">
      <w:pPr>
        <w:pStyle w:val="Body-TextTx"/>
      </w:pPr>
      <w:r>
        <w:t>"You have probably waited impatiently for a letter to fix the date of your return to us; and I was at first tempted to write only a few lines, merely mentioning the day on which I should expect you. But that would be a cruel kindness, and I dare not do it. What would be your surprise, my son, when you expected a happy and glad welcome, to behold, on the contrary, tears and wretchedness? And how, Victor, can I relate our misfortune? Absence cannot have rendered you callous to our joys and griefs; and how shall I inflict pain on my long absent son? I wish to prepare you for the woeful news, but I know it is impossible; even now your eye skims over the page to seek the words which are to convey to you the horrible tidings.</w:t>
      </w:r>
    </w:p>
    <w:p w14:paraId="04CB6E9C" w14:textId="7443F984" w:rsidR="00C840B8" w:rsidRPr="00B54102" w:rsidRDefault="007237E7" w:rsidP="004838EB">
      <w:pPr>
        <w:pStyle w:val="Num-Level-1-ListNl1"/>
      </w:pPr>
      <w:r w:rsidRPr="001E3326">
        <w:rPr>
          <w:rStyle w:val="boldb"/>
        </w:rPr>
        <w:t>"William is dead!</w:t>
      </w:r>
    </w:p>
    <w:p w14:paraId="59E16277" w14:textId="77777777" w:rsidR="007237E7" w:rsidRDefault="007237E7" w:rsidP="004838EB">
      <w:pPr>
        <w:pStyle w:val="Num-Level-1-List-ParagraphNl1p"/>
      </w:pPr>
      <w:r>
        <w:t>—that sweet child, whose smiles delighted and warmed my heart, who was so gentle, yet so gay! Victor, he is murdered!</w:t>
      </w:r>
    </w:p>
    <w:p w14:paraId="0B5F0A60" w14:textId="368B4A0B" w:rsidR="00C840B8" w:rsidRPr="00B54102" w:rsidRDefault="007237E7" w:rsidP="004838EB">
      <w:pPr>
        <w:pStyle w:val="Num-Level-1-List-ParagraphNl1p"/>
      </w:pPr>
      <w:r>
        <w:t>"I will not attempt to console you; but will simply relate the circumstances of the transaction.</w:t>
      </w:r>
    </w:p>
    <w:p w14:paraId="581DC516" w14:textId="63DC2443" w:rsidR="00C840B8" w:rsidRPr="00B54102" w:rsidRDefault="007237E7" w:rsidP="004838EB">
      <w:pPr>
        <w:pStyle w:val="Num-Level-1-ListNl1"/>
      </w:pPr>
      <w:r w:rsidRPr="001E3326">
        <w:rPr>
          <w:rStyle w:val="boldb"/>
        </w:rPr>
        <w:t>"Last Thursday (May 7th)</w:t>
      </w:r>
    </w:p>
    <w:p w14:paraId="2B213508" w14:textId="0C1E5BA8" w:rsidR="007237E7" w:rsidRDefault="007237E7" w:rsidP="004838EB">
      <w:pPr>
        <w:pStyle w:val="Num-Level-1-List-ParagraphNl1p"/>
      </w:pPr>
      <w:r>
        <w:t xml:space="preserve">I, my niece, and your two brothers, went to walk in Plainpalais. The evening was warm and serene, and we prolonged our walk farther than usual. It </w:t>
      </w:r>
      <w:r>
        <w:lastRenderedPageBreak/>
        <w:t>was already dusk before we thought of returning; and then we discovered that William and Ernest, who had gone on before, were not to be found. We accordingly rested on a seat until they should return. Presently Ernest came, and enquired if we had seen his brother; he said, that he had been playing with him, that William had run away to hide himself, and that he vainly sought for him, and afterwards waited for a long time, but that he did not return. This account rather alarmed us, and we continued to search for him until night fell, when Elizabeth conjectured that he might have returned to the house. He was not there. We returned again, with torches; for I could not rest, when I thought that my sweet boy had lost himself, and was exposed to all the damps and dews of night; Elizabeth also suffered extreme anguish. About five in the morning I discovered my lovely boy, whom the night before I had seen blooming and active in health, stretched on the grass livid and motionless; the print of the murder's finger was on his neck.</w:t>
      </w:r>
    </w:p>
    <w:p w14:paraId="7E2D0EF2" w14:textId="354B9A6A" w:rsidR="00C840B8" w:rsidRPr="00B54102" w:rsidRDefault="007237E7" w:rsidP="004838EB">
      <w:pPr>
        <w:pStyle w:val="Num-Level-1-ListNl1"/>
      </w:pPr>
      <w:r w:rsidRPr="001E3326">
        <w:rPr>
          <w:rStyle w:val="boldb"/>
        </w:rPr>
        <w:t>He was conveyed home</w:t>
      </w:r>
    </w:p>
    <w:p w14:paraId="45AF2977" w14:textId="4C349BCA" w:rsidR="007237E7" w:rsidRDefault="007237E7" w:rsidP="004838EB">
      <w:pPr>
        <w:pStyle w:val="Num-Level-1-List-ParagraphNl1p"/>
      </w:pPr>
      <w:r>
        <w:t xml:space="preserve">The anguish that was visible in my countenance betrayed the secret to Elizabeth. She was very earnest to see the corpse. At first I attempted to prevent her but she persisted, and entering the room where it lay, hastily examined the neck of the victim, and clasping her hands exclaimed, 'O God! I have murdered my darling child!' "She fainted, and was restored with extreme difficulty. When she again lived, it was only to weep and sigh. She told me, that that same evening William had teased her to let him wear a very valuable miniature that she possessed of your mother. This picture is gone, and was doubtless the temptation </w:t>
      </w:r>
      <w:r>
        <w:lastRenderedPageBreak/>
        <w:t>which urged the murderer to the deed. We have no trace of him at present, although our exertions to discover him are unremitted; but they will not restore my beloved William!</w:t>
      </w:r>
    </w:p>
    <w:p w14:paraId="082F47AE" w14:textId="77777777" w:rsidR="007237E7" w:rsidRDefault="007237E7" w:rsidP="004838EB">
      <w:pPr>
        <w:pStyle w:val="Body-TextTx"/>
      </w:pPr>
      <w:r>
        <w:t>"Come, dearest Victor; you alone can console Elizabeth. She weeps continually, and accuses herself unjustly as the cause of his death; her words pierce my heart. We are all unhappy; but will not that be an additional motive for you, my son, to return and be our comforter? Your dear mother! Alas, Victor! I now say, Thank God she did not live to witness the cruel, miserable death of her youngest darling!</w:t>
      </w:r>
    </w:p>
    <w:p w14:paraId="14D30B0E" w14:textId="18DDA53F" w:rsidR="00C840B8" w:rsidRPr="00B54102" w:rsidRDefault="007237E7" w:rsidP="004838EB">
      <w:pPr>
        <w:pStyle w:val="Body-TextTx"/>
      </w:pPr>
      <w:r>
        <w:t>"Come, Victor; not brooding thoughts of vengeance against the assassin, but with feelings of peace and gentleness, that will heal, instead of festering, the wounds of our minds. Enter the house of mourning, my friend, but with kindness and affection for those who love you, and not with hatred for your enemies.</w:t>
      </w:r>
    </w:p>
    <w:p w14:paraId="7F5BE628" w14:textId="62D1A2B1" w:rsidR="00C840B8" w:rsidRDefault="007237E7" w:rsidP="002B7DE5">
      <w:pPr>
        <w:pStyle w:val="Body-TextTx"/>
      </w:pPr>
      <w:r w:rsidRPr="007237E7">
        <w:t>Clerval, who had watched my countenance as I read this letter, was surprised to observe the despair that succeeded the joy I at first expressed on receiving new from my friends. I threw the letter on the table, and covered my face with my hands.</w:t>
      </w:r>
    </w:p>
    <w:p w14:paraId="03999714" w14:textId="429B796A" w:rsidR="00C840B8" w:rsidRPr="00B54102" w:rsidRDefault="00C840B8" w:rsidP="004838EB">
      <w:pPr>
        <w:pStyle w:val="Num-Level-1-ListNl1"/>
      </w:pPr>
      <w:r w:rsidRPr="001E3326">
        <w:rPr>
          <w:rStyle w:val="boldb"/>
        </w:rPr>
        <w:t xml:space="preserve">Secnod List </w:t>
      </w:r>
      <w:r w:rsidR="007237E7" w:rsidRPr="001E3326">
        <w:rPr>
          <w:rStyle w:val="boldb"/>
        </w:rPr>
        <w:t>And so it was indeed</w:t>
      </w:r>
    </w:p>
    <w:p w14:paraId="36458833" w14:textId="0BE5822C" w:rsidR="00C840B8" w:rsidRPr="00B54102" w:rsidRDefault="007237E7" w:rsidP="004838EB">
      <w:pPr>
        <w:pStyle w:val="Num-Level-1-List-ParagraphNl1p"/>
      </w:pPr>
      <w:r w:rsidRPr="007237E7">
        <w:t>After a while, finding that nothing more happened, she decided on going into the garden at once; but, alas for poor Alice! when she got to the door, she found she had forgotten the little golden key, and when she went back to the table for it, she found she could not possibly reach it: she could see it quite plainly through the glass, and she tried her best to climb up one of the legs of the table, but it was too slippery; and when she had tired herself out with trying, the poor little thing sat down and cried.</w:t>
      </w:r>
    </w:p>
    <w:p w14:paraId="2486CD44" w14:textId="5DE34C9E" w:rsidR="00C840B8" w:rsidRPr="00B54102" w:rsidRDefault="00C840B8" w:rsidP="004838EB">
      <w:pPr>
        <w:pStyle w:val="Num-Level-1-ListNl1"/>
      </w:pPr>
      <w:r w:rsidRPr="001E3326">
        <w:rPr>
          <w:rStyle w:val="boldb"/>
        </w:rPr>
        <w:lastRenderedPageBreak/>
        <w:t xml:space="preserve">Second List </w:t>
      </w:r>
      <w:r w:rsidR="007237E7" w:rsidRPr="001E3326">
        <w:rPr>
          <w:rStyle w:val="boldb"/>
        </w:rPr>
        <w:t>Come, there’s no use in crying like that!</w:t>
      </w:r>
    </w:p>
    <w:p w14:paraId="627D8125" w14:textId="77E710C0" w:rsidR="00C840B8" w:rsidRPr="00B54102" w:rsidRDefault="007237E7" w:rsidP="004838EB">
      <w:pPr>
        <w:pStyle w:val="Num-Level-1-List-ParagraphNl1p"/>
      </w:pPr>
      <w:r>
        <w:t>S</w:t>
      </w:r>
      <w:r w:rsidRPr="007237E7">
        <w:t>he was now only ten inches high, and her face brightened up at the thought that she was now the right size for going through the little door into that lovely garden. First, however, she waited for a few minutes to see if she was going to shrink any further: she felt a little nervous about this; ‘for it might end, you know,’ said Alice to herself, ‘in my going out altogether, like a candle. I wonder what I should be like then?’ And she tried to fancy what the flame of a candle is like after the candle is blown out, for she could not remember ever having seen such a thing.</w:t>
      </w:r>
    </w:p>
    <w:p w14:paraId="03D0414F" w14:textId="639F2121" w:rsidR="00C840B8" w:rsidRPr="00B54102" w:rsidRDefault="00C840B8" w:rsidP="004838EB">
      <w:pPr>
        <w:pStyle w:val="Num-Level-1-ListNl1"/>
      </w:pPr>
      <w:r w:rsidRPr="001E3326">
        <w:rPr>
          <w:rStyle w:val="boldb"/>
        </w:rPr>
        <w:t xml:space="preserve">Second List </w:t>
      </w:r>
      <w:r w:rsidR="007237E7" w:rsidRPr="001E3326">
        <w:rPr>
          <w:rStyle w:val="boldb"/>
        </w:rPr>
        <w:t>Soon her eye fell on a little glass box</w:t>
      </w:r>
      <w:r w:rsidRPr="001E3326">
        <w:rPr>
          <w:rStyle w:val="boldb"/>
        </w:rPr>
        <w:t>.</w:t>
      </w:r>
    </w:p>
    <w:p w14:paraId="67663782" w14:textId="712ADF75" w:rsidR="00C840B8" w:rsidRPr="00B54102" w:rsidRDefault="007237E7" w:rsidP="004838EB">
      <w:pPr>
        <w:pStyle w:val="Num-Level-1-List-ParagraphNl1p"/>
      </w:pPr>
      <w:r w:rsidRPr="007237E7">
        <w:t>‘I advise you to leave off this minute!’ She generally gave herself very good advice, (though she very seldom followed it), and sometimes she scolded herself so severely as to bring tears into her eyes; and once she remembered trying to box her own ears for having cheated herself in a game of croquet she was playing against herself, for this curious child was very fond of pretending to be two people. ‘But it’s no use now,’ thought poor Alice, ‘to pretend to be two people! Why, there’s hardly enough of me left to make one respectable person!’</w:t>
      </w:r>
    </w:p>
    <w:p w14:paraId="576C5ED3" w14:textId="5E4B2CF0" w:rsidR="00C840B8" w:rsidRPr="00B54102" w:rsidRDefault="00E33941" w:rsidP="004838EB">
      <w:pPr>
        <w:pStyle w:val="Body-TextTx"/>
      </w:pPr>
      <w:r>
        <w:t>I motioned him to take up the letter, while I walked up and down the room in the extremest agitation. Tears also gushed from the eyes of Clerval, as he read the account of my misfortune. "I can offer you no consolation, my friend," said he; "your disaster is irreparable. What do you intend to do?"</w:t>
      </w:r>
    </w:p>
    <w:p w14:paraId="028EFE08" w14:textId="77777777" w:rsidR="00E33941" w:rsidRDefault="00E33941" w:rsidP="002B7DE5">
      <w:pPr>
        <w:pStyle w:val="Body-TextTx"/>
      </w:pPr>
      <w:bookmarkStart w:id="6" w:name="_Ref461543543"/>
      <w:r>
        <w:t>"To go instantly to Geneva: come with me, Henry, to order the horses."</w:t>
      </w:r>
    </w:p>
    <w:p w14:paraId="42B4215E" w14:textId="77777777" w:rsidR="00E33941" w:rsidRDefault="00E33941" w:rsidP="002B7DE5">
      <w:pPr>
        <w:pStyle w:val="Body-TextTx"/>
      </w:pPr>
      <w:r>
        <w:t xml:space="preserve">During our walk, Clerval endeavoured to say a few words of consolation; he </w:t>
      </w:r>
      <w:r>
        <w:lastRenderedPageBreak/>
        <w:t>could only express his heartfelt sympathy. "Poor William!" said he, "dear lovely child, he now sleeps with his angel mother! Who that had seen him bright and joyous in his young beauty, but must weep over his untimely loss! To die so miserably; to feel the murderer's grasp! How much more a murdered that could destroy radiant innocence! Poor little fellow! one only consolation have we; his friends mourn and weep, but he is at rest. The pang is over, his sufferings are at an end for ever. A sod covers his gentle form, and he knows no pain. He can no longer be a subject for pity; we must reserve that for his miserable survivors."</w:t>
      </w:r>
    </w:p>
    <w:p w14:paraId="1370F04A" w14:textId="77777777" w:rsidR="00E33941" w:rsidRDefault="00E33941" w:rsidP="002B7DE5">
      <w:pPr>
        <w:pStyle w:val="Body-TextTx"/>
      </w:pPr>
      <w:r>
        <w:t>Clerval spoke thus as we hurried through the streets; the words impressed themselves on my mind and I remembered them afterwards in solitude. But now, as soon as the horses arrived, I hurried into a cabriolet, and bade farewell to my friend.</w:t>
      </w:r>
    </w:p>
    <w:p w14:paraId="5EDA73AE" w14:textId="6EBF08E4" w:rsidR="00C840B8" w:rsidRPr="00B54102" w:rsidRDefault="00E33941" w:rsidP="002B7DE5">
      <w:pPr>
        <w:pStyle w:val="Body-TextTx"/>
      </w:pPr>
      <w:r>
        <w:t xml:space="preserve">My journey was very melancholy. At first I wished to hurry on, for I longed to console and sympathise with my loved and sorrowing friends; but when I drew near my native town, I slackened my progress. I could hardly sustain the multitude of feelings that crowded into my mind. I passed through scenes familiar to my youth, but which I had not seen for nearly six years. How altered every thing might be during that time! One sudden and desolating change had taken place; but a thousand little circumstances might have by degrees worked other alterations, which, although they were done more tranquilly, might not be the less decisive. Fear overcame me; I dared no advance, dreading a thousand nameless evils that made me tremble, although I was unable to define them. I remained two days at Lausanne, in this painful state of mind. I contemplated the lake: the waters were placid; all around was calm; and the snowy mountains, 'the palaces of nature,' were not changed. By degrees the calm and heavenly scene restored me, and I continued my </w:t>
      </w:r>
      <w:r>
        <w:lastRenderedPageBreak/>
        <w:t>journey towards Geneva.</w:t>
      </w:r>
      <w:r w:rsidR="00C840B8" w:rsidRPr="002F3F0C">
        <w:t>&lt;NoteCallout&gt;1&lt;/NoteCallout&gt;</w:t>
      </w:r>
      <w:bookmarkEnd w:id="6"/>
    </w:p>
    <w:p w14:paraId="7D94CC06" w14:textId="77777777" w:rsidR="00C840B8" w:rsidRPr="00B54102" w:rsidRDefault="00C840B8" w:rsidP="004838EB">
      <w:pPr>
        <w:pStyle w:val="A-HeadAhead"/>
      </w:pPr>
      <w:r w:rsidRPr="002F3F0C">
        <w:t>How Did So Many People Become So Complacent?</w:t>
      </w:r>
    </w:p>
    <w:p w14:paraId="3156D4D2" w14:textId="77777777" w:rsidR="00E33941" w:rsidRDefault="00E33941" w:rsidP="004838EB">
      <w:pPr>
        <w:pStyle w:val="Body-TextTx"/>
      </w:pPr>
      <w:r>
        <w:t>The road ran by the side of the lake, which became narrower as I approached my native town. I discovered more distinctly the black sides of Jura, and the bright summit of Mont Blanc. I wept like a child. "Dear mountains! my own beautiful lake! how do you welcome your wanderer? Your summits are clear; the sky and lake are blue and placid. Is this to prognosticate peace, or to mock at my unhappiness?"</w:t>
      </w:r>
    </w:p>
    <w:p w14:paraId="5063FF02" w14:textId="6B2F36FE" w:rsidR="00C840B8" w:rsidRDefault="00E33941" w:rsidP="004838EB">
      <w:pPr>
        <w:pStyle w:val="Body-TextTx"/>
      </w:pPr>
      <w:r>
        <w:t>I fear, my friend, that I shall render myself tedious by dwelling on these preliminary circumstances; but they were days of comparative happiness, and I think of them with pleasure. My country, my beloved country! who but a native can tell the delight I took in again beholding thy streams, thy mountains, and, more than all, thy lovely lake!</w:t>
      </w:r>
    </w:p>
    <w:p w14:paraId="6A74E1F0" w14:textId="20D701C2" w:rsidR="006C6C86" w:rsidRDefault="006C6C86" w:rsidP="004838EB">
      <w:pPr>
        <w:pStyle w:val="Bullet-Level-1-ListBl1"/>
      </w:pPr>
      <w:r>
        <w:t>Here we have a simple bulleted list, and this is the first item</w:t>
      </w:r>
    </w:p>
    <w:p w14:paraId="210CB238" w14:textId="74F9E4D4" w:rsidR="006C6C86" w:rsidRDefault="006C6C86" w:rsidP="004838EB">
      <w:pPr>
        <w:pStyle w:val="Bullet-Level-1-ListBl1"/>
      </w:pPr>
      <w:r>
        <w:t>This is a middle item in a simple bulleted list</w:t>
      </w:r>
    </w:p>
    <w:p w14:paraId="369E0490" w14:textId="1094D14D" w:rsidR="006C6C86" w:rsidRDefault="006C6C86" w:rsidP="004838EB">
      <w:pPr>
        <w:pStyle w:val="Bullet-Level-1-ListBl1"/>
      </w:pPr>
      <w:r>
        <w:t>This is the second middle item in a simple bulleted list</w:t>
      </w:r>
    </w:p>
    <w:p w14:paraId="7F7A8F2D" w14:textId="041A3D6F" w:rsidR="006C6C86" w:rsidRDefault="006C6C86" w:rsidP="004838EB">
      <w:pPr>
        <w:pStyle w:val="Bullet-Level-1-ListBl1"/>
      </w:pPr>
      <w:r>
        <w:t>This is the third middle item—are you still following along?</w:t>
      </w:r>
    </w:p>
    <w:p w14:paraId="591E8D29" w14:textId="5FFF59DA" w:rsidR="006C6C86" w:rsidRPr="006C6C86" w:rsidRDefault="006C6C86" w:rsidP="004838EB">
      <w:pPr>
        <w:pStyle w:val="Bullet-Level-1-ListBl1"/>
      </w:pPr>
      <w:r>
        <w:t>And here we have the final simple bulleted list item</w:t>
      </w:r>
    </w:p>
    <w:p w14:paraId="6226DBE8" w14:textId="77777777" w:rsidR="006C6C86" w:rsidRDefault="00E33941" w:rsidP="002B7DE5">
      <w:pPr>
        <w:pStyle w:val="Body-TextTx"/>
      </w:pPr>
      <w:r>
        <w:t xml:space="preserve">Yet, as I drew nearer home, grief and fear again overcame me. Night also closed around; and when I could hardly see the dark mountains, I felt still more gloomily. The picture appeared a vast and dim scene of evil, and I foresaw obscurely that I was destined </w:t>
      </w:r>
      <w:r>
        <w:lastRenderedPageBreak/>
        <w:t xml:space="preserve">to become the most wretched of human beings. Alas! I prophesied truly, and failed only in one single circumstance, that in all the misery I imagined and dreaded, I did not conceive the hundredth part of the anguish I was destined to endure. It was completely dark when I arrived in the environs of Geneva; the gates of the town were already shut; and I was obliged to pass the night at Secheron, a village at the distance of half a league from the city. </w:t>
      </w:r>
    </w:p>
    <w:p w14:paraId="33E5BA35" w14:textId="271AF746" w:rsidR="006C6C86" w:rsidRDefault="006C6C86" w:rsidP="004838EB">
      <w:pPr>
        <w:pStyle w:val="Num-Level-1-ListNl1"/>
      </w:pPr>
      <w:r>
        <w:t>Here is a simple numbered list, and this is the first item</w:t>
      </w:r>
    </w:p>
    <w:p w14:paraId="0F255AD9" w14:textId="4A7966FC" w:rsidR="006C6C86" w:rsidRDefault="006C6C86" w:rsidP="004838EB">
      <w:pPr>
        <w:pStyle w:val="Num-Level-1-ListNl1"/>
      </w:pPr>
      <w:r>
        <w:t>Here is the first middle</w:t>
      </w:r>
    </w:p>
    <w:p w14:paraId="508CF3FF" w14:textId="35A4ED08" w:rsidR="006C6C86" w:rsidRDefault="006C6C86" w:rsidP="004838EB">
      <w:pPr>
        <w:pStyle w:val="Num-Level-1-ListNl1"/>
      </w:pPr>
      <w:r>
        <w:t>And the middle middle</w:t>
      </w:r>
    </w:p>
    <w:p w14:paraId="2E70BA39" w14:textId="37E4F4AF" w:rsidR="006C6C86" w:rsidRDefault="006C6C86" w:rsidP="004838EB">
      <w:pPr>
        <w:pStyle w:val="Num-Level-1-ListNl1"/>
      </w:pPr>
      <w:r>
        <w:t>Last middle!</w:t>
      </w:r>
    </w:p>
    <w:p w14:paraId="13261AF5" w14:textId="658BA295" w:rsidR="006C6C86" w:rsidRDefault="006C6C86" w:rsidP="004838EB">
      <w:pPr>
        <w:pStyle w:val="Num-Level-1-ListNl1"/>
      </w:pPr>
      <w:r>
        <w:t>And last last.</w:t>
      </w:r>
    </w:p>
    <w:p w14:paraId="1E880C83" w14:textId="07CF39B6" w:rsidR="00E33941" w:rsidRDefault="00E33941" w:rsidP="002B7DE5">
      <w:pPr>
        <w:pStyle w:val="Body-TextTx"/>
      </w:pPr>
      <w:r>
        <w:t>The sky was serene; and, as I was unable to rest, I resolved to visit the spot where my poor William had been murdered. As I could not pass through the town, I was obliged to cross the lake in a boat to arrive at Plainpalais. During this short voyage I saw the lightning playing on the summit of Mont Blanc in the most beautiful figures. The storm appeared to approach rapidly, and, on landing, I ascended a low hill, that I might observe its progress. It advanced; the heavens were clouded, and I soon felt the rain coming slowly in large drops, but its violence quickly increased.</w:t>
      </w:r>
    </w:p>
    <w:p w14:paraId="22573E1B" w14:textId="12F717B4" w:rsidR="006C6C86" w:rsidRDefault="006C6C86" w:rsidP="004838EB">
      <w:pPr>
        <w:pStyle w:val="Alpha-Level-1-ListAl1"/>
      </w:pPr>
      <w:r>
        <w:t>First item in a simple List Alpha</w:t>
      </w:r>
    </w:p>
    <w:p w14:paraId="07F667C1" w14:textId="5868BB4C" w:rsidR="006C6C86" w:rsidRDefault="006C6C86" w:rsidP="004838EB">
      <w:pPr>
        <w:pStyle w:val="Alpha-Level-1-ListAl1"/>
      </w:pPr>
      <w:r>
        <w:t>Middle item in a simple List Alpha</w:t>
      </w:r>
    </w:p>
    <w:p w14:paraId="2C551DE6" w14:textId="4F99EE8C" w:rsidR="006C6C86" w:rsidRDefault="006C6C86" w:rsidP="004838EB">
      <w:pPr>
        <w:pStyle w:val="Alpha-Level-1-ListAl1"/>
      </w:pPr>
      <w:r>
        <w:t>Another middle item in List Alpha</w:t>
      </w:r>
    </w:p>
    <w:p w14:paraId="44E63C09" w14:textId="36301C06" w:rsidR="006C6C86" w:rsidRDefault="006C6C86" w:rsidP="004838EB">
      <w:pPr>
        <w:pStyle w:val="Alpha-Level-1-ListAl1"/>
      </w:pPr>
      <w:r>
        <w:t>Third middle item!</w:t>
      </w:r>
    </w:p>
    <w:p w14:paraId="5F61636C" w14:textId="6EAFDA55" w:rsidR="006C6C86" w:rsidRDefault="006C6C86" w:rsidP="004838EB">
      <w:pPr>
        <w:pStyle w:val="Alpha-Level-1-ListAl1"/>
      </w:pPr>
      <w:r>
        <w:t>And this is the last item in the simple List Alpha</w:t>
      </w:r>
    </w:p>
    <w:p w14:paraId="38E91322" w14:textId="77777777" w:rsidR="006C6C86" w:rsidRDefault="00E33941" w:rsidP="002B7DE5">
      <w:pPr>
        <w:pStyle w:val="Body-TextTx"/>
      </w:pPr>
      <w:r>
        <w:lastRenderedPageBreak/>
        <w:t xml:space="preserve">I quitted my seat, and walked on, although the darkness and storm increased every minute, and the thunder burst with a terrific crash over my head. It was echoed from Saleve, the Juras, and the Alps of Savoy; vivid flashes of lightning dazzled my eyes, illuminating the lake, making it appear like a vast sheet of fire; then for an instant every thing seemed of a pitchy darkness, until the eye recovered itself from the preceding flash. </w:t>
      </w:r>
    </w:p>
    <w:p w14:paraId="08B1884E" w14:textId="6F65F225" w:rsidR="006C6C86" w:rsidRDefault="006C6C86" w:rsidP="004838EB">
      <w:pPr>
        <w:pStyle w:val="List-HeadLhead"/>
      </w:pPr>
      <w:r>
        <w:t>List Head, Here We Go</w:t>
      </w:r>
    </w:p>
    <w:p w14:paraId="1DC6D1A9" w14:textId="77FA268D" w:rsidR="006C6C86" w:rsidRDefault="006C6C86" w:rsidP="004838EB">
      <w:pPr>
        <w:pStyle w:val="Bullet-Level-1-ListBl1"/>
      </w:pPr>
      <w:r>
        <w:t>A List Has Items</w:t>
      </w:r>
    </w:p>
    <w:p w14:paraId="350766A9" w14:textId="1E1870A0" w:rsidR="006C6C86" w:rsidRDefault="006C6C86" w:rsidP="004838EB">
      <w:pPr>
        <w:pStyle w:val="Bullet-Level-1-ListBl1"/>
      </w:pPr>
      <w:r>
        <w:t>Here Are Some</w:t>
      </w:r>
    </w:p>
    <w:p w14:paraId="52A5E229" w14:textId="12426545" w:rsidR="006C6C86" w:rsidRDefault="006C6C86" w:rsidP="004838EB">
      <w:pPr>
        <w:pStyle w:val="Bullet-Level-1-ListBl1"/>
      </w:pPr>
      <w:r>
        <w:t>And Even More Now</w:t>
      </w:r>
    </w:p>
    <w:p w14:paraId="1CBC47EE" w14:textId="69C91C12" w:rsidR="00CC01E5" w:rsidRPr="00CC01E5" w:rsidRDefault="00CC01E5" w:rsidP="00CC01E5">
      <w:pPr>
        <w:pStyle w:val="BOX-ABOX-A"/>
      </w:pPr>
      <w:r>
        <w:t>BOX A – ends at container</w:t>
      </w:r>
    </w:p>
    <w:p w14:paraId="60E6922B" w14:textId="615BE064" w:rsidR="00C840B8" w:rsidRPr="00B54102" w:rsidRDefault="00E33941" w:rsidP="002B7DE5">
      <w:pPr>
        <w:pStyle w:val="Body-TextTx"/>
      </w:pPr>
      <w:r>
        <w:t>The storm, as is often the case in Switzerland, appeared at once in various parts of the heavens. The most violent storm hung exactly north of the town, over the part of the lake which lies between the promontory of Belrive and the village of Copet. Another storm enlightened Jura with faint flashes; and another darkened and sometimes disclosed the Mole, a peaked mountain to the east of the lake.</w:t>
      </w:r>
    </w:p>
    <w:p w14:paraId="08827383" w14:textId="77777777" w:rsidR="00C840B8" w:rsidRPr="00B54102" w:rsidRDefault="00C840B8" w:rsidP="004838EB">
      <w:pPr>
        <w:pStyle w:val="Unnum-Level-1-ListUl1"/>
      </w:pPr>
      <w:r w:rsidRPr="002F3F0C">
        <w:t>NIMEY—Not In My Election Year</w:t>
      </w:r>
    </w:p>
    <w:p w14:paraId="0F960DAF" w14:textId="77777777" w:rsidR="00C840B8" w:rsidRPr="00B54102" w:rsidRDefault="00C840B8" w:rsidP="004838EB">
      <w:pPr>
        <w:pStyle w:val="Unnum-Level-1-ListUl1"/>
      </w:pPr>
      <w:r w:rsidRPr="002F3F0C">
        <w:t>NIMTOO—Not In My Term of Office</w:t>
      </w:r>
    </w:p>
    <w:p w14:paraId="0A97A2AF" w14:textId="77777777" w:rsidR="00C840B8" w:rsidRPr="00B54102" w:rsidRDefault="00C840B8" w:rsidP="004838EB">
      <w:pPr>
        <w:pStyle w:val="Unnum-Level-1-ListUl1"/>
      </w:pPr>
      <w:r w:rsidRPr="002F3F0C">
        <w:t>LULU—Locally Undesirable Land Use</w:t>
      </w:r>
    </w:p>
    <w:p w14:paraId="7648B836" w14:textId="77777777" w:rsidR="00C840B8" w:rsidRPr="00B54102" w:rsidRDefault="00C840B8" w:rsidP="004838EB">
      <w:pPr>
        <w:pStyle w:val="Unnum-Level-1-ListUl1"/>
      </w:pPr>
      <w:r w:rsidRPr="002F3F0C">
        <w:t>NOPE—Not on Planet Earth</w:t>
      </w:r>
    </w:p>
    <w:p w14:paraId="5ECFE900" w14:textId="77777777" w:rsidR="00C840B8" w:rsidRPr="00B54102" w:rsidRDefault="00C840B8" w:rsidP="004838EB">
      <w:pPr>
        <w:pStyle w:val="Unnum-Level-1-ListUl1"/>
      </w:pPr>
      <w:r w:rsidRPr="002F3F0C">
        <w:t>CAVE—Citizens Against Virtually Everything</w:t>
      </w:r>
    </w:p>
    <w:p w14:paraId="692A88BA" w14:textId="77777777" w:rsidR="00C840B8" w:rsidRPr="00B54102" w:rsidRDefault="00C840B8" w:rsidP="004838EB">
      <w:pPr>
        <w:pStyle w:val="Unnum-Level-1-ListUl1"/>
      </w:pPr>
      <w:r w:rsidRPr="002F3F0C">
        <w:t>BANANA—Build Absolutely Nothing Anywhere Near Anything</w:t>
      </w:r>
    </w:p>
    <w:p w14:paraId="153E90A0" w14:textId="77777777" w:rsidR="00D05F58" w:rsidRDefault="00E33941" w:rsidP="004838EB">
      <w:pPr>
        <w:pStyle w:val="Body-Text-ContinuedTxc"/>
      </w:pPr>
      <w:r w:rsidRPr="00E33941">
        <w:lastRenderedPageBreak/>
        <w:t>While I watched the tempest, so beautiful yet terrific, I wandered on with a hasty step. This noble war in the sky elevated my spirits; I clasped my hands, and exclaimed aloud, "William, dear angel! this is thy funeral, this thy dirge!" As I said these words, I perceived in the gloo</w:t>
      </w:r>
    </w:p>
    <w:p w14:paraId="377CCFA7" w14:textId="1C56E555" w:rsidR="00D05F58" w:rsidRPr="00D05F58" w:rsidRDefault="00D05F58" w:rsidP="00D05F58">
      <w:pPr>
        <w:pStyle w:val="BOX-BBOX-B"/>
      </w:pPr>
      <w:r>
        <w:t>BOX B – ends at section</w:t>
      </w:r>
    </w:p>
    <w:p w14:paraId="1FCC3EB5" w14:textId="1C3EFD01" w:rsidR="00C840B8" w:rsidRDefault="00E33941" w:rsidP="004838EB">
      <w:pPr>
        <w:pStyle w:val="Body-Text-ContinuedTxc"/>
      </w:pPr>
      <w:r w:rsidRPr="00E33941">
        <w:t>m a figure which stole from behind a clump of trees near me; I stood fixed, gazing intently: I could not be mistaken. A flash of lightning illuminated the object, and discovered its shape plainly to me; its gigantic stature, and the deformity of its aspect more hideous than belongs to humanity, instantly informed me that it was the wretch, the filthy daemon, to whom I had given life. What did he there? Could he be (I shuddered at the conception) the murderer of my brother?</w:t>
      </w:r>
    </w:p>
    <w:p w14:paraId="798E783F" w14:textId="5A98A2A0" w:rsidR="00C840B8" w:rsidRDefault="004838EB" w:rsidP="004838EB">
      <w:pPr>
        <w:pStyle w:val="Section-AppendixSAP0"/>
      </w:pPr>
      <w:r>
        <w:lastRenderedPageBreak/>
        <w:t>Appendix</w:t>
      </w:r>
    </w:p>
    <w:p w14:paraId="69A80890" w14:textId="77777777" w:rsidR="00C840B8" w:rsidRDefault="00C840B8" w:rsidP="004838EB">
      <w:pPr>
        <w:pStyle w:val="Main-HeadMHead"/>
      </w:pPr>
      <w:r>
        <w:t>Appendix</w:t>
      </w:r>
    </w:p>
    <w:p w14:paraId="6E5D69EE" w14:textId="369571AF" w:rsidR="00C840B8" w:rsidRDefault="00F744C1" w:rsidP="004838EB">
      <w:pPr>
        <w:pStyle w:val="Body-TextTx"/>
      </w:pPr>
      <w:r w:rsidRPr="00F744C1">
        <w:t>No one can conceive the anguish I suffered during the remainder of the night, which I spent, cold and wet, in the open air. But I did not feel the inconvenience of the weather; my imagination was busy in scenes of evil and despair. I considered the being whom I had cast among mankind, and endowed with the will and power to effect purposes of horror, such as the deed which he had now done, nearly in the light of my own vampire, my own spirit let loose from the grave, and forced to destroy all that was dear to me.</w:t>
      </w:r>
    </w:p>
    <w:p w14:paraId="225FA39D" w14:textId="22290DD7" w:rsidR="00F75C2D" w:rsidRDefault="004838EB" w:rsidP="004838EB">
      <w:pPr>
        <w:pStyle w:val="Section-Back-AdSBA0"/>
      </w:pPr>
      <w:r>
        <w:lastRenderedPageBreak/>
        <w:t>Full-Page Back Ad</w:t>
      </w:r>
    </w:p>
    <w:p w14:paraId="4A147794" w14:textId="480A6AB4" w:rsidR="00F75C2D" w:rsidRPr="00F75C2D" w:rsidRDefault="00F75C2D" w:rsidP="004838EB">
      <w:pPr>
        <w:pStyle w:val="Image-PlacementImg"/>
      </w:pPr>
      <w:r w:rsidRPr="00F75C2D">
        <w:t>backad_fullpage.jpg</w:t>
      </w:r>
    </w:p>
    <w:p w14:paraId="10B5C5B3" w14:textId="7E841CE6" w:rsidR="00C840B8" w:rsidRDefault="004838EB" w:rsidP="004838EB">
      <w:pPr>
        <w:pStyle w:val="Section-BibliographySBI0"/>
      </w:pPr>
      <w:r>
        <w:lastRenderedPageBreak/>
        <w:t>Bibliography</w:t>
      </w:r>
    </w:p>
    <w:p w14:paraId="286E2FC8" w14:textId="77777777" w:rsidR="00C840B8" w:rsidRPr="00B54102" w:rsidRDefault="00C840B8" w:rsidP="004838EB">
      <w:pPr>
        <w:pStyle w:val="Main-HeadMHead"/>
      </w:pPr>
      <w:r w:rsidRPr="00E4068F">
        <w:t>References</w:t>
      </w:r>
    </w:p>
    <w:p w14:paraId="262BD7A3" w14:textId="77777777" w:rsidR="00C840B8" w:rsidRPr="00B54102" w:rsidRDefault="00C840B8" w:rsidP="004838EB">
      <w:pPr>
        <w:pStyle w:val="Reference-EntryRef"/>
      </w:pPr>
      <w:r w:rsidRPr="002F3F0C">
        <w:t>Amior, Michael. “Why Are Higher Skilled Workers More Mobile Geographically? The Role of the Job Surplus.” CEP Discussion Paper 1338, 2015.</w:t>
      </w:r>
    </w:p>
    <w:p w14:paraId="7AFC42BB" w14:textId="77777777" w:rsidR="00C840B8" w:rsidRPr="00B54102" w:rsidRDefault="00C840B8" w:rsidP="004838EB">
      <w:pPr>
        <w:pStyle w:val="Reference-EntryRef"/>
      </w:pPr>
      <w:r w:rsidRPr="002F3F0C">
        <w:t>Andrews, Dan, Chiara Criscuolo, and Peter N. Gal. “Frontier Firms, Technology Diffusion and Public Policy: Micro Evidence from OECD Countries.” OECD working paper, 2015.</w:t>
      </w:r>
    </w:p>
    <w:p w14:paraId="3A98FAD1" w14:textId="77777777" w:rsidR="00C840B8" w:rsidRPr="00B54102" w:rsidRDefault="00C840B8" w:rsidP="004838EB">
      <w:pPr>
        <w:pStyle w:val="Reference-EntryRef"/>
      </w:pPr>
      <w:r w:rsidRPr="002F3F0C">
        <w:t xml:space="preserve">Anger, Silke, and Guido Heineck, “Do Smart Parents Raise Smart Children? The Intergenerational Transmission of Cognitive Abilities.” </w:t>
      </w:r>
      <w:r w:rsidRPr="002B7DE5">
        <w:rPr>
          <w:rStyle w:val="itali"/>
        </w:rPr>
        <w:t>Journal of Population Economics</w:t>
      </w:r>
      <w:r w:rsidRPr="002F3F0C">
        <w:t xml:space="preserve"> 23 (2010):</w:t>
      </w:r>
      <w:r w:rsidRPr="002F3F0C" w:rsidDel="00BA4468">
        <w:t xml:space="preserve"> </w:t>
      </w:r>
      <w:r w:rsidRPr="002F3F0C">
        <w:t>1255, 1282.</w:t>
      </w:r>
    </w:p>
    <w:p w14:paraId="19DAF992" w14:textId="77777777" w:rsidR="00C840B8" w:rsidRPr="00B54102" w:rsidRDefault="00C840B8" w:rsidP="004838EB">
      <w:pPr>
        <w:pStyle w:val="Reference-EntryRef"/>
      </w:pPr>
      <w:r w:rsidRPr="002F3F0C">
        <w:t xml:space="preserve">Ansari, Aziz, and Eric Klinenberg, “How to Make On-Line Dating Work,” </w:t>
      </w:r>
      <w:r w:rsidRPr="002B7DE5">
        <w:rPr>
          <w:rStyle w:val="itali"/>
        </w:rPr>
        <w:t>The New York Times</w:t>
      </w:r>
      <w:r w:rsidRPr="002F3F0C">
        <w:t>, June 13, 2015.</w:t>
      </w:r>
    </w:p>
    <w:p w14:paraId="00A5211F" w14:textId="77777777" w:rsidR="00C840B8" w:rsidRPr="00B54102" w:rsidRDefault="00C840B8" w:rsidP="004838EB">
      <w:pPr>
        <w:pStyle w:val="Reference-EntryRef"/>
      </w:pPr>
      <w:r w:rsidRPr="002F3F0C">
        <w:t xml:space="preserve">Ansari, Aziz, with Eric Klinenberg. </w:t>
      </w:r>
      <w:r w:rsidRPr="002B7DE5">
        <w:rPr>
          <w:rStyle w:val="itali"/>
        </w:rPr>
        <w:t>Modern Romance</w:t>
      </w:r>
      <w:r w:rsidRPr="002F3F0C">
        <w:t>. New York: Penguin Press, 2015.</w:t>
      </w:r>
    </w:p>
    <w:p w14:paraId="59F455E3" w14:textId="77777777" w:rsidR="00C840B8" w:rsidRPr="00B54102" w:rsidRDefault="00C840B8" w:rsidP="004838EB">
      <w:pPr>
        <w:pStyle w:val="Reference-EntryRef"/>
      </w:pPr>
      <w:r w:rsidRPr="002B7DE5">
        <w:rPr>
          <w:rStyle w:val="itali"/>
        </w:rPr>
        <w:t>Attica: The Official Report of the New York State Special Commission on Attica</w:t>
      </w:r>
      <w:r w:rsidRPr="002F3F0C">
        <w:t>. New York: Bantam Books, 1972.</w:t>
      </w:r>
    </w:p>
    <w:p w14:paraId="0D8FC514" w14:textId="77777777" w:rsidR="00C840B8" w:rsidRPr="00B54102" w:rsidRDefault="00C840B8" w:rsidP="004838EB">
      <w:pPr>
        <w:pStyle w:val="Reference-EntryRef"/>
      </w:pPr>
      <w:r w:rsidRPr="002F3F0C">
        <w:t>Ashok, Vivekinan, Ilyana Kuziemko, and Ebonya Washington. “Support for Redistribution in an Age of Rising Inequality: New Stylized Facts and Some Tentative Explanations.” National Bureau of Economic Research Working Paper 21529, September 2015.</w:t>
      </w:r>
    </w:p>
    <w:p w14:paraId="5F884683" w14:textId="77777777" w:rsidR="00C840B8" w:rsidRPr="00B54102" w:rsidRDefault="00C840B8" w:rsidP="004838EB">
      <w:pPr>
        <w:pStyle w:val="Reference-EntryRef"/>
      </w:pPr>
      <w:r w:rsidRPr="002F3F0C">
        <w:t xml:space="preserve">Badger, Emily. “The Wealthy Are Walling Themselves Off in Cities Increasingly </w:t>
      </w:r>
      <w:r w:rsidRPr="002F3F0C">
        <w:lastRenderedPageBreak/>
        <w:t xml:space="preserve">Segregated by Class.” </w:t>
      </w:r>
      <w:r w:rsidRPr="002B7DE5">
        <w:rPr>
          <w:rStyle w:val="itali"/>
        </w:rPr>
        <w:t>The Washington Post</w:t>
      </w:r>
      <w:r w:rsidRPr="002F3F0C">
        <w:t>, Wonkblog, February 23, 2015.</w:t>
      </w:r>
    </w:p>
    <w:p w14:paraId="0A05FCEA" w14:textId="77777777" w:rsidR="00C840B8" w:rsidRPr="00B54102" w:rsidRDefault="00C840B8" w:rsidP="004838EB">
      <w:pPr>
        <w:pStyle w:val="Reference-EntryRef"/>
      </w:pPr>
      <w:r w:rsidRPr="002F3F0C">
        <w:t>“Bailout Barometer: How Large Is the Financial Safety Net?” Federal Reserve Bank of Richmond, February 3, 2016.</w:t>
      </w:r>
    </w:p>
    <w:p w14:paraId="22C45103" w14:textId="77777777" w:rsidR="00C840B8" w:rsidRPr="00B54102" w:rsidRDefault="00C840B8" w:rsidP="004838EB">
      <w:pPr>
        <w:pStyle w:val="Reference-EntryRef"/>
      </w:pPr>
      <w:r w:rsidRPr="002F3F0C">
        <w:t xml:space="preserve">Barber, David. </w:t>
      </w:r>
      <w:r w:rsidRPr="002B7DE5">
        <w:rPr>
          <w:rStyle w:val="itali"/>
        </w:rPr>
        <w:t>A Hard Rain Fell: SDS and Why it Failed</w:t>
      </w:r>
      <w:r w:rsidRPr="002F3F0C">
        <w:t>. Jackson: University of Mississippi Press, 2010.</w:t>
      </w:r>
    </w:p>
    <w:p w14:paraId="606495D0" w14:textId="77777777" w:rsidR="00C840B8" w:rsidRPr="00B54102" w:rsidRDefault="00C840B8" w:rsidP="004838EB">
      <w:pPr>
        <w:pStyle w:val="Reference-EntryRef"/>
      </w:pPr>
      <w:r w:rsidRPr="002F3F0C">
        <w:t xml:space="preserve">Bausum, Ann. </w:t>
      </w:r>
      <w:r w:rsidRPr="002B7DE5">
        <w:rPr>
          <w:rStyle w:val="itali"/>
        </w:rPr>
        <w:t>Stonewall: Breaking Out in the Fight for Gay Rights</w:t>
      </w:r>
      <w:r w:rsidRPr="002F3F0C">
        <w:t>. New York: Viking Press, 2015.</w:t>
      </w:r>
    </w:p>
    <w:p w14:paraId="0DD42F79" w14:textId="77777777" w:rsidR="00C840B8" w:rsidRPr="00B54102" w:rsidRDefault="00C840B8" w:rsidP="004838EB">
      <w:pPr>
        <w:pStyle w:val="Reference-EntryRef"/>
      </w:pPr>
      <w:r w:rsidRPr="002F3F0C">
        <w:t xml:space="preserve">Bell, Daniel. </w:t>
      </w:r>
      <w:r w:rsidRPr="002B7DE5">
        <w:rPr>
          <w:rStyle w:val="itali"/>
        </w:rPr>
        <w:t>The End of Ideology: On the Exhaustion of Political Ideas in the Fifties</w:t>
      </w:r>
      <w:r w:rsidRPr="002F3F0C">
        <w:t>. New York: The Free Press, 1962 [1960].</w:t>
      </w:r>
    </w:p>
    <w:p w14:paraId="202DDF72" w14:textId="77777777" w:rsidR="00C840B8" w:rsidRPr="00B54102" w:rsidRDefault="00C840B8" w:rsidP="004838EB">
      <w:pPr>
        <w:pStyle w:val="Reference-EntryRef"/>
      </w:pPr>
      <w:r w:rsidRPr="002F3F0C">
        <w:t xml:space="preserve">Benton-Short, Lisa. “Bollards, Bunkers, And Barriers: Securing the National Mall in Washington, DC.” </w:t>
      </w:r>
      <w:r w:rsidRPr="002B7DE5">
        <w:rPr>
          <w:rStyle w:val="itali"/>
        </w:rPr>
        <w:t>Environment and Planning D: Society and Space</w:t>
      </w:r>
      <w:r w:rsidRPr="002F3F0C">
        <w:t xml:space="preserve"> 25 (2007): 424–446.</w:t>
      </w:r>
    </w:p>
    <w:p w14:paraId="1AE1CB85" w14:textId="77777777" w:rsidR="00C840B8" w:rsidRPr="00B54102" w:rsidRDefault="00C840B8" w:rsidP="004838EB">
      <w:pPr>
        <w:pStyle w:val="Reference-EntryRef"/>
      </w:pPr>
      <w:r w:rsidRPr="002F3F0C">
        <w:t>Berger, David W. “Countercyclical Restructuring and Jobless Recoveries.” Yale University working paper, 2012.</w:t>
      </w:r>
    </w:p>
    <w:p w14:paraId="63495C25" w14:textId="77777777" w:rsidR="00C840B8" w:rsidRPr="00B54102" w:rsidRDefault="00C840B8" w:rsidP="004838EB">
      <w:pPr>
        <w:pStyle w:val="Reference-EntryRef"/>
      </w:pPr>
      <w:r w:rsidRPr="002F3F0C">
        <w:t xml:space="preserve">Bergin, Paul R., Robert C. Feenstra, and Gordon H. Hanson. “Offshoring and Volatility: Evidence from Mexico’s Maquiladora Industry.” </w:t>
      </w:r>
      <w:r w:rsidRPr="002B7DE5">
        <w:rPr>
          <w:rStyle w:val="itali"/>
        </w:rPr>
        <w:t>American Economic Review</w:t>
      </w:r>
      <w:r w:rsidRPr="002F3F0C">
        <w:t xml:space="preserve"> 99, no. 4 (September 2009): 1664–1671.</w:t>
      </w:r>
    </w:p>
    <w:p w14:paraId="1060E570" w14:textId="77777777" w:rsidR="00C840B8" w:rsidRPr="00B54102" w:rsidRDefault="00C840B8" w:rsidP="004838EB">
      <w:pPr>
        <w:pStyle w:val="Reference-EntryRef"/>
      </w:pPr>
      <w:r w:rsidRPr="002F3F0C">
        <w:t>“Beyond Distrust: How Americans View Their Government.” Pew Research Center, November 23, 2015.</w:t>
      </w:r>
    </w:p>
    <w:p w14:paraId="704EC609" w14:textId="77777777" w:rsidR="00C840B8" w:rsidRPr="00B54102" w:rsidRDefault="00C840B8" w:rsidP="004838EB">
      <w:pPr>
        <w:pStyle w:val="Reference-EntryRef"/>
      </w:pPr>
      <w:r w:rsidRPr="002F3F0C">
        <w:t xml:space="preserve">Bishop, Bill. </w:t>
      </w:r>
      <w:r w:rsidRPr="002B7DE5">
        <w:rPr>
          <w:rStyle w:val="itali"/>
        </w:rPr>
        <w:t>The Big Sort: Why the Clustering of Like-Minded America is Tearing Us Apart</w:t>
      </w:r>
      <w:r w:rsidRPr="002F3F0C">
        <w:t>. Boston: Houghton Mifflin, 2008.</w:t>
      </w:r>
    </w:p>
    <w:p w14:paraId="19104AFF" w14:textId="77777777" w:rsidR="00C840B8" w:rsidRPr="00B54102" w:rsidRDefault="00C840B8" w:rsidP="004838EB">
      <w:pPr>
        <w:pStyle w:val="Reference-EntryRef"/>
      </w:pPr>
      <w:r w:rsidRPr="002F3F0C">
        <w:lastRenderedPageBreak/>
        <w:t xml:space="preserve">Black, Dan A., Seth G. Sanders, Evan J. Taylor, and Lowell J. Taylor, “The Impact of the Great Migration on Mortality of African Americans: Evidence from the Deep South.” </w:t>
      </w:r>
      <w:r w:rsidRPr="002B7DE5">
        <w:rPr>
          <w:rStyle w:val="itali"/>
        </w:rPr>
        <w:t>American Economic Review</w:t>
      </w:r>
      <w:r w:rsidRPr="002F3F0C">
        <w:t xml:space="preserve"> 105, no. 2 (February 2015): 477–503.</w:t>
      </w:r>
    </w:p>
    <w:p w14:paraId="2119D8B4" w14:textId="77777777" w:rsidR="00C840B8" w:rsidRPr="00B54102" w:rsidRDefault="00C840B8" w:rsidP="004838EB">
      <w:pPr>
        <w:pStyle w:val="Reference-EntryRef"/>
      </w:pPr>
      <w:r w:rsidRPr="002F3F0C">
        <w:t xml:space="preserve">Bloom, Joshua, and Waldo E. Martin, Jr. </w:t>
      </w:r>
      <w:r w:rsidRPr="002B7DE5">
        <w:rPr>
          <w:rStyle w:val="itali"/>
        </w:rPr>
        <w:t>Blacks Against Empire: The History and Politics of the Black Panther Party</w:t>
      </w:r>
      <w:r w:rsidRPr="002F3F0C">
        <w:t>. Berkeley: University of California Press, 2013.</w:t>
      </w:r>
    </w:p>
    <w:p w14:paraId="779B307A" w14:textId="77777777" w:rsidR="00C840B8" w:rsidRPr="00B54102" w:rsidRDefault="00C840B8" w:rsidP="004838EB">
      <w:pPr>
        <w:pStyle w:val="Reference-EntryRef"/>
      </w:pPr>
      <w:r w:rsidRPr="002F3F0C">
        <w:t xml:space="preserve">Boehm Eric. “You’re It: School District Bans Tag During Recess.” </w:t>
      </w:r>
      <w:r w:rsidRPr="002B7DE5">
        <w:rPr>
          <w:rStyle w:val="itali"/>
        </w:rPr>
        <w:t>The Daily Signal</w:t>
      </w:r>
      <w:r w:rsidRPr="002F3F0C">
        <w:t>, October 8, 2015.</w:t>
      </w:r>
    </w:p>
    <w:p w14:paraId="179FB647" w14:textId="77777777" w:rsidR="00C840B8" w:rsidRPr="00B54102" w:rsidRDefault="00C840B8" w:rsidP="004838EB">
      <w:pPr>
        <w:pStyle w:val="Reference-EntryRef"/>
      </w:pPr>
      <w:r w:rsidRPr="002F3F0C">
        <w:t>Boluk, Liam. “Ride Or Die: Less Money, Mo’ Music &amp; Lots of Problems: A Look at the Music Biz.” Redef.com, August 13, 2015.</w:t>
      </w:r>
    </w:p>
    <w:p w14:paraId="6520824E" w14:textId="77777777" w:rsidR="00C840B8" w:rsidRPr="00B54102" w:rsidRDefault="00C840B8" w:rsidP="004838EB">
      <w:pPr>
        <w:pStyle w:val="Reference-EntryRef"/>
      </w:pPr>
      <w:r w:rsidRPr="002F3F0C">
        <w:t>Boroush, Mark. “U.S. R&amp;D Increased in 2013, Well Ahead of the Pace of Gross Domestic Product.” InfoBrief, National Science Foundation, National Center for Science and Engineering Statistics, September 2015.</w:t>
      </w:r>
    </w:p>
    <w:p w14:paraId="2B33D33D" w14:textId="77777777" w:rsidR="00C840B8" w:rsidRPr="00B54102" w:rsidRDefault="00C840B8" w:rsidP="004838EB">
      <w:pPr>
        <w:pStyle w:val="Reference-EntryRef"/>
      </w:pPr>
      <w:r w:rsidRPr="002F3F0C">
        <w:t xml:space="preserve">Bossard, James H. S. “Residential Propinquity as a Factor in Marriage Selection,” American </w:t>
      </w:r>
      <w:r w:rsidRPr="002B7DE5">
        <w:rPr>
          <w:rStyle w:val="itali"/>
        </w:rPr>
        <w:t>Journal of Sociology</w:t>
      </w:r>
      <w:r w:rsidRPr="002F3F0C">
        <w:t xml:space="preserve"> 38, no. 2 (September 1932): 219–224.</w:t>
      </w:r>
    </w:p>
    <w:p w14:paraId="7E3B8A06" w14:textId="77777777" w:rsidR="00C840B8" w:rsidRPr="00B54102" w:rsidRDefault="00C840B8" w:rsidP="004838EB">
      <w:pPr>
        <w:pStyle w:val="Reference-EntryRef"/>
      </w:pPr>
      <w:r w:rsidRPr="002F3F0C">
        <w:t>Burdick-Will, Julia, Jens Ludwig, Stephen W. Raudenbush, Robert J. Sampson, Lisa Sanbonmatsu, and Patrick Sharkey. “Converging Evidence for Neighborhood Effects on Children’s Test Scores: An Experimental, Quasi-experimental, and Observational Comparison.” Working paper, 2010.</w:t>
      </w:r>
    </w:p>
    <w:p w14:paraId="4D2AF13B" w14:textId="77777777" w:rsidR="00C840B8" w:rsidRPr="00B54102" w:rsidRDefault="00C840B8" w:rsidP="004838EB">
      <w:pPr>
        <w:pStyle w:val="Reference-EntryRef"/>
      </w:pPr>
      <w:r w:rsidRPr="002F3F0C">
        <w:t xml:space="preserve">Burrough, Bryan. </w:t>
      </w:r>
      <w:r w:rsidRPr="002B7DE5">
        <w:rPr>
          <w:rStyle w:val="itali"/>
        </w:rPr>
        <w:t>Days of Rage: America’s Radical Underground, the FBI, and the Forgotten Age of Revolutionary Violence</w:t>
      </w:r>
      <w:r w:rsidRPr="002F3F0C">
        <w:t>. New York: Penguin Press, 2015.</w:t>
      </w:r>
    </w:p>
    <w:p w14:paraId="03753164" w14:textId="77777777" w:rsidR="00C840B8" w:rsidRPr="00B54102" w:rsidRDefault="00C840B8" w:rsidP="004838EB">
      <w:pPr>
        <w:pStyle w:val="Reference-EntryRef"/>
      </w:pPr>
      <w:r w:rsidRPr="002F3F0C">
        <w:t xml:space="preserve">Byrne, David M., John G. Fernald, and Marshall B. Reinsdorf. “Does the United States Have a Productivity Slowdown or a Measurement Problem?” Working paper, </w:t>
      </w:r>
      <w:r w:rsidRPr="002F3F0C">
        <w:lastRenderedPageBreak/>
        <w:t>March 1, 2016.</w:t>
      </w:r>
    </w:p>
    <w:p w14:paraId="41F46B59" w14:textId="77777777" w:rsidR="00C840B8" w:rsidRPr="00B54102" w:rsidRDefault="00C840B8" w:rsidP="004838EB">
      <w:pPr>
        <w:pStyle w:val="Reference-EntryRef"/>
      </w:pPr>
      <w:r w:rsidRPr="002F3F0C">
        <w:t>Cadena, Brian C., and Brian K. Kovak. “Immigrants Equilibrate Local Labor Markets: Evidence from the Great Recession.” Unpublished working paper, 2013.</w:t>
      </w:r>
    </w:p>
    <w:p w14:paraId="58C6FAA4" w14:textId="77777777" w:rsidR="00C840B8" w:rsidRPr="00B54102" w:rsidRDefault="00C840B8" w:rsidP="004838EB">
      <w:pPr>
        <w:pStyle w:val="Reference-EntryRef"/>
      </w:pPr>
      <w:r w:rsidRPr="002F3F0C">
        <w:t xml:space="preserve">Campoy, Ana. “Boom Times Test Austin’s Music Scene.” </w:t>
      </w:r>
      <w:r w:rsidRPr="002B7DE5">
        <w:rPr>
          <w:rStyle w:val="itali"/>
        </w:rPr>
        <w:t>The Wall Street Journal</w:t>
      </w:r>
      <w:r w:rsidRPr="002F3F0C">
        <w:t>, August 26, 2015.</w:t>
      </w:r>
    </w:p>
    <w:p w14:paraId="648A4017" w14:textId="77777777" w:rsidR="00C840B8" w:rsidRPr="00B54102" w:rsidRDefault="00C840B8" w:rsidP="004838EB">
      <w:pPr>
        <w:pStyle w:val="Reference-EntryRef"/>
      </w:pPr>
      <w:r w:rsidRPr="002F3F0C">
        <w:t xml:space="preserve">Case, Anne and Deaton, Angus. “Rising morbidity and mortality in midlife among white non-Hispanic Americans in the 21st century.” </w:t>
      </w:r>
      <w:r w:rsidRPr="002B7DE5">
        <w:rPr>
          <w:rStyle w:val="itali"/>
        </w:rPr>
        <w:t>PNAS,</w:t>
      </w:r>
      <w:r w:rsidRPr="002F3F0C">
        <w:t xml:space="preserve"> 20115, vol. 112 no. 49, 15078–15083.</w:t>
      </w:r>
    </w:p>
    <w:p w14:paraId="26C99C62" w14:textId="77777777" w:rsidR="00C840B8" w:rsidRPr="00B54102" w:rsidRDefault="00C840B8" w:rsidP="004838EB">
      <w:pPr>
        <w:pStyle w:val="Reference-EntryRef"/>
      </w:pPr>
      <w:r w:rsidRPr="002F3F0C">
        <w:t xml:space="preserve">Casselman, Ben. “Corporate America Hasn’t Been Disrupted.” </w:t>
      </w:r>
      <w:r w:rsidRPr="002B7DE5">
        <w:rPr>
          <w:rStyle w:val="itali"/>
        </w:rPr>
        <w:t>FiveThirtyEight</w:t>
      </w:r>
      <w:r w:rsidRPr="002F3F0C">
        <w:t>, August 8, 2014.</w:t>
      </w:r>
    </w:p>
    <w:p w14:paraId="1F810FE7" w14:textId="77777777" w:rsidR="00C840B8" w:rsidRPr="00B54102" w:rsidRDefault="00C840B8" w:rsidP="004838EB">
      <w:pPr>
        <w:pStyle w:val="Reference-EntryRef"/>
      </w:pPr>
      <w:r w:rsidRPr="002F3F0C">
        <w:t>Chandra, Amitabh, Amy Finkelstein, Adam Sacarny, and Chad Syverson. “Healthcare Exceptionalism? Performance and Allocation in the U.S. Healthcare Sector.” National Bureau of Economic Research Working Paper 21603, October 2015.</w:t>
      </w:r>
    </w:p>
    <w:p w14:paraId="354BE284" w14:textId="77777777" w:rsidR="00C840B8" w:rsidRPr="00B54102" w:rsidRDefault="00C840B8" w:rsidP="004838EB">
      <w:pPr>
        <w:pStyle w:val="Reference-EntryRef"/>
      </w:pPr>
      <w:r w:rsidRPr="002F3F0C">
        <w:t>Chetty, Raj, Nathaniel Hendren, and Lawrence F. Katz. “The Effects of Exposure to Better Neighborhoods on Children: New Evidence from the Moving to Opportunity Experiment.” National Bureau of Economic Research Working Paper 21156, May 2015.</w:t>
      </w:r>
    </w:p>
    <w:p w14:paraId="3B3DB460" w14:textId="77777777" w:rsidR="00C840B8" w:rsidRPr="00B54102" w:rsidRDefault="00C840B8" w:rsidP="004838EB">
      <w:pPr>
        <w:pStyle w:val="Reference-EntryRef"/>
      </w:pPr>
      <w:r w:rsidRPr="002F3F0C">
        <w:t>Chetty, Raj, Nathaniel Hendren, Patrick Kline, Emmanuel Saez, and Nicholas Turner. “Is the United States Still a Land of Opportunity? Recent Trends in Intergenerational Mobility.” National Bureau of Economic Research Working Paper 19844, January 2014.</w:t>
      </w:r>
    </w:p>
    <w:p w14:paraId="493D9939" w14:textId="77777777" w:rsidR="00C840B8" w:rsidRPr="00B54102" w:rsidRDefault="00C840B8" w:rsidP="004838EB">
      <w:pPr>
        <w:pStyle w:val="Reference-EntryRef"/>
      </w:pPr>
      <w:r w:rsidRPr="002F3F0C">
        <w:t xml:space="preserve">Chetty, Raj, Nathaniel Hendren, Patrick Kline, and Emmanuel Saez. “Where Is the Land of Opportunity? The Geography of Intergenerational Mobility in the United </w:t>
      </w:r>
      <w:r w:rsidRPr="002F3F0C">
        <w:lastRenderedPageBreak/>
        <w:t xml:space="preserve">States.” </w:t>
      </w:r>
      <w:r w:rsidRPr="002B7DE5">
        <w:rPr>
          <w:rStyle w:val="itali"/>
        </w:rPr>
        <w:t>Quarterly Journal of Economics</w:t>
      </w:r>
      <w:r w:rsidRPr="002F3F0C">
        <w:t xml:space="preserve"> 129, no. 4 (November 2014): 1553–1623.</w:t>
      </w:r>
    </w:p>
    <w:p w14:paraId="5B2BEB15" w14:textId="77777777" w:rsidR="00C840B8" w:rsidRPr="00B54102" w:rsidRDefault="00C840B8" w:rsidP="004838EB">
      <w:pPr>
        <w:pStyle w:val="Reference-EntryRef"/>
      </w:pPr>
      <w:r w:rsidRPr="002F3F0C">
        <w:t>Chyn, Eric. “Moved to Opportunity: The Long-Run Effect of Public Housing Demolition on Labor Market Outcomes of Children.” Working paper, University of Michigan, 2015.</w:t>
      </w:r>
    </w:p>
    <w:p w14:paraId="3EE67A7E" w14:textId="77777777" w:rsidR="00C840B8" w:rsidRDefault="00C840B8" w:rsidP="004838EB">
      <w:pPr>
        <w:pStyle w:val="Reference-EntryRef"/>
      </w:pPr>
      <w:r w:rsidRPr="002F3F0C">
        <w:t>Cline, Eric H. 1177: The Year Civilization Collapsed. Princeton, NJ: Princeton University Press, 2014.</w:t>
      </w:r>
    </w:p>
    <w:p w14:paraId="2AF602E6" w14:textId="0496C717" w:rsidR="00C840B8" w:rsidRDefault="005E2D30" w:rsidP="004838EB">
      <w:pPr>
        <w:pStyle w:val="Section-NotesSNT0"/>
      </w:pPr>
      <w:r>
        <w:lastRenderedPageBreak/>
        <w:t>NOTES</w:t>
      </w:r>
    </w:p>
    <w:p w14:paraId="3ADA0434" w14:textId="77777777" w:rsidR="00C840B8" w:rsidRPr="00B54102" w:rsidRDefault="00C840B8" w:rsidP="004838EB">
      <w:pPr>
        <w:pStyle w:val="Main-HeadMHead"/>
      </w:pPr>
      <w:r>
        <w:t>Manual Endn</w:t>
      </w:r>
      <w:r w:rsidRPr="00E4068F">
        <w:t>otes</w:t>
      </w:r>
    </w:p>
    <w:p w14:paraId="58DFFFC7" w14:textId="77777777" w:rsidR="00C840B8" w:rsidRPr="00B54102" w:rsidRDefault="00C840B8" w:rsidP="004838EB">
      <w:pPr>
        <w:pStyle w:val="A-HeadAhead"/>
      </w:pPr>
      <w:r w:rsidRPr="002F3F0C">
        <w:t>Chapter 1</w:t>
      </w:r>
    </w:p>
    <w:p w14:paraId="24645AAC" w14:textId="77777777" w:rsidR="00C840B8" w:rsidRPr="00B54102" w:rsidRDefault="00C840B8" w:rsidP="002B7DE5">
      <w:pPr>
        <w:pStyle w:val="Body-TextTx"/>
      </w:pPr>
      <w:r w:rsidRPr="002F3F0C">
        <w:t>1. See Burrough (2015, p. 5). On Watts, see Bloom and Martin (2013, p. 29) and Barber (2010).</w:t>
      </w:r>
    </w:p>
    <w:p w14:paraId="38F7491C" w14:textId="77777777" w:rsidR="00C840B8" w:rsidRPr="00B54102" w:rsidRDefault="00C840B8" w:rsidP="002B7DE5">
      <w:pPr>
        <w:pStyle w:val="Body-TextTx"/>
      </w:pPr>
      <w:r w:rsidRPr="002F3F0C">
        <w:t>2. Hsieh and Moretti (2015).</w:t>
      </w:r>
    </w:p>
    <w:p w14:paraId="01BC7BBC" w14:textId="77777777" w:rsidR="00C840B8" w:rsidRPr="00B54102" w:rsidRDefault="00C840B8" w:rsidP="002B7DE5">
      <w:pPr>
        <w:pStyle w:val="Body-TextTx"/>
      </w:pPr>
      <w:r w:rsidRPr="002F3F0C">
        <w:t>3. For all of these points about car culture, I have drawn on Fisher (2015) and also Samuelson (2016) and Highway Loss Data Institute (2013).</w:t>
      </w:r>
    </w:p>
    <w:p w14:paraId="36E3967E" w14:textId="77777777" w:rsidR="00C840B8" w:rsidRPr="00B54102" w:rsidRDefault="00C840B8" w:rsidP="002B7DE5">
      <w:pPr>
        <w:pStyle w:val="Body-TextTx"/>
      </w:pPr>
      <w:r w:rsidRPr="002F3F0C">
        <w:t>4. Graeber (2015, pp. 109–110).</w:t>
      </w:r>
    </w:p>
    <w:p w14:paraId="54112648" w14:textId="77777777" w:rsidR="00C840B8" w:rsidRPr="00B54102" w:rsidRDefault="00C840B8" w:rsidP="002B7DE5">
      <w:pPr>
        <w:pStyle w:val="Body-TextTx"/>
      </w:pPr>
      <w:r w:rsidRPr="002F3F0C">
        <w:t>5. Steuerle (2014).</w:t>
      </w:r>
    </w:p>
    <w:p w14:paraId="30F68614" w14:textId="77777777" w:rsidR="00C840B8" w:rsidRPr="00B54102" w:rsidRDefault="00C840B8" w:rsidP="002B7DE5">
      <w:pPr>
        <w:pStyle w:val="Body-TextTx"/>
      </w:pPr>
      <w:r w:rsidRPr="002F3F0C">
        <w:t>6. “Bailout Barometer” (2016).</w:t>
      </w:r>
    </w:p>
    <w:p w14:paraId="7C8272A5" w14:textId="77777777" w:rsidR="00C840B8" w:rsidRPr="00B54102" w:rsidRDefault="00C840B8" w:rsidP="002B7DE5">
      <w:pPr>
        <w:pStyle w:val="Body-TextTx"/>
      </w:pPr>
      <w:r w:rsidRPr="002F3F0C">
        <w:t>7. See Bossard (1932) and Ansari and Klinenberg (2015).</w:t>
      </w:r>
    </w:p>
    <w:p w14:paraId="33752BCA" w14:textId="77777777" w:rsidR="00C840B8" w:rsidRPr="00B54102" w:rsidRDefault="00C840B8" w:rsidP="002B7DE5">
      <w:pPr>
        <w:pStyle w:val="Body-TextTx"/>
      </w:pPr>
      <w:r w:rsidRPr="002F3F0C">
        <w:t xml:space="preserve">8. See </w:t>
      </w:r>
      <w:r w:rsidRPr="002B7DE5">
        <w:rPr>
          <w:rStyle w:val="itali"/>
        </w:rPr>
        <w:t>Attica</w:t>
      </w:r>
      <w:r w:rsidRPr="002F3F0C">
        <w:t xml:space="preserve"> (1972).</w:t>
      </w:r>
    </w:p>
    <w:p w14:paraId="311DA400" w14:textId="77777777" w:rsidR="00C840B8" w:rsidRPr="00B54102" w:rsidRDefault="00C840B8" w:rsidP="002B7DE5">
      <w:pPr>
        <w:pStyle w:val="Body-TextTx"/>
      </w:pPr>
      <w:r w:rsidRPr="002F3F0C">
        <w:t>9. On the continuing popularity of Austen, see A. McCall Smith (2015).</w:t>
      </w:r>
    </w:p>
    <w:p w14:paraId="59294FA4" w14:textId="77777777" w:rsidR="00C840B8" w:rsidRPr="00B54102" w:rsidRDefault="00C840B8" w:rsidP="002B7DE5">
      <w:pPr>
        <w:pStyle w:val="Body-TextTx"/>
      </w:pPr>
      <w:r w:rsidRPr="002F3F0C">
        <w:t>10. See Sharpe (2015) and Schwarz (2014).</w:t>
      </w:r>
    </w:p>
    <w:p w14:paraId="20E136E6" w14:textId="77777777" w:rsidR="00C840B8" w:rsidRPr="00B54102" w:rsidRDefault="00C840B8" w:rsidP="002B7DE5">
      <w:pPr>
        <w:pStyle w:val="Body-TextTx"/>
      </w:pPr>
      <w:r w:rsidRPr="002F3F0C">
        <w:t>11. See Sax (2015, p. 59). I find the blizzard of conflicting estimates here daunting, but in general the estimates are quite high.</w:t>
      </w:r>
    </w:p>
    <w:p w14:paraId="7B03D3BE" w14:textId="77777777" w:rsidR="00C840B8" w:rsidRPr="00B54102" w:rsidRDefault="00C840B8" w:rsidP="002B7DE5">
      <w:pPr>
        <w:pStyle w:val="Body-TextTx"/>
      </w:pPr>
      <w:r w:rsidRPr="002F3F0C">
        <w:t>12. See Sax (2015, pp. 41–42), and for primary sources Robinson (1969) and Kaiser Family Foundation (2010).</w:t>
      </w:r>
    </w:p>
    <w:p w14:paraId="5CDF1715" w14:textId="77777777" w:rsidR="00C840B8" w:rsidRPr="00B54102" w:rsidRDefault="00C840B8" w:rsidP="002B7DE5">
      <w:pPr>
        <w:pStyle w:val="Body-TextTx"/>
      </w:pPr>
      <w:r w:rsidRPr="002F3F0C">
        <w:t xml:space="preserve">13. On tag, see Boehm (2015), and on </w:t>
      </w:r>
      <w:r w:rsidRPr="002B7DE5">
        <w:rPr>
          <w:rStyle w:val="itali"/>
        </w:rPr>
        <w:t>Star Wars</w:t>
      </w:r>
      <w:r w:rsidRPr="002F3F0C">
        <w:t>, see Quinn (2015).</w:t>
      </w:r>
    </w:p>
    <w:p w14:paraId="75857298" w14:textId="77777777" w:rsidR="00C840B8" w:rsidRPr="00B54102" w:rsidRDefault="00C840B8" w:rsidP="002B7DE5">
      <w:pPr>
        <w:pStyle w:val="Body-TextTx"/>
      </w:pPr>
      <w:r w:rsidRPr="002F3F0C">
        <w:t>14. See “Student Testing in America’s Great City Schools” (2015).</w:t>
      </w:r>
    </w:p>
    <w:p w14:paraId="1B8A15A0" w14:textId="77777777" w:rsidR="00C840B8" w:rsidRPr="00B54102" w:rsidRDefault="00C840B8" w:rsidP="002B7DE5">
      <w:pPr>
        <w:pStyle w:val="Body-TextTx"/>
      </w:pPr>
      <w:r w:rsidRPr="002F3F0C">
        <w:lastRenderedPageBreak/>
        <w:t>15. See Thompson (2016).</w:t>
      </w:r>
    </w:p>
    <w:p w14:paraId="1B6C5DE3" w14:textId="77777777" w:rsidR="00C840B8" w:rsidRPr="00B54102" w:rsidRDefault="00C840B8" w:rsidP="002B7DE5">
      <w:pPr>
        <w:pStyle w:val="Body-TextTx"/>
      </w:pPr>
      <w:r w:rsidRPr="002F3F0C">
        <w:t>16. See Cowen (2013, p.53).</w:t>
      </w:r>
    </w:p>
    <w:p w14:paraId="275AA13D" w14:textId="77777777" w:rsidR="00C840B8" w:rsidRPr="00B54102" w:rsidRDefault="00C840B8" w:rsidP="004838EB">
      <w:pPr>
        <w:pStyle w:val="A-HeadAhead"/>
      </w:pPr>
      <w:r w:rsidRPr="002F3F0C">
        <w:t>Chapter 2</w:t>
      </w:r>
    </w:p>
    <w:p w14:paraId="5AE8577B" w14:textId="77777777" w:rsidR="00C840B8" w:rsidRPr="00B54102" w:rsidRDefault="00C840B8" w:rsidP="002B7DE5">
      <w:pPr>
        <w:pStyle w:val="Body-TextTx"/>
      </w:pPr>
      <w:r w:rsidRPr="002F3F0C">
        <w:t>1. See Jasper (2000, p.75).</w:t>
      </w:r>
    </w:p>
    <w:p w14:paraId="1E70FDFA" w14:textId="77777777" w:rsidR="00C840B8" w:rsidRPr="00B54102" w:rsidRDefault="00C840B8" w:rsidP="002B7DE5">
      <w:pPr>
        <w:pStyle w:val="Body-TextTx"/>
      </w:pPr>
      <w:r w:rsidRPr="002F3F0C">
        <w:t>2. Tocqueville (1969), Book I, pp. 374–377.</w:t>
      </w:r>
    </w:p>
    <w:p w14:paraId="6FCC0FB2" w14:textId="77777777" w:rsidR="00C840B8" w:rsidRPr="00B54102" w:rsidRDefault="00C840B8" w:rsidP="002B7DE5">
      <w:pPr>
        <w:pStyle w:val="Body-TextTx"/>
      </w:pPr>
      <w:r w:rsidRPr="002F3F0C">
        <w:t>3. Ferrie (2005, p. 17).</w:t>
      </w:r>
    </w:p>
    <w:p w14:paraId="0283227E" w14:textId="209FFCB7" w:rsidR="00C840B8" w:rsidRPr="00B54102" w:rsidRDefault="00C840B8" w:rsidP="002B7DE5">
      <w:pPr>
        <w:pStyle w:val="Body-TextTx"/>
      </w:pPr>
      <w:r w:rsidRPr="002F3F0C">
        <w:t xml:space="preserve">4. </w:t>
      </w:r>
      <w:r w:rsidR="0071662D" w:rsidRPr="0071662D">
        <w:t>Nothing in human shape could have destroyed the fair child. HE was the murderer!</w:t>
      </w:r>
      <w:r w:rsidRPr="002F3F0C">
        <w:t>, see D. Black, Sanders, Taylor and Taylor (2015).</w:t>
      </w:r>
    </w:p>
    <w:p w14:paraId="7BCEF4F1" w14:textId="77777777" w:rsidR="00C840B8" w:rsidRPr="00B54102" w:rsidRDefault="00C840B8" w:rsidP="002B7DE5">
      <w:pPr>
        <w:pStyle w:val="Body-TextTx"/>
      </w:pPr>
      <w:r w:rsidRPr="002F3F0C">
        <w:t>5. Lemann (1991, p. 95).</w:t>
      </w:r>
    </w:p>
    <w:p w14:paraId="4D97B218" w14:textId="77777777" w:rsidR="00C840B8" w:rsidRPr="00B54102" w:rsidRDefault="00C840B8" w:rsidP="002B7DE5">
      <w:pPr>
        <w:pStyle w:val="Body-TextTx"/>
      </w:pPr>
      <w:r w:rsidRPr="002F3F0C">
        <w:t>6. Lemann (1991, p. 201).</w:t>
      </w:r>
    </w:p>
    <w:p w14:paraId="4F982CE4" w14:textId="77777777" w:rsidR="00C840B8" w:rsidRPr="00B54102" w:rsidRDefault="00C840B8" w:rsidP="002B7DE5">
      <w:pPr>
        <w:pStyle w:val="Body-TextTx"/>
      </w:pPr>
      <w:r w:rsidRPr="002F3F0C">
        <w:t>7. Sharkey (2015).</w:t>
      </w:r>
    </w:p>
    <w:p w14:paraId="1BFF0F6E" w14:textId="77777777" w:rsidR="00C840B8" w:rsidRPr="00B54102" w:rsidRDefault="00C840B8" w:rsidP="002B7DE5">
      <w:pPr>
        <w:pStyle w:val="Body-TextTx"/>
      </w:pPr>
      <w:r w:rsidRPr="002F3F0C">
        <w:t>8. Molloy, Smith, and Wozniak (2014). For another general look at the decline in the mobility of labor across jobs, see Hyatt and Spletzer (2013).</w:t>
      </w:r>
    </w:p>
    <w:p w14:paraId="22FFB851" w14:textId="700261B3" w:rsidR="00C840B8" w:rsidRPr="00B54102" w:rsidRDefault="00C840B8" w:rsidP="002B7DE5">
      <w:pPr>
        <w:pStyle w:val="Body-TextTx"/>
      </w:pPr>
      <w:r w:rsidRPr="002F3F0C">
        <w:t xml:space="preserve">9. Molloy, Smith, and Wozniak (2014). </w:t>
      </w:r>
      <w:r w:rsidR="0071662D" w:rsidRPr="0071662D">
        <w:t>Six years had elapsed, passed in a dream but for one indelible trace, and I stood in the same place where I had last embraced my father before my departure for Ingolstadt. Beloved and venerable parent! He still remained to me. I gazed on the picture of my mother, which stood over the mantel-piece. It was an historical subject, painted at my father's desire, and represented Caroline Beaufort in an agony of despair, kneeling by the coffin of her dead father.</w:t>
      </w:r>
      <w:r w:rsidRPr="002F3F0C">
        <w:t>—are Wisconsin, Ohio, Indiana, and Michigan, a mix of Midwest and Rust Belt locales (Livingston 2014).</w:t>
      </w:r>
    </w:p>
    <w:p w14:paraId="474ECE99" w14:textId="77777777" w:rsidR="00C840B8" w:rsidRPr="00B54102" w:rsidRDefault="00C840B8" w:rsidP="002B7DE5">
      <w:pPr>
        <w:pStyle w:val="Body-TextTx"/>
      </w:pPr>
      <w:r w:rsidRPr="002F3F0C">
        <w:t xml:space="preserve">10. Malamud and Wozniak (2010). There is good evidence that the connection </w:t>
      </w:r>
      <w:r w:rsidRPr="002F3F0C">
        <w:lastRenderedPageBreak/>
        <w:t>between education and mobility is a causal one, namely that going to school changes how you think about your future place of residence and makes you more willing to move around.</w:t>
      </w:r>
    </w:p>
    <w:p w14:paraId="35588EE3" w14:textId="77777777" w:rsidR="00C840B8" w:rsidRPr="00B54102" w:rsidRDefault="00C840B8" w:rsidP="002B7DE5">
      <w:pPr>
        <w:pStyle w:val="Body-TextTx"/>
      </w:pPr>
      <w:r w:rsidRPr="002F3F0C">
        <w:t>11. On these points, see Livingston (2014) and Sharkey (2015).</w:t>
      </w:r>
    </w:p>
    <w:p w14:paraId="216E62FF" w14:textId="77777777" w:rsidR="00C840B8" w:rsidRPr="00B54102" w:rsidRDefault="00C840B8" w:rsidP="002B7DE5">
      <w:pPr>
        <w:pStyle w:val="Body-TextTx"/>
      </w:pPr>
      <w:r w:rsidRPr="002F3F0C">
        <w:t>12. Davis and Haltiwanger (2014) and more broadly see Molloy, Smith, and Wozniak (2013).</w:t>
      </w:r>
    </w:p>
    <w:p w14:paraId="22D8A3E2" w14:textId="77777777" w:rsidR="00C840B8" w:rsidRPr="00B54102" w:rsidRDefault="00C840B8" w:rsidP="002B7DE5">
      <w:pPr>
        <w:pStyle w:val="Body-TextTx"/>
      </w:pPr>
      <w:r w:rsidRPr="002F3F0C">
        <w:t>13. See Molloy, Smith, and Wozniak (2013); also “Three-in-Ten U.S. Jobs Are Held by the Self-Employed and the Workers They Hire” (2015) and Hyatt and Spletzer (2016). Molloy, Smith, Trezzi, and Wozniak (2016) also document a decline in American labor market fluidity.</w:t>
      </w:r>
    </w:p>
    <w:p w14:paraId="6C13E75F" w14:textId="77777777" w:rsidR="00C840B8" w:rsidRPr="00B54102" w:rsidRDefault="00C840B8" w:rsidP="002B7DE5">
      <w:pPr>
        <w:pStyle w:val="Body-TextTx"/>
      </w:pPr>
      <w:r w:rsidRPr="002F3F0C">
        <w:t>14. Hyatt and Spletzer (2016, p. 2).</w:t>
      </w:r>
    </w:p>
    <w:p w14:paraId="52A01249" w14:textId="77777777" w:rsidR="00C840B8" w:rsidRPr="00B54102" w:rsidRDefault="00C840B8" w:rsidP="002B7DE5">
      <w:pPr>
        <w:pStyle w:val="Body-TextTx"/>
      </w:pPr>
      <w:r w:rsidRPr="002F3F0C">
        <w:t>15. See Scott (2015).</w:t>
      </w:r>
    </w:p>
    <w:p w14:paraId="61EA4E36" w14:textId="77777777" w:rsidR="00C840B8" w:rsidRPr="00B54102" w:rsidRDefault="00C840B8" w:rsidP="002B7DE5">
      <w:pPr>
        <w:pStyle w:val="Body-TextTx"/>
      </w:pPr>
      <w:r w:rsidRPr="002F3F0C">
        <w:t>16. See Ganong and Shoag (2012). By the way, this diminution in cross-state convergence also feeds into the issue of income inequality. Between 1940 and 1980, cross-state convergence may have accounted for about 30 percent of the decline in hourly wage inequality.</w:t>
      </w:r>
    </w:p>
    <w:p w14:paraId="74C769B2" w14:textId="77777777" w:rsidR="00C840B8" w:rsidRPr="00B54102" w:rsidRDefault="00C840B8" w:rsidP="002B7DE5">
      <w:pPr>
        <w:pStyle w:val="Body-TextTx"/>
      </w:pPr>
      <w:r w:rsidRPr="002F3F0C">
        <w:t>17. See Hyatt and Spletzer (2013).</w:t>
      </w:r>
    </w:p>
    <w:p w14:paraId="212ECA13" w14:textId="77777777" w:rsidR="00C840B8" w:rsidRPr="00B54102" w:rsidRDefault="00C840B8" w:rsidP="002B7DE5">
      <w:pPr>
        <w:pStyle w:val="Body-TextTx"/>
      </w:pPr>
      <w:r w:rsidRPr="002F3F0C">
        <w:t>18. See Kleiner and Krueger (2013), Occupational Licensing (2015), and Rodrigue and Reeves (2016). And on lower levels of cross-state mobility, see Kleiner (2015).</w:t>
      </w:r>
    </w:p>
    <w:p w14:paraId="1B0B10D9" w14:textId="77777777" w:rsidR="00C840B8" w:rsidRPr="00B54102" w:rsidRDefault="00C840B8" w:rsidP="002B7DE5">
      <w:pPr>
        <w:pStyle w:val="Body-TextTx"/>
      </w:pPr>
      <w:r w:rsidRPr="002F3F0C">
        <w:t>19. See Bergin, Feenstra, and Hanson (2009).</w:t>
      </w:r>
    </w:p>
    <w:p w14:paraId="1292156C" w14:textId="77777777" w:rsidR="00C840B8" w:rsidRPr="00B54102" w:rsidRDefault="00C840B8" w:rsidP="002B7DE5">
      <w:pPr>
        <w:pStyle w:val="Body-TextTx"/>
      </w:pPr>
      <w:r w:rsidRPr="002F3F0C">
        <w:t>20. The analysis here is from Cadena and Kovak (2013).</w:t>
      </w:r>
    </w:p>
    <w:p w14:paraId="094C99BE" w14:textId="77777777" w:rsidR="00C840B8" w:rsidRPr="00B54102" w:rsidRDefault="00C840B8" w:rsidP="002B7DE5">
      <w:pPr>
        <w:pStyle w:val="Body-TextTx"/>
      </w:pPr>
      <w:r w:rsidRPr="002F3F0C">
        <w:t>21. Molloy, Smith, and Wozniak (2014) consider this hypothesis in depth.</w:t>
      </w:r>
    </w:p>
    <w:p w14:paraId="5AB2C8C4" w14:textId="77777777" w:rsidR="00C840B8" w:rsidRPr="00B54102" w:rsidRDefault="00C840B8" w:rsidP="002B7DE5">
      <w:pPr>
        <w:pStyle w:val="Body-TextTx"/>
      </w:pPr>
      <w:r w:rsidRPr="002F3F0C">
        <w:lastRenderedPageBreak/>
        <w:t>22. On the lower job surplus for less-educated workers, and how it may hinder mobility, see, for instance, Amior (2015).</w:t>
      </w:r>
    </w:p>
    <w:p w14:paraId="17CCF0A1" w14:textId="1FBB03BB" w:rsidR="00C840B8" w:rsidRPr="00B54102" w:rsidRDefault="00C840B8" w:rsidP="002B7DE5">
      <w:pPr>
        <w:pStyle w:val="Body-TextTx"/>
      </w:pPr>
      <w:r w:rsidRPr="002F3F0C">
        <w:t xml:space="preserve">23. See Davis and Haltiwanger (2014). </w:t>
      </w:r>
      <w:r w:rsidR="0071662D" w:rsidRPr="0071662D">
        <w:t>Her garb was rustic, and her cheek pale; but there was an air of dignity and beauty, that hardly permitted the sentiment of pity. Below this picture was a miniature of William; and my tears flowed when I looked upon it. While I was thus engaged, Ernest entered: he had heard me arrive, and hastened to welcome me: "Welcome, my dearest Victor," said he. "Ah! I wish you had come three months ago, and then you would have found us all joyous and delighted. You come to us now to share a misery which nothing can alleviate; yet your presence will, I hope, revive our father, who seems sinking under his misfortune; and your persuasions will induce poor Elizabeth to cease her vain and tormenting self-accusations.</w:t>
      </w:r>
    </w:p>
    <w:p w14:paraId="2C3819C5" w14:textId="77777777" w:rsidR="00C840B8" w:rsidRPr="00B54102" w:rsidRDefault="00C840B8" w:rsidP="002B7DE5">
      <w:pPr>
        <w:pStyle w:val="Body-TextTx"/>
      </w:pPr>
      <w:r w:rsidRPr="002F3F0C">
        <w:t>24. A related mechanism is outlined by Costa and Kahn (2000). By the way, those authors are a married couple who found two good jobs together in Los Angeles.</w:t>
      </w:r>
    </w:p>
    <w:p w14:paraId="7F4166C4" w14:textId="77777777" w:rsidR="00C840B8" w:rsidRPr="00B54102" w:rsidRDefault="00C840B8" w:rsidP="002B7DE5">
      <w:pPr>
        <w:pStyle w:val="Body-TextTx"/>
      </w:pPr>
      <w:r w:rsidRPr="002F3F0C">
        <w:t>25. On this mobility decline, see Dao, Furceri, and Loungani (2014).</w:t>
      </w:r>
    </w:p>
    <w:p w14:paraId="0B1062FE" w14:textId="77777777" w:rsidR="00C840B8" w:rsidRPr="00B54102" w:rsidRDefault="00C840B8" w:rsidP="002B7DE5">
      <w:pPr>
        <w:pStyle w:val="Body-TextTx"/>
      </w:pPr>
      <w:r w:rsidRPr="002F3F0C">
        <w:t>26. See Winship (2015, pp. 9–10).</w:t>
      </w:r>
    </w:p>
    <w:p w14:paraId="0EB2726F" w14:textId="77777777" w:rsidR="00C840B8" w:rsidRPr="00B54102" w:rsidRDefault="00C840B8" w:rsidP="002B7DE5">
      <w:pPr>
        <w:pStyle w:val="Body-TextTx"/>
      </w:pPr>
      <w:r w:rsidRPr="002F3F0C">
        <w:t>27. See Graif (2015). On location affecting poor children the most, see Chetty, Hendren, Kline, and Saez (2014, p. 1557).</w:t>
      </w:r>
    </w:p>
    <w:p w14:paraId="1A48CCD9" w14:textId="77777777" w:rsidR="0071662D" w:rsidRDefault="00C840B8" w:rsidP="002B7DE5">
      <w:pPr>
        <w:pStyle w:val="Body-TextTx"/>
      </w:pPr>
      <w:r w:rsidRPr="002F3F0C">
        <w:t xml:space="preserve">28. For the study, see Chetty, Hendren, and Katz (2015); Wolfers (2015) provides a useful summary of this and related work. </w:t>
      </w:r>
      <w:r w:rsidR="0071662D">
        <w:t>Poor William! he was our darling and our pride!"</w:t>
      </w:r>
    </w:p>
    <w:p w14:paraId="6EDCBCBA" w14:textId="75E76CE2" w:rsidR="00C840B8" w:rsidRPr="00B54102" w:rsidRDefault="0071662D" w:rsidP="002B7DE5">
      <w:pPr>
        <w:pStyle w:val="Body-TextTx"/>
      </w:pPr>
      <w:r>
        <w:t xml:space="preserve">Tears, unrestrained, fell from my brother's eyes; a sense of mortal agony crept over my frame. Before, I had only imagined the wretchedness of my desolated home; the reality came on me as a new, and a not less terrible, disaster. I tried to calm Ernest; I </w:t>
      </w:r>
      <w:r>
        <w:lastRenderedPageBreak/>
        <w:t>enquired more minutely concerning my father, and here I named my cousin.</w:t>
      </w:r>
    </w:p>
    <w:p w14:paraId="25411273" w14:textId="77777777" w:rsidR="00C840B8" w:rsidRPr="00B54102" w:rsidRDefault="00C840B8" w:rsidP="002B7DE5">
      <w:pPr>
        <w:pStyle w:val="Body-TextTx"/>
      </w:pPr>
      <w:r w:rsidRPr="002F3F0C">
        <w:t>29. See Sampson (2008); on the exact take-up rate, see Chetty, Hendren, and Katz (2015, p. 2).</w:t>
      </w:r>
    </w:p>
    <w:p w14:paraId="4C6D8863" w14:textId="77777777" w:rsidR="00C840B8" w:rsidRPr="00B54102" w:rsidRDefault="00C840B8" w:rsidP="002B7DE5">
      <w:pPr>
        <w:pStyle w:val="Body-TextTx"/>
      </w:pPr>
      <w:r w:rsidRPr="002F3F0C">
        <w:t>30. See Sampson (2000) and Chetty, Hendren, and Katz (2015, p.13) on these neighborhoods.</w:t>
      </w:r>
    </w:p>
    <w:p w14:paraId="21162A2A" w14:textId="77777777" w:rsidR="00C840B8" w:rsidRPr="00B54102" w:rsidRDefault="00C840B8" w:rsidP="002B7DE5">
      <w:pPr>
        <w:pStyle w:val="Body-TextTx"/>
      </w:pPr>
      <w:r w:rsidRPr="002F3F0C">
        <w:t>31. See Rubinowitz and Rosenbaum (2000) for one study of Gatreaux. For the very recent study, see Chyn (2015). For general surveys of neighborhood effects, see Leventhal and Brooks-Gunn (2000); Sampson, Morenoff, and Gannon-Rowley (2002); Burdick-Will, Ludwig, Raudenbush, Sampson, Sanbonmatsu, and Sharkey (2010); and Leventhal, Dupéré, and Shuey (2015).</w:t>
      </w:r>
    </w:p>
    <w:p w14:paraId="6A5C4BD2" w14:textId="77777777" w:rsidR="00C840B8" w:rsidRPr="00B54102" w:rsidRDefault="00C840B8" w:rsidP="002B7DE5">
      <w:pPr>
        <w:pStyle w:val="Body-TextTx"/>
      </w:pPr>
      <w:r w:rsidRPr="002F3F0C">
        <w:t>32. On the latter point, see Ganong and Shoag (2012).</w:t>
      </w:r>
    </w:p>
    <w:p w14:paraId="71D5AAD3" w14:textId="77777777" w:rsidR="00C840B8" w:rsidRPr="00B54102" w:rsidRDefault="00C840B8" w:rsidP="002B7DE5">
      <w:pPr>
        <w:pStyle w:val="Body-TextTx"/>
      </w:pPr>
      <w:r w:rsidRPr="002F3F0C">
        <w:t>33. Streithorst (2015).</w:t>
      </w:r>
    </w:p>
    <w:p w14:paraId="2D07644E" w14:textId="77777777" w:rsidR="00C840B8" w:rsidRPr="00B54102" w:rsidRDefault="00C840B8" w:rsidP="002B7DE5">
      <w:pPr>
        <w:pStyle w:val="Body-TextTx"/>
      </w:pPr>
      <w:r w:rsidRPr="002F3F0C">
        <w:t>34. Streithorst (2015). On the gentrification of the South Bronx, see Kaysen (2015). On the median salary, 83.9 percent of national median salary on rent = (3750*12 / 53657). On the 1980s comparison, see Edlund, Machado, and Sviatchi (2015).</w:t>
      </w:r>
    </w:p>
    <w:p w14:paraId="0F9FBD5C" w14:textId="77777777" w:rsidR="00C840B8" w:rsidRPr="00B54102" w:rsidRDefault="00C840B8" w:rsidP="002B7DE5">
      <w:pPr>
        <w:pStyle w:val="Body-TextTx"/>
      </w:pPr>
      <w:r w:rsidRPr="002F3F0C">
        <w:t>35. Hsieh and Moretti (2015); the quotation is from their abstract.</w:t>
      </w:r>
    </w:p>
    <w:p w14:paraId="7E302EA9" w14:textId="77777777" w:rsidR="00C840B8" w:rsidRPr="00B54102" w:rsidRDefault="00C840B8" w:rsidP="004838EB">
      <w:pPr>
        <w:pStyle w:val="A-HeadAhead"/>
      </w:pPr>
      <w:r w:rsidRPr="002F3F0C">
        <w:t>Chapter 3</w:t>
      </w:r>
    </w:p>
    <w:p w14:paraId="197B0B19" w14:textId="77777777" w:rsidR="00C840B8" w:rsidRPr="00B54102" w:rsidRDefault="00C840B8" w:rsidP="002B7DE5">
      <w:pPr>
        <w:pStyle w:val="Body-TextTx"/>
      </w:pPr>
      <w:r w:rsidRPr="002F3F0C">
        <w:t>1. Reardon and Bischoff (2011a, 2011b). On school lunch segregation, see Owens, Reardon, and Jencks (2014).</w:t>
      </w:r>
    </w:p>
    <w:p w14:paraId="206581BF" w14:textId="77777777" w:rsidR="00C840B8" w:rsidRPr="00B54102" w:rsidRDefault="00C840B8" w:rsidP="002B7DE5">
      <w:pPr>
        <w:pStyle w:val="Body-TextTx"/>
      </w:pPr>
      <w:r w:rsidRPr="002F3F0C">
        <w:t>2. Reardon and Bischoff (2011, 2011b).</w:t>
      </w:r>
    </w:p>
    <w:p w14:paraId="712F30AF" w14:textId="77777777" w:rsidR="00C840B8" w:rsidRPr="00B54102" w:rsidRDefault="00C840B8" w:rsidP="002B7DE5">
      <w:pPr>
        <w:pStyle w:val="Body-TextTx"/>
      </w:pPr>
      <w:r w:rsidRPr="002F3F0C">
        <w:t>3. Reardon and Bischoff (2011a, pp. 18–19).</w:t>
      </w:r>
    </w:p>
    <w:p w14:paraId="3A6BA189" w14:textId="77777777" w:rsidR="00C840B8" w:rsidRPr="00B54102" w:rsidRDefault="00C840B8" w:rsidP="002B7DE5">
      <w:pPr>
        <w:pStyle w:val="Body-TextTx"/>
      </w:pPr>
      <w:r w:rsidRPr="002F3F0C">
        <w:t>4. Florida and Mellander (2015, pp. 44–45).</w:t>
      </w:r>
    </w:p>
    <w:p w14:paraId="4E20D744" w14:textId="77777777" w:rsidR="00C840B8" w:rsidRPr="00B54102" w:rsidRDefault="00C840B8" w:rsidP="002B7DE5">
      <w:pPr>
        <w:pStyle w:val="Body-TextTx"/>
      </w:pPr>
      <w:r w:rsidRPr="002F3F0C">
        <w:lastRenderedPageBreak/>
        <w:t>5. Florida and Mellander (2015, pp. 44–45). Some of that segregation comes from the presence of the universities themselves, but I do not see why this should not count in the metrics. A lot of American universities are fairly segregated places and also exert a very real or sometimes even dominant cultural influence on their towns and cities.</w:t>
      </w:r>
    </w:p>
    <w:p w14:paraId="5CEF2504" w14:textId="77777777" w:rsidR="00C840B8" w:rsidRPr="00B54102" w:rsidRDefault="00C840B8" w:rsidP="002B7DE5">
      <w:pPr>
        <w:pStyle w:val="Body-TextTx"/>
      </w:pPr>
      <w:r w:rsidRPr="002F3F0C">
        <w:t xml:space="preserve">6. Florida and Mellander (2015, p. 9). For San Francisco, see </w:t>
      </w:r>
      <w:r w:rsidRPr="002B7DE5">
        <w:rPr>
          <w:rStyle w:val="itali"/>
        </w:rPr>
        <w:t>Zumper National Rent Report</w:t>
      </w:r>
      <w:r w:rsidRPr="002F3F0C">
        <w:t xml:space="preserve"> (2015).</w:t>
      </w:r>
    </w:p>
    <w:p w14:paraId="5D6BF812" w14:textId="77777777" w:rsidR="00C840B8" w:rsidRPr="00B54102" w:rsidRDefault="00C840B8" w:rsidP="002B7DE5">
      <w:pPr>
        <w:pStyle w:val="Body-TextTx"/>
      </w:pPr>
      <w:r w:rsidRPr="002F3F0C">
        <w:t>7. Florida and Mellander (2015, pp. 37–38).</w:t>
      </w:r>
    </w:p>
    <w:p w14:paraId="1218C0C7" w14:textId="77777777" w:rsidR="00C840B8" w:rsidRPr="00B54102" w:rsidRDefault="00C840B8" w:rsidP="002B7DE5">
      <w:pPr>
        <w:pStyle w:val="Body-TextTx"/>
      </w:pPr>
      <w:r w:rsidRPr="002F3F0C">
        <w:t>8. Florida and Mellander (2015, p. 28).</w:t>
      </w:r>
    </w:p>
    <w:p w14:paraId="5AA85DE5" w14:textId="691CB127" w:rsidR="00C840B8" w:rsidRPr="00B54102" w:rsidRDefault="00C840B8" w:rsidP="002B7DE5">
      <w:pPr>
        <w:pStyle w:val="Body-TextTx"/>
      </w:pPr>
      <w:r w:rsidRPr="002F3F0C">
        <w:t xml:space="preserve">9. See Florida and Mellander (2015), “Segregated City.” For an overview, see Badger (2015). </w:t>
      </w:r>
      <w:r w:rsidR="0071662D" w:rsidRPr="0071662D">
        <w:t>He then related that, the morning on which the murder of poor William had been discovered, Justine had been taken ill, and confined to her bed for several days.</w:t>
      </w:r>
    </w:p>
    <w:p w14:paraId="0826FE99" w14:textId="77777777" w:rsidR="00C840B8" w:rsidRPr="00B54102" w:rsidRDefault="00C840B8" w:rsidP="002B7DE5">
      <w:pPr>
        <w:pStyle w:val="Body-TextTx"/>
      </w:pPr>
      <w:r w:rsidRPr="002F3F0C">
        <w:t>10. Reardon and Bischoff (2011a, 2011b).</w:t>
      </w:r>
    </w:p>
    <w:p w14:paraId="5B01F658" w14:textId="5E920ED8" w:rsidR="00C840B8" w:rsidRPr="00B54102" w:rsidRDefault="00C840B8" w:rsidP="002B7DE5">
      <w:pPr>
        <w:pStyle w:val="Body-TextTx"/>
      </w:pPr>
      <w:r w:rsidRPr="002F3F0C">
        <w:t xml:space="preserve">11. Florida and Mellander (2015, pp. 9, 37, passim). </w:t>
      </w:r>
      <w:r w:rsidR="0071662D" w:rsidRPr="0071662D">
        <w:t>He then related that, the morning on which the murder of poor William had been discovered, Justine had been taken ill, and confined to her bed for several days.</w:t>
      </w:r>
    </w:p>
    <w:p w14:paraId="755461BC" w14:textId="77777777" w:rsidR="00C840B8" w:rsidRPr="00B54102" w:rsidRDefault="00C840B8" w:rsidP="002B7DE5">
      <w:pPr>
        <w:pStyle w:val="Body-TextTx"/>
      </w:pPr>
      <w:r w:rsidRPr="002F3F0C">
        <w:t>12. See Campoy (2015).</w:t>
      </w:r>
    </w:p>
    <w:p w14:paraId="41366C59" w14:textId="77777777" w:rsidR="00C840B8" w:rsidRPr="00B54102" w:rsidRDefault="00C840B8" w:rsidP="002B7DE5">
      <w:pPr>
        <w:pStyle w:val="Body-TextTx"/>
      </w:pPr>
      <w:r w:rsidRPr="002F3F0C">
        <w:t>13. See Bishop (2008, p. 131) and also online data from the U.S. Census Bureau.</w:t>
      </w:r>
    </w:p>
    <w:p w14:paraId="5FE76055" w14:textId="77777777" w:rsidR="00C840B8" w:rsidRPr="00B54102" w:rsidRDefault="00C840B8" w:rsidP="002B7DE5">
      <w:pPr>
        <w:pStyle w:val="Body-TextTx"/>
      </w:pPr>
      <w:r w:rsidRPr="002F3F0C">
        <w:t>14. On these results, see Stroub and Richards (2013).</w:t>
      </w:r>
    </w:p>
    <w:p w14:paraId="4A677A17" w14:textId="77777777" w:rsidR="00C840B8" w:rsidRPr="00B54102" w:rsidRDefault="00C840B8" w:rsidP="002B7DE5">
      <w:pPr>
        <w:pStyle w:val="Body-TextTx"/>
      </w:pPr>
      <w:r w:rsidRPr="002F3F0C">
        <w:t>15. See J. R. Logan (2011, passim, and esp. p. 3).</w:t>
      </w:r>
    </w:p>
    <w:p w14:paraId="7EC39CB1" w14:textId="77777777" w:rsidR="00C840B8" w:rsidRPr="00B54102" w:rsidRDefault="00C840B8" w:rsidP="002B7DE5">
      <w:pPr>
        <w:pStyle w:val="Body-TextTx"/>
      </w:pPr>
      <w:r w:rsidRPr="002F3F0C">
        <w:t>16. Orfield and Frankenberg (2014, p. 10).</w:t>
      </w:r>
    </w:p>
    <w:p w14:paraId="315F386C" w14:textId="77777777" w:rsidR="00C840B8" w:rsidRPr="00B54102" w:rsidRDefault="00C840B8" w:rsidP="002B7DE5">
      <w:pPr>
        <w:pStyle w:val="Body-TextTx"/>
      </w:pPr>
      <w:r w:rsidRPr="002F3F0C">
        <w:t>17. Orfield and Frankenberg (2014, p.12).</w:t>
      </w:r>
    </w:p>
    <w:p w14:paraId="2D046678" w14:textId="77777777" w:rsidR="00C840B8" w:rsidRPr="00B54102" w:rsidRDefault="00C840B8" w:rsidP="002B7DE5">
      <w:pPr>
        <w:pStyle w:val="Body-TextTx"/>
      </w:pPr>
      <w:r w:rsidRPr="002F3F0C">
        <w:t>18. Orfield and Frankenberg (2014, p. 14).</w:t>
      </w:r>
    </w:p>
    <w:p w14:paraId="1CDBDE44" w14:textId="77777777" w:rsidR="00C840B8" w:rsidRPr="00B54102" w:rsidRDefault="00C840B8" w:rsidP="002B7DE5">
      <w:pPr>
        <w:pStyle w:val="Body-TextTx"/>
      </w:pPr>
      <w:r w:rsidRPr="002F3F0C">
        <w:t xml:space="preserve">19. Orfield and Frankenberg (2014, pp. 14, 25). On the trend, see J. R. Logan </w:t>
      </w:r>
      <w:r w:rsidRPr="002F3F0C">
        <w:lastRenderedPageBreak/>
        <w:t>(2011).</w:t>
      </w:r>
    </w:p>
    <w:p w14:paraId="39EA93EC" w14:textId="77777777" w:rsidR="00C840B8" w:rsidRPr="00B54102" w:rsidRDefault="00C840B8" w:rsidP="002B7DE5">
      <w:pPr>
        <w:pStyle w:val="Body-TextTx"/>
      </w:pPr>
      <w:r w:rsidRPr="002F3F0C">
        <w:t>20. Orfield and Frankenberg (2014, p. 18).</w:t>
      </w:r>
    </w:p>
    <w:p w14:paraId="77398791" w14:textId="77777777" w:rsidR="00C840B8" w:rsidRPr="00B54102" w:rsidRDefault="00C840B8" w:rsidP="002B7DE5">
      <w:pPr>
        <w:pStyle w:val="Body-TextTx"/>
      </w:pPr>
      <w:r w:rsidRPr="002F3F0C">
        <w:t>21. Orfield and Frankenberg (2014, p. 19). On the importance of integrated schooling for life outcomes, see R. C. Johnson (2015).</w:t>
      </w:r>
    </w:p>
    <w:p w14:paraId="7512C6C6" w14:textId="77777777" w:rsidR="00C840B8" w:rsidRPr="00B54102" w:rsidRDefault="00C840B8" w:rsidP="002B7DE5">
      <w:pPr>
        <w:pStyle w:val="Body-TextTx"/>
      </w:pPr>
      <w:r w:rsidRPr="002F3F0C">
        <w:t>22. Orfield and Frankenberg (2014, p. 20).</w:t>
      </w:r>
    </w:p>
    <w:p w14:paraId="6C6098EE" w14:textId="77777777" w:rsidR="00C840B8" w:rsidRPr="00B54102" w:rsidRDefault="00C840B8" w:rsidP="002B7DE5">
      <w:pPr>
        <w:pStyle w:val="Body-TextTx"/>
      </w:pPr>
      <w:r w:rsidRPr="002F3F0C">
        <w:t>23. Kucsera with Orfield (2014, pp. vi–viii).</w:t>
      </w:r>
    </w:p>
    <w:p w14:paraId="50D7DE2B" w14:textId="77777777" w:rsidR="00C840B8" w:rsidRPr="00B54102" w:rsidRDefault="00C840B8" w:rsidP="002B7DE5">
      <w:pPr>
        <w:pStyle w:val="Body-TextTx"/>
      </w:pPr>
      <w:r w:rsidRPr="002F3F0C">
        <w:t>24. “New Racial Segregation Measures for Large Metropolitan Areas” (2015). See also D. Hertz (2014) for a discussion of this data.</w:t>
      </w:r>
    </w:p>
    <w:p w14:paraId="0472ED45" w14:textId="77777777" w:rsidR="00C840B8" w:rsidRPr="00B54102" w:rsidRDefault="00C840B8" w:rsidP="002B7DE5">
      <w:pPr>
        <w:pStyle w:val="Body-TextTx"/>
      </w:pPr>
      <w:r w:rsidRPr="002F3F0C">
        <w:t>25. See K. Taylor (2015) and Hannah-Jones (2016).</w:t>
      </w:r>
    </w:p>
    <w:p w14:paraId="480514C8" w14:textId="77777777" w:rsidR="00C840B8" w:rsidRPr="00B54102" w:rsidRDefault="00C840B8" w:rsidP="002B7DE5">
      <w:pPr>
        <w:pStyle w:val="Body-TextTx"/>
      </w:pPr>
      <w:r w:rsidRPr="002F3F0C">
        <w:t>26. See J. R. Logan (2011), with the quotation from p. 3.</w:t>
      </w:r>
    </w:p>
    <w:p w14:paraId="05FB16A6" w14:textId="77777777" w:rsidR="00C840B8" w:rsidRPr="00B54102" w:rsidRDefault="00C840B8" w:rsidP="002B7DE5">
      <w:pPr>
        <w:pStyle w:val="Body-TextTx"/>
      </w:pPr>
      <w:r w:rsidRPr="002F3F0C">
        <w:t>27. That is from Vara (2016).</w:t>
      </w:r>
    </w:p>
    <w:p w14:paraId="0CA0978E" w14:textId="77777777" w:rsidR="00C840B8" w:rsidRPr="00B54102" w:rsidRDefault="00C840B8" w:rsidP="002B7DE5">
      <w:pPr>
        <w:pStyle w:val="Body-TextTx"/>
      </w:pPr>
      <w:r w:rsidRPr="002F3F0C">
        <w:t>28. For Latino and Asian data, see J. R. Logan (2011).</w:t>
      </w:r>
    </w:p>
    <w:p w14:paraId="07E2CD60" w14:textId="77777777" w:rsidR="00C840B8" w:rsidRPr="00B54102" w:rsidRDefault="00C840B8" w:rsidP="002B7DE5">
      <w:pPr>
        <w:pStyle w:val="Body-TextTx"/>
      </w:pPr>
      <w:r w:rsidRPr="002F3F0C">
        <w:t>29. See Chetty, Hendren, Kline, and Saez (2014).</w:t>
      </w:r>
    </w:p>
    <w:p w14:paraId="22ED847D" w14:textId="77777777" w:rsidR="00C840B8" w:rsidRPr="00B54102" w:rsidRDefault="00C840B8" w:rsidP="002B7DE5">
      <w:pPr>
        <w:pStyle w:val="Body-TextTx"/>
      </w:pPr>
      <w:r w:rsidRPr="002F3F0C">
        <w:t>30. On the halting of convergence, see Mazumder (2014).</w:t>
      </w:r>
    </w:p>
    <w:p w14:paraId="0D00741F" w14:textId="77777777" w:rsidR="00C840B8" w:rsidRPr="00B54102" w:rsidRDefault="00C840B8" w:rsidP="002B7DE5">
      <w:pPr>
        <w:pStyle w:val="Body-TextTx"/>
      </w:pPr>
      <w:r w:rsidRPr="002F3F0C">
        <w:t>31. On this theme of sorting and polarization, see Bishop (2008).</w:t>
      </w:r>
    </w:p>
    <w:p w14:paraId="65739264" w14:textId="77777777" w:rsidR="00C840B8" w:rsidRPr="00B54102" w:rsidRDefault="00C840B8" w:rsidP="002B7DE5">
      <w:pPr>
        <w:pStyle w:val="Body-TextTx"/>
      </w:pPr>
      <w:r w:rsidRPr="002F3F0C">
        <w:t>32. See Fiorina (2014).</w:t>
      </w:r>
    </w:p>
    <w:p w14:paraId="1DC3EAF6" w14:textId="77777777" w:rsidR="00C840B8" w:rsidRPr="00B54102" w:rsidRDefault="00C840B8" w:rsidP="002B7DE5">
      <w:pPr>
        <w:pStyle w:val="Body-TextTx"/>
      </w:pPr>
      <w:r w:rsidRPr="002F3F0C">
        <w:t>33. On the rise in imprisonment, see “Public Safety, Public Spending” (2007) and also “One in 31” (2009). On Tocqueville, see Liptak (2008).</w:t>
      </w:r>
    </w:p>
    <w:p w14:paraId="001990AD" w14:textId="77777777" w:rsidR="00C840B8" w:rsidRPr="00B54102" w:rsidRDefault="00C840B8" w:rsidP="002B7DE5">
      <w:pPr>
        <w:pStyle w:val="Body-TextTx"/>
      </w:pPr>
      <w:r w:rsidRPr="002F3F0C">
        <w:t>34. Neal and Rick (2014).</w:t>
      </w:r>
    </w:p>
    <w:p w14:paraId="6FCFDDE3" w14:textId="77777777" w:rsidR="00C840B8" w:rsidRPr="00B54102" w:rsidRDefault="00C840B8" w:rsidP="002B7DE5">
      <w:pPr>
        <w:pStyle w:val="Body-TextTx"/>
      </w:pPr>
      <w:r w:rsidRPr="002F3F0C">
        <w:t>35. See Murakawa (2014, pp. 121–122).</w:t>
      </w:r>
    </w:p>
    <w:p w14:paraId="148051A5" w14:textId="3F9E158E" w:rsidR="00C840B8" w:rsidRDefault="004838EB" w:rsidP="004838EB">
      <w:pPr>
        <w:pStyle w:val="Section-About-AuthorSAA0"/>
      </w:pPr>
      <w:r>
        <w:lastRenderedPageBreak/>
        <w:t>About the Author</w:t>
      </w:r>
    </w:p>
    <w:p w14:paraId="19C8D1BA" w14:textId="77777777" w:rsidR="00C840B8" w:rsidRDefault="00C840B8" w:rsidP="004838EB">
      <w:pPr>
        <w:pStyle w:val="TitleTtl"/>
      </w:pPr>
      <w:r w:rsidRPr="009A405C">
        <w:t>About the Author</w:t>
      </w:r>
    </w:p>
    <w:p w14:paraId="2EADCCFE" w14:textId="5C9DEF08" w:rsidR="004838EB" w:rsidRPr="004838EB" w:rsidRDefault="004838EB" w:rsidP="004838EB">
      <w:pPr>
        <w:pStyle w:val="IMAGEIMG"/>
      </w:pPr>
      <w:r>
        <w:t>Image</w:t>
      </w:r>
    </w:p>
    <w:p w14:paraId="43C18BEF" w14:textId="002A0F66" w:rsidR="0000201F" w:rsidRDefault="0000201F" w:rsidP="004838EB">
      <w:pPr>
        <w:pStyle w:val="Image-PlacementImg"/>
      </w:pPr>
      <w:r w:rsidRPr="0000201F">
        <w:t>NnediOkorafor.jpg</w:t>
      </w:r>
    </w:p>
    <w:p w14:paraId="73221594" w14:textId="6A88EACD" w:rsidR="0000201F" w:rsidRDefault="0000201F" w:rsidP="004838EB">
      <w:pPr>
        <w:pStyle w:val="Credit-LineCrd"/>
      </w:pPr>
      <w:r>
        <w:t>Image courtesy of a photographer</w:t>
      </w:r>
    </w:p>
    <w:p w14:paraId="31E8000A" w14:textId="2C565C52" w:rsidR="004838EB" w:rsidRPr="009A405C" w:rsidRDefault="004838EB" w:rsidP="004838EB">
      <w:pPr>
        <w:pStyle w:val="ENDEND"/>
      </w:pPr>
      <w:r>
        <w:t>End</w:t>
      </w:r>
    </w:p>
    <w:p w14:paraId="61DC6449" w14:textId="77777777" w:rsidR="00995565" w:rsidRDefault="0071662D" w:rsidP="008A729E">
      <w:pPr>
        <w:pStyle w:val="Body-TextTx"/>
        <w:rPr>
          <w:shd w:val="clear" w:color="auto" w:fill="FFFFFF"/>
        </w:rPr>
      </w:pPr>
      <w:r w:rsidRPr="001E3326">
        <w:rPr>
          <w:rStyle w:val="smallcapssc"/>
        </w:rPr>
        <w:t>Alva Noe</w:t>
      </w:r>
      <w:r w:rsidR="00C840B8" w:rsidRPr="009A405C">
        <w:t xml:space="preserve"> </w:t>
      </w:r>
      <w:r w:rsidRPr="0071662D">
        <w:rPr>
          <w:shd w:val="clear" w:color="auto" w:fill="FFFFFF"/>
        </w:rPr>
        <w:t>was at first touched by the expressions of his misery; yet, when I called to mind what Frankenstein had said of his powers of eloquence and persuasion, and when I again cast my eyes on the lifeless form of my friend, indignation was rekindled within me. "Wretch!" I said. "It is well that you come here to whine over the desolation that you have made</w:t>
      </w:r>
    </w:p>
    <w:p w14:paraId="2AF64D69" w14:textId="7CD0F0AE" w:rsidR="00A76F95" w:rsidRPr="008A729E" w:rsidRDefault="00995565" w:rsidP="00995565">
      <w:pPr>
        <w:pStyle w:val="BOX-BBOX-B"/>
        <w:rPr>
          <w:shd w:val="clear" w:color="auto" w:fill="FFFFFF"/>
        </w:rPr>
      </w:pPr>
      <w:r>
        <w:rPr>
          <w:shd w:val="clear" w:color="auto" w:fill="FFFFFF"/>
        </w:rPr>
        <w:t>BOX B - eof</w:t>
      </w:r>
      <w:r w:rsidR="0071662D" w:rsidRPr="0071662D">
        <w:rPr>
          <w:shd w:val="clear" w:color="auto" w:fill="FFFFFF"/>
        </w:rPr>
        <w:t xml:space="preserve"> </w:t>
      </w:r>
    </w:p>
    <w:p w14:paraId="6BDCC4B9" w14:textId="56A249CE" w:rsidR="004C0932" w:rsidRPr="004838EB" w:rsidRDefault="0071662D" w:rsidP="004838EB">
      <w:pPr>
        <w:pStyle w:val="Body-TextTx"/>
        <w:rPr>
          <w:rFonts w:ascii="Times" w:hAnsi="Times"/>
          <w:sz w:val="20"/>
          <w:szCs w:val="20"/>
        </w:rPr>
      </w:pPr>
      <w:r w:rsidRPr="0071662D">
        <w:rPr>
          <w:shd w:val="clear" w:color="auto" w:fill="FFFFFF"/>
        </w:rPr>
        <w:t>You throw a torch into a pile of buildings, and when they are consumed, you sit among the ruins and lament the fall. Hypocritical fiend! If he whom you mourn still lived, still would he be the object, again would he become the prey, of your accursed vengeance. It is not pity that you feel; you lament only because the victim of your malignity is withdrawn from your power."</w:t>
      </w:r>
    </w:p>
    <w:sectPr w:rsidR="004C0932" w:rsidRPr="004838EB" w:rsidSect="00754AE8">
      <w:footerReference w:type="even" r:id="rId20"/>
      <w:footerReference w:type="default" r:id="rId21"/>
      <w:endnotePr>
        <w:numRestart w:val="eachSect"/>
      </w:endnotePr>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tthew Retzer" w:date="2018-11-08T17:08:00Z" w:initials="MR">
    <w:p w14:paraId="4F429823" w14:textId="5EDEF66E" w:rsidR="00653732" w:rsidRDefault="00653732">
      <w:pPr>
        <w:pStyle w:val="CommentText"/>
      </w:pPr>
      <w:r>
        <w:rPr>
          <w:rStyle w:val="CommentReference"/>
        </w:rPr>
        <w:annotationRef/>
      </w:r>
      <w:r>
        <w:rPr>
          <w:noProof/>
        </w:rPr>
        <w:t>unlauts rock!</w:t>
      </w:r>
    </w:p>
  </w:comment>
  <w:comment w:id="3" w:author="Matthew Retzer" w:date="2018-11-08T17:08:00Z" w:initials="MR">
    <w:p w14:paraId="2E3A362D" w14:textId="5F15E7E6" w:rsidR="00653732" w:rsidRDefault="00653732">
      <w:pPr>
        <w:pStyle w:val="CommentText"/>
      </w:pPr>
      <w:r>
        <w:rPr>
          <w:rStyle w:val="CommentReference"/>
        </w:rPr>
        <w:annotationRef/>
      </w:r>
      <w:r>
        <w:rPr>
          <w:noProof/>
        </w:rPr>
        <w:t>what kind of rabbit hole?!</w:t>
      </w:r>
    </w:p>
  </w:comment>
  <w:comment w:id="4" w:author="Nellie McKesson" w:date="2017-04-04T15:21:00Z" w:initials="NM">
    <w:p w14:paraId="20887C36" w14:textId="2F11E3FB" w:rsidR="00653732" w:rsidRDefault="00653732">
      <w:pPr>
        <w:pStyle w:val="CommentText"/>
      </w:pPr>
      <w:r>
        <w:rPr>
          <w:rStyle w:val="CommentReference"/>
        </w:rPr>
        <w:annotationRef/>
      </w:r>
      <w:r>
        <w:t>Added a table example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F429823" w15:done="0"/>
  <w15:commentEx w15:paraId="2E3A362D" w15:done="0"/>
  <w15:commentEx w15:paraId="20887C3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F429823" w16cid:durableId="1F8EEC00"/>
  <w16cid:commentId w16cid:paraId="2E3A362D" w16cid:durableId="1F8EEC10"/>
  <w16cid:commentId w16cid:paraId="20887C36" w16cid:durableId="1F5F4A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ACBF97" w14:textId="77777777" w:rsidR="00BC51F7" w:rsidRDefault="00BC51F7">
      <w:pPr>
        <w:spacing w:line="240" w:lineRule="auto"/>
      </w:pPr>
      <w:r>
        <w:separator/>
      </w:r>
    </w:p>
  </w:endnote>
  <w:endnote w:type="continuationSeparator" w:id="0">
    <w:p w14:paraId="0E5DDE37" w14:textId="77777777" w:rsidR="00BC51F7" w:rsidRDefault="00BC51F7">
      <w:pPr>
        <w:spacing w:line="240" w:lineRule="auto"/>
      </w:pPr>
      <w:r>
        <w:continuationSeparator/>
      </w:r>
    </w:p>
  </w:endnote>
  <w:endnote w:id="1">
    <w:p w14:paraId="1535ADA9" w14:textId="74E8B15D" w:rsidR="00653732" w:rsidRDefault="00653732" w:rsidP="00C840B8">
      <w:pPr>
        <w:pStyle w:val="EndnoteText"/>
      </w:pPr>
      <w:r>
        <w:rPr>
          <w:rStyle w:val="EndnoteReference"/>
        </w:rPr>
        <w:endnoteRef/>
      </w:r>
      <w:r>
        <w:t xml:space="preserve"> </w:t>
      </w:r>
      <w:r w:rsidRPr="002F3F0C">
        <w:t xml:space="preserve">See </w:t>
      </w:r>
      <w:r w:rsidRPr="002B7DE5">
        <w:rPr>
          <w:rStyle w:val="itali"/>
        </w:rPr>
        <w:t>Attica</w:t>
      </w:r>
      <w:r w:rsidRPr="002F3F0C">
        <w:t xml:space="preserve"> (1972).</w:t>
      </w:r>
    </w:p>
    <w:p w14:paraId="1DE928D6" w14:textId="506C9A9E" w:rsidR="00653732" w:rsidRDefault="00653732" w:rsidP="00C840B8">
      <w:pPr>
        <w:pStyle w:val="EndnoteText"/>
      </w:pPr>
    </w:p>
    <w:p w14:paraId="7174848D" w14:textId="1CC0AD66" w:rsidR="00653732" w:rsidRPr="005F74A1" w:rsidRDefault="00653732" w:rsidP="005F74A1">
      <w:pPr>
        <w:pStyle w:val="AddressAdd0"/>
      </w:pPr>
      <w:r>
        <w:t>This is an address thingy</w:t>
      </w:r>
    </w:p>
  </w:endnote>
  <w:endnote w:id="2">
    <w:p w14:paraId="4753E72D" w14:textId="3F65BF70" w:rsidR="00653732" w:rsidRDefault="00653732" w:rsidP="00C840B8">
      <w:pPr>
        <w:pStyle w:val="EndnoteText"/>
      </w:pPr>
      <w:r>
        <w:rPr>
          <w:rStyle w:val="EndnoteReference"/>
        </w:rPr>
        <w:endnoteRef/>
      </w:r>
      <w:r>
        <w:t xml:space="preserve"> </w:t>
      </w:r>
      <w:r w:rsidRPr="002F3F0C">
        <w:t xml:space="preserve">Molloy, Smith, and Wozniak (2014). </w:t>
      </w:r>
      <w:r w:rsidRPr="0071662D">
        <w:t>I was firmly convinced in my own mind that Justine, and indeed every human being, was guiltless of this murder. I had no fear, therefore, that any circumstantial evidence could be brought forward strong enough to convict her. My tale was not one to announce publicly; its astounding horror would be looked upon as madness by the vulgar. Did any one indeed exist, except I, the creator, who would believe, unless his senses convinced him, in the existence of the living monument of presumption and rash ignorance which I had let loose upon the world?</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Consolas">
    <w:panose1 w:val="020B0609020204030204"/>
    <w:charset w:val="00"/>
    <w:family w:val="modern"/>
    <w:notTrueType/>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altName w:val="Sylfaen"/>
    <w:panose1 w:val="020B0604020202020204"/>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56130F" w14:textId="77777777" w:rsidR="00653732" w:rsidRDefault="006537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E25E35E" w14:textId="77777777" w:rsidR="00653732" w:rsidRDefault="0065373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1327DF" w14:textId="77777777" w:rsidR="00653732" w:rsidRDefault="006537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500E7">
      <w:rPr>
        <w:rStyle w:val="PageNumber"/>
        <w:noProof/>
      </w:rPr>
      <w:t>64</w:t>
    </w:r>
    <w:r>
      <w:rPr>
        <w:rStyle w:val="PageNumber"/>
      </w:rPr>
      <w:fldChar w:fldCharType="end"/>
    </w:r>
  </w:p>
  <w:p w14:paraId="3AED642A" w14:textId="77777777" w:rsidR="00653732" w:rsidRDefault="0065373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D081E7" w14:textId="77777777" w:rsidR="00BC51F7" w:rsidRDefault="00BC51F7">
      <w:pPr>
        <w:spacing w:line="240" w:lineRule="auto"/>
      </w:pPr>
      <w:r>
        <w:separator/>
      </w:r>
    </w:p>
  </w:footnote>
  <w:footnote w:type="continuationSeparator" w:id="0">
    <w:p w14:paraId="64770BF4" w14:textId="77777777" w:rsidR="00BC51F7" w:rsidRDefault="00BC51F7">
      <w:pPr>
        <w:spacing w:line="240" w:lineRule="auto"/>
      </w:pPr>
      <w:r>
        <w:continuationSeparator/>
      </w:r>
    </w:p>
  </w:footnote>
  <w:footnote w:id="1">
    <w:p w14:paraId="6830747D" w14:textId="22BFCC3B" w:rsidR="00653732" w:rsidRDefault="00653732">
      <w:pPr>
        <w:pStyle w:val="FootnoteText"/>
      </w:pPr>
      <w:r>
        <w:rPr>
          <w:rStyle w:val="FootnoteReference"/>
        </w:rPr>
        <w:footnoteRef/>
      </w:r>
      <w:r>
        <w:t xml:space="preserve">    WELL I COULD HARDLY TELL MYSELF!</w:t>
      </w:r>
    </w:p>
  </w:footnote>
  <w:footnote w:id="2">
    <w:p w14:paraId="62A4E8D4" w14:textId="7CB16B8E" w:rsidR="00653732" w:rsidRDefault="00653732" w:rsidP="00417EF1">
      <w:pPr>
        <w:pStyle w:val="FootnoteText"/>
      </w:pPr>
      <w:r>
        <w:rPr>
          <w:rStyle w:val="FootnoteReference"/>
        </w:rPr>
        <w:footnoteRef/>
      </w:r>
      <w:r>
        <w:t xml:space="preserve"> Alice was beginning to get very tired of sitting by her sister on the bank, and of having nothing to do: once or twice she had peeped into the book her sister was reading, but it had no pictures or conversations in it, ‘and what is the use of a book,’ thought Alice ‘without pictures or conversations?’</w:t>
      </w:r>
    </w:p>
    <w:p w14:paraId="3D7815C8" w14:textId="77777777" w:rsidR="00653732" w:rsidRPr="007409AE" w:rsidRDefault="00653732" w:rsidP="007409AE">
      <w:pPr>
        <w:pStyle w:val="SeparatorSep"/>
      </w:pPr>
    </w:p>
    <w:p w14:paraId="6B84EA00" w14:textId="28ACE8F6" w:rsidR="00653732" w:rsidRDefault="00653732" w:rsidP="00417EF1">
      <w:pPr>
        <w:pStyle w:val="FootnoteText"/>
      </w:pPr>
      <w:r>
        <w:t xml:space="preserve"> So she was considering in her own mind (as well as she could, for the hot day made her feel very sleepy and stupid), whether the pleasure of making a daisy-chain would be worth the trouble of getting up and picking the daisies, when suddenly a White Rabbit with pink eyes ran close by her.</w:t>
      </w:r>
    </w:p>
    <w:p w14:paraId="6511EBCC" w14:textId="77777777" w:rsidR="00653732" w:rsidRDefault="00653732" w:rsidP="00417EF1">
      <w:pPr>
        <w:pStyle w:val="FootnoteText"/>
      </w:pPr>
      <w:r>
        <w:t>There was nothing so very remarkable in that; nor did Alice think it so very much out of the way to hear the Rabbit say to itself, ‘Oh dear! Oh dear! I shall be late!’ (when she thought it over afterwards, it occurred to her that she ought to have wondered at this, but at the time it all seemed quite natural); but when the Rabbit actually took a watch out of its waistcoat-pocket, and looked at it, and then hurried on, Alice started to her feet, for it flashed across her mind that she had never before seen a rabbit with either a waistcoat-pocket, or a watch to take out of it, and burning with curiosity, she ran across the field after it, and fortunately was just in time to see it pop down a large rabbit-hole under the hedge.</w:t>
      </w:r>
    </w:p>
    <w:p w14:paraId="7B8FDD3A" w14:textId="77777777" w:rsidR="00653732" w:rsidRDefault="00653732" w:rsidP="00417EF1">
      <w:pPr>
        <w:pStyle w:val="FootnoteText"/>
      </w:pPr>
      <w:r>
        <w:t>In another moment down went Alice after it, never once considering how in the world she was to get out again.</w:t>
      </w:r>
    </w:p>
    <w:p w14:paraId="5926FE64" w14:textId="77777777" w:rsidR="00653732" w:rsidRDefault="00653732" w:rsidP="00417EF1">
      <w:pPr>
        <w:pStyle w:val="FootnoteText"/>
      </w:pPr>
      <w:r>
        <w:t>The rabbit-hole went straight on like a tunnel for some way, and then dipped suddenly down, so suddenly that Alice had not a moment to think about stopping herself before she found herself falling down a very deep well.</w:t>
      </w:r>
    </w:p>
    <w:p w14:paraId="4D20DBC6" w14:textId="6687FA81" w:rsidR="00653732" w:rsidRDefault="00653732" w:rsidP="00417EF1">
      <w:pPr>
        <w:pStyle w:val="FootnoteText"/>
      </w:pPr>
      <w:r>
        <w:t xml:space="preserve">  Either the well was very deep, or she fell very slowly, for she had plenty of time as she went down to look about her and to wonder what was going to happen next. First, she tried to look down and make out what she was coming to, but it was too dark to see anything; then she looked at the sides of the well, and noticed that they were filled with cupboards and book-shelves; here and there she saw maps and pictures hung upon pegs. She took down a jar from one of the shelves as she passed; it was labelled ‘ORANGE MARMALADE’, but to her great disappointment it was empty: she did not like to drop the jar for fear of killing somebody, so managed to put it into one of the cupboards as she fell past it.</w:t>
      </w:r>
    </w:p>
    <w:p w14:paraId="51670E44" w14:textId="65EE7E55" w:rsidR="00653732" w:rsidRPr="00E172F7" w:rsidRDefault="00653732" w:rsidP="00E172F7">
      <w:pPr>
        <w:pStyle w:val="BMHeadbmh"/>
      </w:pPr>
      <w:r>
        <w:t>Ooooh a vad ibf</w:t>
      </w:r>
    </w:p>
  </w:footnote>
  <w:footnote w:id="3">
    <w:p w14:paraId="009C1D2A" w14:textId="319C0AF3" w:rsidR="00653732" w:rsidRDefault="00653732" w:rsidP="00C840B8">
      <w:pPr>
        <w:pStyle w:val="FootnoteText"/>
      </w:pPr>
      <w:r>
        <w:rPr>
          <w:rStyle w:val="FootnoteReference"/>
        </w:rPr>
        <w:footnoteRef/>
      </w:r>
      <w:r>
        <w:t xml:space="preserve"> </w:t>
      </w:r>
      <w:r>
        <w:tab/>
      </w:r>
      <w:r w:rsidRPr="00AD74DF">
        <w:t>It was on a dreary night of November that I beheld the accomplishment of my toils. With an anxiety that almost amounted to agony, I collected the instruments of life around me, that I might infuse a spark of being into the lifeless thing that lay at my feet.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2E1C558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8450569A"/>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E8C2DFAA"/>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EA764F20"/>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7098E95A"/>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F37EBEDE"/>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1DC2EF2"/>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B84AA8A"/>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39635C6"/>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510A53F0"/>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E7927746"/>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3CE20E5"/>
    <w:multiLevelType w:val="multilevel"/>
    <w:tmpl w:val="3EE65EF2"/>
    <w:lvl w:ilvl="0">
      <w:start w:val="1"/>
      <w:numFmt w:val="bullet"/>
      <w:pStyle w:val="Extract-BulletListextbl"/>
      <w:lvlText w:val=""/>
      <w:lvlJc w:val="left"/>
      <w:pPr>
        <w:tabs>
          <w:tab w:val="num" w:pos="1616"/>
        </w:tabs>
        <w:ind w:left="1332" w:hanging="425"/>
      </w:pPr>
      <w:rPr>
        <w:rFonts w:ascii="Symbol" w:hAnsi="Symbol" w:hint="default"/>
      </w:rPr>
    </w:lvl>
    <w:lvl w:ilvl="1">
      <w:start w:val="1"/>
      <w:numFmt w:val="lowerLetter"/>
      <w:lvlText w:val="%2)"/>
      <w:lvlJc w:val="left"/>
      <w:pPr>
        <w:ind w:left="1627" w:hanging="360"/>
      </w:pPr>
    </w:lvl>
    <w:lvl w:ilvl="2">
      <w:start w:val="1"/>
      <w:numFmt w:val="lowerRoman"/>
      <w:lvlText w:val="%3)"/>
      <w:lvlJc w:val="left"/>
      <w:pPr>
        <w:ind w:left="1987" w:hanging="360"/>
      </w:pPr>
    </w:lvl>
    <w:lvl w:ilvl="3">
      <w:start w:val="1"/>
      <w:numFmt w:val="decimal"/>
      <w:lvlText w:val="(%4)"/>
      <w:lvlJc w:val="left"/>
      <w:pPr>
        <w:ind w:left="2347" w:hanging="360"/>
      </w:pPr>
    </w:lvl>
    <w:lvl w:ilvl="4">
      <w:start w:val="1"/>
      <w:numFmt w:val="lowerLetter"/>
      <w:lvlText w:val="(%5)"/>
      <w:lvlJc w:val="left"/>
      <w:pPr>
        <w:ind w:left="2707" w:hanging="360"/>
      </w:pPr>
    </w:lvl>
    <w:lvl w:ilvl="5">
      <w:start w:val="1"/>
      <w:numFmt w:val="lowerRoman"/>
      <w:lvlText w:val="(%6)"/>
      <w:lvlJc w:val="left"/>
      <w:pPr>
        <w:ind w:left="3067" w:hanging="360"/>
      </w:pPr>
    </w:lvl>
    <w:lvl w:ilvl="6">
      <w:start w:val="1"/>
      <w:numFmt w:val="decimal"/>
      <w:lvlText w:val="%7."/>
      <w:lvlJc w:val="left"/>
      <w:pPr>
        <w:ind w:left="3427" w:hanging="360"/>
      </w:pPr>
    </w:lvl>
    <w:lvl w:ilvl="7">
      <w:start w:val="1"/>
      <w:numFmt w:val="lowerLetter"/>
      <w:lvlText w:val="%8."/>
      <w:lvlJc w:val="left"/>
      <w:pPr>
        <w:ind w:left="3787" w:hanging="360"/>
      </w:pPr>
    </w:lvl>
    <w:lvl w:ilvl="8">
      <w:start w:val="1"/>
      <w:numFmt w:val="lowerRoman"/>
      <w:lvlText w:val="%9."/>
      <w:lvlJc w:val="left"/>
      <w:pPr>
        <w:ind w:left="4147" w:hanging="360"/>
      </w:pPr>
    </w:lvl>
  </w:abstractNum>
  <w:abstractNum w:abstractNumId="12" w15:restartNumberingAfterBreak="0">
    <w:nsid w:val="0B0A37DC"/>
    <w:multiLevelType w:val="multilevel"/>
    <w:tmpl w:val="8F1A500A"/>
    <w:name w:val="objBulletLT8"/>
    <w:lvl w:ilvl="0">
      <w:start w:val="1"/>
      <w:numFmt w:val="bullet"/>
      <w:lvlText w:val=""/>
      <w:lvlJc w:val="left"/>
      <w:pPr>
        <w:tabs>
          <w:tab w:val="num" w:pos="1609"/>
        </w:tabs>
        <w:ind w:left="1325" w:hanging="425"/>
      </w:pPr>
      <w:rPr>
        <w:rFonts w:ascii="Symbol" w:hAnsi="Symbol" w:hint="default"/>
      </w:rPr>
    </w:lvl>
    <w:lvl w:ilvl="1">
      <w:start w:val="1"/>
      <w:numFmt w:val="lowerLetter"/>
      <w:lvlText w:val="%2)"/>
      <w:lvlJc w:val="left"/>
      <w:pPr>
        <w:ind w:left="1620" w:hanging="360"/>
      </w:pPr>
    </w:lvl>
    <w:lvl w:ilvl="2">
      <w:start w:val="1"/>
      <w:numFmt w:val="lowerRoman"/>
      <w:lvlText w:val="%3)"/>
      <w:lvlJc w:val="left"/>
      <w:pPr>
        <w:ind w:left="1980" w:hanging="360"/>
      </w:pPr>
    </w:lvl>
    <w:lvl w:ilvl="3">
      <w:start w:val="1"/>
      <w:numFmt w:val="decimal"/>
      <w:lvlText w:val="(%4)"/>
      <w:lvlJc w:val="left"/>
      <w:pPr>
        <w:ind w:left="2340" w:hanging="360"/>
      </w:pPr>
    </w:lvl>
    <w:lvl w:ilvl="4">
      <w:start w:val="1"/>
      <w:numFmt w:val="lowerLetter"/>
      <w:lvlText w:val="(%5)"/>
      <w:lvlJc w:val="left"/>
      <w:pPr>
        <w:ind w:left="2700" w:hanging="360"/>
      </w:pPr>
    </w:lvl>
    <w:lvl w:ilvl="5">
      <w:start w:val="1"/>
      <w:numFmt w:val="lowerRoman"/>
      <w:lvlText w:val="(%6)"/>
      <w:lvlJc w:val="left"/>
      <w:pPr>
        <w:ind w:left="3060" w:hanging="360"/>
      </w:pPr>
    </w:lvl>
    <w:lvl w:ilvl="6">
      <w:start w:val="1"/>
      <w:numFmt w:val="decimal"/>
      <w:lvlText w:val="%7."/>
      <w:lvlJc w:val="left"/>
      <w:pPr>
        <w:ind w:left="3420" w:hanging="360"/>
      </w:pPr>
    </w:lvl>
    <w:lvl w:ilvl="7">
      <w:start w:val="1"/>
      <w:numFmt w:val="lowerLetter"/>
      <w:lvlText w:val="%8."/>
      <w:lvlJc w:val="left"/>
      <w:pPr>
        <w:ind w:left="3780" w:hanging="360"/>
      </w:pPr>
    </w:lvl>
    <w:lvl w:ilvl="8">
      <w:start w:val="1"/>
      <w:numFmt w:val="lowerRoman"/>
      <w:lvlText w:val="%9."/>
      <w:lvlJc w:val="left"/>
      <w:pPr>
        <w:ind w:left="4140" w:hanging="360"/>
      </w:pPr>
    </w:lvl>
  </w:abstractNum>
  <w:abstractNum w:abstractNumId="13" w15:restartNumberingAfterBreak="0">
    <w:nsid w:val="0C652F81"/>
    <w:multiLevelType w:val="multilevel"/>
    <w:tmpl w:val="782005C0"/>
    <w:name w:val="objBulletLT4"/>
    <w:lvl w:ilvl="0">
      <w:start w:val="1"/>
      <w:numFmt w:val="bullet"/>
      <w:lvlText w:val=""/>
      <w:lvlJc w:val="left"/>
      <w:pPr>
        <w:tabs>
          <w:tab w:val="num" w:pos="1249"/>
        </w:tabs>
        <w:ind w:left="965" w:hanging="425"/>
      </w:pPr>
      <w:rPr>
        <w:rFonts w:ascii="Symbol" w:hAnsi="Symbol" w:hint="default"/>
      </w:r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3780" w:hanging="360"/>
      </w:pPr>
    </w:lvl>
  </w:abstractNum>
  <w:abstractNum w:abstractNumId="14" w15:restartNumberingAfterBreak="0">
    <w:nsid w:val="0F434192"/>
    <w:multiLevelType w:val="multilevel"/>
    <w:tmpl w:val="C6007F10"/>
    <w:lvl w:ilvl="0">
      <w:start w:val="1"/>
      <w:numFmt w:val="bullet"/>
      <w:pStyle w:val="SidebarListBulletsbbl"/>
      <w:lvlText w:val=""/>
      <w:lvlJc w:val="left"/>
      <w:pPr>
        <w:tabs>
          <w:tab w:val="num" w:pos="1609"/>
        </w:tabs>
        <w:ind w:left="1325" w:hanging="425"/>
      </w:pPr>
      <w:rPr>
        <w:rFonts w:ascii="Symbol" w:hAnsi="Symbol" w:hint="default"/>
      </w:rPr>
    </w:lvl>
    <w:lvl w:ilvl="1">
      <w:start w:val="1"/>
      <w:numFmt w:val="lowerLetter"/>
      <w:lvlText w:val="%2)"/>
      <w:lvlJc w:val="left"/>
      <w:pPr>
        <w:ind w:left="1620" w:hanging="360"/>
      </w:pPr>
    </w:lvl>
    <w:lvl w:ilvl="2">
      <w:start w:val="1"/>
      <w:numFmt w:val="lowerRoman"/>
      <w:lvlText w:val="%3)"/>
      <w:lvlJc w:val="left"/>
      <w:pPr>
        <w:ind w:left="1980" w:hanging="360"/>
      </w:pPr>
    </w:lvl>
    <w:lvl w:ilvl="3">
      <w:start w:val="1"/>
      <w:numFmt w:val="decimal"/>
      <w:lvlText w:val="(%4)"/>
      <w:lvlJc w:val="left"/>
      <w:pPr>
        <w:ind w:left="2340" w:hanging="360"/>
      </w:pPr>
    </w:lvl>
    <w:lvl w:ilvl="4">
      <w:start w:val="1"/>
      <w:numFmt w:val="lowerLetter"/>
      <w:lvlText w:val="(%5)"/>
      <w:lvlJc w:val="left"/>
      <w:pPr>
        <w:ind w:left="2700" w:hanging="360"/>
      </w:pPr>
    </w:lvl>
    <w:lvl w:ilvl="5">
      <w:start w:val="1"/>
      <w:numFmt w:val="lowerRoman"/>
      <w:lvlText w:val="(%6)"/>
      <w:lvlJc w:val="left"/>
      <w:pPr>
        <w:ind w:left="3060" w:hanging="360"/>
      </w:pPr>
    </w:lvl>
    <w:lvl w:ilvl="6">
      <w:start w:val="1"/>
      <w:numFmt w:val="decimal"/>
      <w:lvlText w:val="%7."/>
      <w:lvlJc w:val="left"/>
      <w:pPr>
        <w:ind w:left="3420" w:hanging="360"/>
      </w:pPr>
    </w:lvl>
    <w:lvl w:ilvl="7">
      <w:start w:val="1"/>
      <w:numFmt w:val="lowerLetter"/>
      <w:lvlText w:val="%8."/>
      <w:lvlJc w:val="left"/>
      <w:pPr>
        <w:ind w:left="3780" w:hanging="360"/>
      </w:pPr>
    </w:lvl>
    <w:lvl w:ilvl="8">
      <w:start w:val="1"/>
      <w:numFmt w:val="lowerRoman"/>
      <w:lvlText w:val="%9."/>
      <w:lvlJc w:val="left"/>
      <w:pPr>
        <w:ind w:left="4140" w:hanging="360"/>
      </w:pPr>
    </w:lvl>
  </w:abstractNum>
  <w:abstractNum w:abstractNumId="15" w15:restartNumberingAfterBreak="0">
    <w:nsid w:val="12016920"/>
    <w:multiLevelType w:val="multilevel"/>
    <w:tmpl w:val="BADE8F76"/>
    <w:lvl w:ilvl="0">
      <w:start w:val="1"/>
      <w:numFmt w:val="bullet"/>
      <w:pStyle w:val="Bullet-Level-3-ListBl3"/>
      <w:lvlText w:val=""/>
      <w:lvlJc w:val="left"/>
      <w:pPr>
        <w:tabs>
          <w:tab w:val="num" w:pos="2869"/>
        </w:tabs>
        <w:ind w:left="2585" w:hanging="425"/>
      </w:pPr>
      <w:rPr>
        <w:rFonts w:ascii="Symbol" w:hAnsi="Symbol" w:hint="default"/>
      </w:rPr>
    </w:lvl>
    <w:lvl w:ilvl="1">
      <w:start w:val="1"/>
      <w:numFmt w:val="lowerLetter"/>
      <w:lvlText w:val="%2)"/>
      <w:lvlJc w:val="left"/>
      <w:pPr>
        <w:ind w:left="2880" w:hanging="360"/>
      </w:pPr>
    </w:lvl>
    <w:lvl w:ilvl="2">
      <w:start w:val="1"/>
      <w:numFmt w:val="lowerRoman"/>
      <w:lvlText w:val="%3)"/>
      <w:lvlJc w:val="left"/>
      <w:pPr>
        <w:ind w:left="3240" w:hanging="360"/>
      </w:pPr>
    </w:lvl>
    <w:lvl w:ilvl="3">
      <w:start w:val="1"/>
      <w:numFmt w:val="decimal"/>
      <w:lvlText w:val="(%4)"/>
      <w:lvlJc w:val="left"/>
      <w:pPr>
        <w:ind w:left="3600" w:hanging="360"/>
      </w:pPr>
    </w:lvl>
    <w:lvl w:ilvl="4">
      <w:start w:val="1"/>
      <w:numFmt w:val="lowerLetter"/>
      <w:lvlText w:val="(%5)"/>
      <w:lvlJc w:val="left"/>
      <w:pPr>
        <w:ind w:left="3960" w:hanging="360"/>
      </w:pPr>
    </w:lvl>
    <w:lvl w:ilvl="5">
      <w:start w:val="1"/>
      <w:numFmt w:val="lowerRoman"/>
      <w:lvlText w:val="(%6)"/>
      <w:lvlJc w:val="left"/>
      <w:pPr>
        <w:ind w:left="4320" w:hanging="360"/>
      </w:pPr>
    </w:lvl>
    <w:lvl w:ilvl="6">
      <w:start w:val="1"/>
      <w:numFmt w:val="decimal"/>
      <w:lvlText w:val="%7."/>
      <w:lvlJc w:val="left"/>
      <w:pPr>
        <w:ind w:left="4680" w:hanging="360"/>
      </w:pPr>
    </w:lvl>
    <w:lvl w:ilvl="7">
      <w:start w:val="1"/>
      <w:numFmt w:val="lowerLetter"/>
      <w:lvlText w:val="%8."/>
      <w:lvlJc w:val="left"/>
      <w:pPr>
        <w:ind w:left="5040" w:hanging="360"/>
      </w:pPr>
    </w:lvl>
    <w:lvl w:ilvl="8">
      <w:start w:val="1"/>
      <w:numFmt w:val="lowerRoman"/>
      <w:lvlText w:val="%9."/>
      <w:lvlJc w:val="left"/>
      <w:pPr>
        <w:ind w:left="5400" w:hanging="360"/>
      </w:pPr>
    </w:lvl>
  </w:abstractNum>
  <w:abstractNum w:abstractNumId="16" w15:restartNumberingAfterBreak="0">
    <w:nsid w:val="18967217"/>
    <w:multiLevelType w:val="multilevel"/>
    <w:tmpl w:val="72C68036"/>
    <w:name w:val="objBulletLT2"/>
    <w:lvl w:ilvl="0">
      <w:start w:val="1"/>
      <w:numFmt w:val="bullet"/>
      <w:lvlText w:val=""/>
      <w:lvlJc w:val="left"/>
      <w:pPr>
        <w:tabs>
          <w:tab w:val="num" w:pos="1249"/>
        </w:tabs>
        <w:ind w:left="965" w:hanging="425"/>
      </w:pPr>
      <w:rPr>
        <w:rFonts w:ascii="Symbol" w:hAnsi="Symbol" w:hint="default"/>
      </w:r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3780" w:hanging="360"/>
      </w:pPr>
    </w:lvl>
  </w:abstractNum>
  <w:abstractNum w:abstractNumId="17" w15:restartNumberingAfterBreak="0">
    <w:nsid w:val="19BB4892"/>
    <w:multiLevelType w:val="multilevel"/>
    <w:tmpl w:val="9864A706"/>
    <w:name w:val="objChecklistLT2"/>
    <w:lvl w:ilvl="0">
      <w:start w:val="1"/>
      <w:numFmt w:val="bullet"/>
      <w:lvlText w:val=""/>
      <w:lvlJc w:val="left"/>
      <w:pPr>
        <w:tabs>
          <w:tab w:val="num" w:pos="1256"/>
        </w:tabs>
        <w:ind w:left="972" w:hanging="425"/>
      </w:pPr>
      <w:rPr>
        <w:rFonts w:ascii="Wingdings" w:hAnsi="Wingdings" w:hint="default"/>
      </w:rPr>
    </w:lvl>
    <w:lvl w:ilvl="1">
      <w:start w:val="1"/>
      <w:numFmt w:val="lowerLetter"/>
      <w:lvlText w:val="%2)"/>
      <w:lvlJc w:val="left"/>
      <w:pPr>
        <w:ind w:left="1267" w:hanging="360"/>
      </w:pPr>
    </w:lvl>
    <w:lvl w:ilvl="2">
      <w:start w:val="1"/>
      <w:numFmt w:val="lowerRoman"/>
      <w:lvlText w:val="%3)"/>
      <w:lvlJc w:val="left"/>
      <w:pPr>
        <w:ind w:left="1627" w:hanging="360"/>
      </w:pPr>
    </w:lvl>
    <w:lvl w:ilvl="3">
      <w:start w:val="1"/>
      <w:numFmt w:val="decimal"/>
      <w:lvlText w:val="(%4)"/>
      <w:lvlJc w:val="left"/>
      <w:pPr>
        <w:ind w:left="1987" w:hanging="360"/>
      </w:pPr>
    </w:lvl>
    <w:lvl w:ilvl="4">
      <w:start w:val="1"/>
      <w:numFmt w:val="lowerLetter"/>
      <w:lvlText w:val="(%5)"/>
      <w:lvlJc w:val="left"/>
      <w:pPr>
        <w:ind w:left="2347" w:hanging="360"/>
      </w:pPr>
    </w:lvl>
    <w:lvl w:ilvl="5">
      <w:start w:val="1"/>
      <w:numFmt w:val="lowerRoman"/>
      <w:lvlText w:val="(%6)"/>
      <w:lvlJc w:val="left"/>
      <w:pPr>
        <w:ind w:left="2707" w:hanging="360"/>
      </w:pPr>
    </w:lvl>
    <w:lvl w:ilvl="6">
      <w:start w:val="1"/>
      <w:numFmt w:val="decimal"/>
      <w:lvlText w:val="%7."/>
      <w:lvlJc w:val="left"/>
      <w:pPr>
        <w:ind w:left="3067" w:hanging="360"/>
      </w:pPr>
    </w:lvl>
    <w:lvl w:ilvl="7">
      <w:start w:val="1"/>
      <w:numFmt w:val="lowerLetter"/>
      <w:lvlText w:val="%8."/>
      <w:lvlJc w:val="left"/>
      <w:pPr>
        <w:ind w:left="3427" w:hanging="360"/>
      </w:pPr>
    </w:lvl>
    <w:lvl w:ilvl="8">
      <w:start w:val="1"/>
      <w:numFmt w:val="lowerRoman"/>
      <w:lvlText w:val="%9."/>
      <w:lvlJc w:val="left"/>
      <w:pPr>
        <w:ind w:left="3787" w:hanging="360"/>
      </w:pPr>
    </w:lvl>
  </w:abstractNum>
  <w:abstractNum w:abstractNumId="18" w15:restartNumberingAfterBreak="0">
    <w:nsid w:val="2181051D"/>
    <w:multiLevelType w:val="multilevel"/>
    <w:tmpl w:val="D23AB53C"/>
    <w:lvl w:ilvl="0">
      <w:start w:val="1"/>
      <w:numFmt w:val="bullet"/>
      <w:pStyle w:val="Bullet-Level-2-ListBl2"/>
      <w:lvlText w:val=""/>
      <w:lvlJc w:val="left"/>
      <w:pPr>
        <w:tabs>
          <w:tab w:val="num" w:pos="2149"/>
        </w:tabs>
        <w:ind w:left="1865" w:hanging="425"/>
      </w:pPr>
      <w:rPr>
        <w:rFonts w:ascii="Symbol" w:hAnsi="Symbol" w:hint="default"/>
      </w:rPr>
    </w:lvl>
    <w:lvl w:ilvl="1">
      <w:start w:val="1"/>
      <w:numFmt w:val="lowerLetter"/>
      <w:lvlText w:val="%2)"/>
      <w:lvlJc w:val="left"/>
      <w:pPr>
        <w:ind w:left="2160" w:hanging="360"/>
      </w:pPr>
    </w:lvl>
    <w:lvl w:ilvl="2">
      <w:start w:val="1"/>
      <w:numFmt w:val="lowerRoman"/>
      <w:lvlText w:val="%3)"/>
      <w:lvlJc w:val="left"/>
      <w:pPr>
        <w:ind w:left="2520" w:hanging="360"/>
      </w:pPr>
    </w:lvl>
    <w:lvl w:ilvl="3">
      <w:start w:val="1"/>
      <w:numFmt w:val="decimal"/>
      <w:lvlText w:val="(%4)"/>
      <w:lvlJc w:val="left"/>
      <w:pPr>
        <w:ind w:left="2880" w:hanging="360"/>
      </w:pPr>
    </w:lvl>
    <w:lvl w:ilvl="4">
      <w:start w:val="1"/>
      <w:numFmt w:val="lowerLetter"/>
      <w:lvlText w:val="(%5)"/>
      <w:lvlJc w:val="left"/>
      <w:pPr>
        <w:ind w:left="3240" w:hanging="360"/>
      </w:pPr>
    </w:lvl>
    <w:lvl w:ilvl="5">
      <w:start w:val="1"/>
      <w:numFmt w:val="lowerRoman"/>
      <w:lvlText w:val="(%6)"/>
      <w:lvlJc w:val="left"/>
      <w:pPr>
        <w:ind w:left="3600" w:hanging="360"/>
      </w:pPr>
    </w:lvl>
    <w:lvl w:ilvl="6">
      <w:start w:val="1"/>
      <w:numFmt w:val="decimal"/>
      <w:lvlText w:val="%7."/>
      <w:lvlJc w:val="left"/>
      <w:pPr>
        <w:ind w:left="3960" w:hanging="360"/>
      </w:pPr>
    </w:lvl>
    <w:lvl w:ilvl="7">
      <w:start w:val="1"/>
      <w:numFmt w:val="lowerLetter"/>
      <w:lvlText w:val="%8."/>
      <w:lvlJc w:val="left"/>
      <w:pPr>
        <w:ind w:left="4320" w:hanging="360"/>
      </w:pPr>
    </w:lvl>
    <w:lvl w:ilvl="8">
      <w:start w:val="1"/>
      <w:numFmt w:val="lowerRoman"/>
      <w:lvlText w:val="%9."/>
      <w:lvlJc w:val="left"/>
      <w:pPr>
        <w:ind w:left="4680" w:hanging="360"/>
      </w:pPr>
    </w:lvl>
  </w:abstractNum>
  <w:abstractNum w:abstractNumId="19" w15:restartNumberingAfterBreak="0">
    <w:nsid w:val="21CD662D"/>
    <w:multiLevelType w:val="multilevel"/>
    <w:tmpl w:val="D2244DFC"/>
    <w:lvl w:ilvl="0">
      <w:start w:val="1"/>
      <w:numFmt w:val="bullet"/>
      <w:pStyle w:val="AppendixListBulletapbl"/>
      <w:lvlText w:val=""/>
      <w:lvlJc w:val="left"/>
      <w:pPr>
        <w:tabs>
          <w:tab w:val="num" w:pos="1249"/>
        </w:tabs>
        <w:ind w:left="965" w:hanging="425"/>
      </w:pPr>
      <w:rPr>
        <w:rFonts w:ascii="Symbol" w:hAnsi="Symbol" w:hint="default"/>
      </w:r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3780" w:hanging="360"/>
      </w:pPr>
    </w:lvl>
  </w:abstractNum>
  <w:abstractNum w:abstractNumId="20" w15:restartNumberingAfterBreak="0">
    <w:nsid w:val="284529E7"/>
    <w:multiLevelType w:val="multilevel"/>
    <w:tmpl w:val="9E966CDA"/>
    <w:name w:val="objBulletLT3"/>
    <w:lvl w:ilvl="0">
      <w:start w:val="1"/>
      <w:numFmt w:val="bullet"/>
      <w:lvlText w:val=""/>
      <w:lvlJc w:val="left"/>
      <w:pPr>
        <w:tabs>
          <w:tab w:val="num" w:pos="1609"/>
        </w:tabs>
        <w:ind w:left="1325" w:hanging="425"/>
      </w:pPr>
      <w:rPr>
        <w:rFonts w:ascii="Symbol" w:hAnsi="Symbol" w:hint="default"/>
      </w:rPr>
    </w:lvl>
    <w:lvl w:ilvl="1">
      <w:start w:val="1"/>
      <w:numFmt w:val="lowerLetter"/>
      <w:lvlText w:val="%2)"/>
      <w:lvlJc w:val="left"/>
      <w:pPr>
        <w:ind w:left="1620" w:hanging="360"/>
      </w:pPr>
    </w:lvl>
    <w:lvl w:ilvl="2">
      <w:start w:val="1"/>
      <w:numFmt w:val="lowerRoman"/>
      <w:lvlText w:val="%3)"/>
      <w:lvlJc w:val="left"/>
      <w:pPr>
        <w:ind w:left="1980" w:hanging="360"/>
      </w:pPr>
    </w:lvl>
    <w:lvl w:ilvl="3">
      <w:start w:val="1"/>
      <w:numFmt w:val="decimal"/>
      <w:lvlText w:val="(%4)"/>
      <w:lvlJc w:val="left"/>
      <w:pPr>
        <w:ind w:left="2340" w:hanging="360"/>
      </w:pPr>
    </w:lvl>
    <w:lvl w:ilvl="4">
      <w:start w:val="1"/>
      <w:numFmt w:val="lowerLetter"/>
      <w:lvlText w:val="(%5)"/>
      <w:lvlJc w:val="left"/>
      <w:pPr>
        <w:ind w:left="2700" w:hanging="360"/>
      </w:pPr>
    </w:lvl>
    <w:lvl w:ilvl="5">
      <w:start w:val="1"/>
      <w:numFmt w:val="lowerRoman"/>
      <w:lvlText w:val="(%6)"/>
      <w:lvlJc w:val="left"/>
      <w:pPr>
        <w:ind w:left="3060" w:hanging="360"/>
      </w:pPr>
    </w:lvl>
    <w:lvl w:ilvl="6">
      <w:start w:val="1"/>
      <w:numFmt w:val="decimal"/>
      <w:lvlText w:val="%7."/>
      <w:lvlJc w:val="left"/>
      <w:pPr>
        <w:ind w:left="3420" w:hanging="360"/>
      </w:pPr>
    </w:lvl>
    <w:lvl w:ilvl="7">
      <w:start w:val="1"/>
      <w:numFmt w:val="lowerLetter"/>
      <w:lvlText w:val="%8."/>
      <w:lvlJc w:val="left"/>
      <w:pPr>
        <w:ind w:left="3780" w:hanging="360"/>
      </w:pPr>
    </w:lvl>
    <w:lvl w:ilvl="8">
      <w:start w:val="1"/>
      <w:numFmt w:val="lowerRoman"/>
      <w:lvlText w:val="%9."/>
      <w:lvlJc w:val="left"/>
      <w:pPr>
        <w:ind w:left="4140" w:hanging="360"/>
      </w:pPr>
    </w:lvl>
  </w:abstractNum>
  <w:abstractNum w:abstractNumId="21" w15:restartNumberingAfterBreak="0">
    <w:nsid w:val="30FF7092"/>
    <w:multiLevelType w:val="multilevel"/>
    <w:tmpl w:val="66007EBC"/>
    <w:lvl w:ilvl="0">
      <w:start w:val="1"/>
      <w:numFmt w:val="bullet"/>
      <w:pStyle w:val="Bullet-Level-1-ListBl1"/>
      <w:lvlText w:val=""/>
      <w:lvlJc w:val="left"/>
      <w:pPr>
        <w:tabs>
          <w:tab w:val="num" w:pos="1429"/>
        </w:tabs>
        <w:ind w:left="1145" w:hanging="425"/>
      </w:pPr>
      <w:rPr>
        <w:rFonts w:ascii="Symbol" w:hAnsi="Symbol" w:hint="default"/>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2" w15:restartNumberingAfterBreak="0">
    <w:nsid w:val="31653729"/>
    <w:multiLevelType w:val="multilevel"/>
    <w:tmpl w:val="0409001D"/>
    <w:name w:val="objBulletLT422"/>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E9F1FC0"/>
    <w:multiLevelType w:val="multilevel"/>
    <w:tmpl w:val="A13E6CC0"/>
    <w:lvl w:ilvl="0">
      <w:start w:val="1"/>
      <w:numFmt w:val="bullet"/>
      <w:lvlText w:val=""/>
      <w:lvlJc w:val="left"/>
      <w:pPr>
        <w:tabs>
          <w:tab w:val="num" w:pos="2149"/>
        </w:tabs>
        <w:ind w:left="1865" w:hanging="425"/>
      </w:pPr>
      <w:rPr>
        <w:rFonts w:ascii="Symbol" w:hAnsi="Symbol" w:hint="default"/>
      </w:rPr>
    </w:lvl>
    <w:lvl w:ilvl="1">
      <w:start w:val="1"/>
      <w:numFmt w:val="lowerLetter"/>
      <w:lvlText w:val="%2)"/>
      <w:lvlJc w:val="left"/>
      <w:pPr>
        <w:ind w:left="2160" w:hanging="360"/>
      </w:pPr>
    </w:lvl>
    <w:lvl w:ilvl="2">
      <w:start w:val="1"/>
      <w:numFmt w:val="lowerRoman"/>
      <w:lvlText w:val="%3)"/>
      <w:lvlJc w:val="left"/>
      <w:pPr>
        <w:ind w:left="2520" w:hanging="360"/>
      </w:pPr>
    </w:lvl>
    <w:lvl w:ilvl="3">
      <w:start w:val="1"/>
      <w:numFmt w:val="decimal"/>
      <w:lvlText w:val="(%4)"/>
      <w:lvlJc w:val="left"/>
      <w:pPr>
        <w:ind w:left="2880" w:hanging="360"/>
      </w:pPr>
    </w:lvl>
    <w:lvl w:ilvl="4">
      <w:start w:val="1"/>
      <w:numFmt w:val="lowerLetter"/>
      <w:lvlText w:val="(%5)"/>
      <w:lvlJc w:val="left"/>
      <w:pPr>
        <w:ind w:left="3240" w:hanging="360"/>
      </w:pPr>
    </w:lvl>
    <w:lvl w:ilvl="5">
      <w:start w:val="1"/>
      <w:numFmt w:val="lowerRoman"/>
      <w:lvlText w:val="(%6)"/>
      <w:lvlJc w:val="left"/>
      <w:pPr>
        <w:ind w:left="3600" w:hanging="360"/>
      </w:pPr>
    </w:lvl>
    <w:lvl w:ilvl="6">
      <w:start w:val="1"/>
      <w:numFmt w:val="decimal"/>
      <w:lvlText w:val="%7."/>
      <w:lvlJc w:val="left"/>
      <w:pPr>
        <w:ind w:left="3960" w:hanging="360"/>
      </w:pPr>
    </w:lvl>
    <w:lvl w:ilvl="7">
      <w:start w:val="1"/>
      <w:numFmt w:val="lowerLetter"/>
      <w:lvlText w:val="%8."/>
      <w:lvlJc w:val="left"/>
      <w:pPr>
        <w:ind w:left="4320" w:hanging="360"/>
      </w:pPr>
    </w:lvl>
    <w:lvl w:ilvl="8">
      <w:start w:val="1"/>
      <w:numFmt w:val="lowerRoman"/>
      <w:lvlText w:val="%9."/>
      <w:lvlJc w:val="left"/>
      <w:pPr>
        <w:ind w:left="4680" w:hanging="360"/>
      </w:pPr>
    </w:lvl>
  </w:abstractNum>
  <w:abstractNum w:abstractNumId="24" w15:restartNumberingAfterBreak="0">
    <w:nsid w:val="43CB0F54"/>
    <w:multiLevelType w:val="multilevel"/>
    <w:tmpl w:val="7422C2CC"/>
    <w:lvl w:ilvl="0">
      <w:start w:val="1"/>
      <w:numFmt w:val="bullet"/>
      <w:pStyle w:val="ListBulletbl"/>
      <w:lvlText w:val=""/>
      <w:lvlJc w:val="left"/>
      <w:pPr>
        <w:tabs>
          <w:tab w:val="num" w:pos="1256"/>
        </w:tabs>
        <w:ind w:left="972" w:hanging="425"/>
      </w:pPr>
      <w:rPr>
        <w:rFonts w:ascii="Symbol" w:hAnsi="Symbol" w:hint="default"/>
      </w:rPr>
    </w:lvl>
    <w:lvl w:ilvl="1">
      <w:start w:val="1"/>
      <w:numFmt w:val="lowerLetter"/>
      <w:lvlText w:val="%2)"/>
      <w:lvlJc w:val="left"/>
      <w:pPr>
        <w:ind w:left="1267" w:hanging="360"/>
      </w:pPr>
    </w:lvl>
    <w:lvl w:ilvl="2">
      <w:start w:val="1"/>
      <w:numFmt w:val="lowerRoman"/>
      <w:lvlText w:val="%3)"/>
      <w:lvlJc w:val="left"/>
      <w:pPr>
        <w:ind w:left="1627" w:hanging="360"/>
      </w:pPr>
    </w:lvl>
    <w:lvl w:ilvl="3">
      <w:start w:val="1"/>
      <w:numFmt w:val="decimal"/>
      <w:lvlText w:val="(%4)"/>
      <w:lvlJc w:val="left"/>
      <w:pPr>
        <w:ind w:left="1987" w:hanging="360"/>
      </w:pPr>
    </w:lvl>
    <w:lvl w:ilvl="4">
      <w:start w:val="1"/>
      <w:numFmt w:val="lowerLetter"/>
      <w:lvlText w:val="(%5)"/>
      <w:lvlJc w:val="left"/>
      <w:pPr>
        <w:ind w:left="2347" w:hanging="360"/>
      </w:pPr>
    </w:lvl>
    <w:lvl w:ilvl="5">
      <w:start w:val="1"/>
      <w:numFmt w:val="lowerRoman"/>
      <w:lvlText w:val="(%6)"/>
      <w:lvlJc w:val="left"/>
      <w:pPr>
        <w:ind w:left="2707" w:hanging="360"/>
      </w:pPr>
    </w:lvl>
    <w:lvl w:ilvl="6">
      <w:start w:val="1"/>
      <w:numFmt w:val="decimal"/>
      <w:lvlText w:val="%7."/>
      <w:lvlJc w:val="left"/>
      <w:pPr>
        <w:ind w:left="3067" w:hanging="360"/>
      </w:pPr>
    </w:lvl>
    <w:lvl w:ilvl="7">
      <w:start w:val="1"/>
      <w:numFmt w:val="lowerLetter"/>
      <w:lvlText w:val="%8."/>
      <w:lvlJc w:val="left"/>
      <w:pPr>
        <w:ind w:left="3427" w:hanging="360"/>
      </w:pPr>
    </w:lvl>
    <w:lvl w:ilvl="8">
      <w:start w:val="1"/>
      <w:numFmt w:val="lowerRoman"/>
      <w:lvlText w:val="%9."/>
      <w:lvlJc w:val="left"/>
      <w:pPr>
        <w:ind w:left="3787" w:hanging="360"/>
      </w:pPr>
    </w:lvl>
  </w:abstractNum>
  <w:abstractNum w:abstractNumId="25" w15:restartNumberingAfterBreak="0">
    <w:nsid w:val="45DA7C9E"/>
    <w:multiLevelType w:val="multilevel"/>
    <w:tmpl w:val="C44E86B0"/>
    <w:name w:val="objChecklistLT"/>
    <w:lvl w:ilvl="0">
      <w:start w:val="1"/>
      <w:numFmt w:val="bullet"/>
      <w:lvlText w:val=""/>
      <w:lvlJc w:val="left"/>
      <w:pPr>
        <w:tabs>
          <w:tab w:val="num" w:pos="709"/>
        </w:tabs>
        <w:ind w:left="425" w:hanging="425"/>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7C80D9B"/>
    <w:multiLevelType w:val="multilevel"/>
    <w:tmpl w:val="04090023"/>
    <w:name w:val="objBulletLT4222"/>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48E94AD3"/>
    <w:multiLevelType w:val="multilevel"/>
    <w:tmpl w:val="B9408346"/>
    <w:lvl w:ilvl="0">
      <w:start w:val="1"/>
      <w:numFmt w:val="bullet"/>
      <w:pStyle w:val="BulletedParagraphsbp"/>
      <w:lvlText w:val=""/>
      <w:lvlJc w:val="left"/>
      <w:pPr>
        <w:tabs>
          <w:tab w:val="num" w:pos="1249"/>
        </w:tabs>
        <w:ind w:left="965" w:hanging="425"/>
      </w:pPr>
      <w:rPr>
        <w:rFonts w:ascii="Symbol" w:hAnsi="Symbol" w:hint="default"/>
      </w:r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3780" w:hanging="360"/>
      </w:pPr>
    </w:lvl>
  </w:abstractNum>
  <w:abstractNum w:abstractNumId="28" w15:restartNumberingAfterBreak="0">
    <w:nsid w:val="5E1E6018"/>
    <w:multiLevelType w:val="multilevel"/>
    <w:tmpl w:val="87D0A746"/>
    <w:lvl w:ilvl="0">
      <w:start w:val="1"/>
      <w:numFmt w:val="bullet"/>
      <w:lvlText w:val=""/>
      <w:lvlJc w:val="left"/>
      <w:pPr>
        <w:tabs>
          <w:tab w:val="num" w:pos="3589"/>
        </w:tabs>
        <w:ind w:left="3305" w:hanging="425"/>
      </w:pPr>
      <w:rPr>
        <w:rFonts w:ascii="Symbol" w:hAnsi="Symbol" w:hint="default"/>
      </w:rPr>
    </w:lvl>
    <w:lvl w:ilvl="1">
      <w:start w:val="1"/>
      <w:numFmt w:val="lowerLetter"/>
      <w:lvlText w:val="%2)"/>
      <w:lvlJc w:val="left"/>
      <w:pPr>
        <w:ind w:left="3600" w:hanging="360"/>
      </w:pPr>
    </w:lvl>
    <w:lvl w:ilvl="2">
      <w:start w:val="1"/>
      <w:numFmt w:val="lowerRoman"/>
      <w:lvlText w:val="%3)"/>
      <w:lvlJc w:val="left"/>
      <w:pPr>
        <w:ind w:left="3960" w:hanging="360"/>
      </w:pPr>
    </w:lvl>
    <w:lvl w:ilvl="3">
      <w:start w:val="1"/>
      <w:numFmt w:val="decimal"/>
      <w:lvlText w:val="(%4)"/>
      <w:lvlJc w:val="left"/>
      <w:pPr>
        <w:ind w:left="4320" w:hanging="360"/>
      </w:pPr>
    </w:lvl>
    <w:lvl w:ilvl="4">
      <w:start w:val="1"/>
      <w:numFmt w:val="lowerLetter"/>
      <w:lvlText w:val="(%5)"/>
      <w:lvlJc w:val="left"/>
      <w:pPr>
        <w:ind w:left="4680" w:hanging="360"/>
      </w:pPr>
    </w:lvl>
    <w:lvl w:ilvl="5">
      <w:start w:val="1"/>
      <w:numFmt w:val="lowerRoman"/>
      <w:lvlText w:val="(%6)"/>
      <w:lvlJc w:val="left"/>
      <w:pPr>
        <w:ind w:left="5040" w:hanging="360"/>
      </w:pPr>
    </w:lvl>
    <w:lvl w:ilvl="6">
      <w:start w:val="1"/>
      <w:numFmt w:val="decimal"/>
      <w:lvlText w:val="%7."/>
      <w:lvlJc w:val="left"/>
      <w:pPr>
        <w:ind w:left="5400" w:hanging="360"/>
      </w:pPr>
    </w:lvl>
    <w:lvl w:ilvl="7">
      <w:start w:val="1"/>
      <w:numFmt w:val="lowerLetter"/>
      <w:lvlText w:val="%8."/>
      <w:lvlJc w:val="left"/>
      <w:pPr>
        <w:ind w:left="5760" w:hanging="360"/>
      </w:pPr>
    </w:lvl>
    <w:lvl w:ilvl="8">
      <w:start w:val="1"/>
      <w:numFmt w:val="lowerRoman"/>
      <w:lvlText w:val="%9."/>
      <w:lvlJc w:val="left"/>
      <w:pPr>
        <w:ind w:left="6120" w:hanging="360"/>
      </w:pPr>
    </w:lvl>
  </w:abstractNum>
  <w:abstractNum w:abstractNumId="29" w15:restartNumberingAfterBreak="0">
    <w:nsid w:val="5F521D39"/>
    <w:multiLevelType w:val="multilevel"/>
    <w:tmpl w:val="76BC75E2"/>
    <w:name w:val="objBulletLT7"/>
    <w:lvl w:ilvl="0">
      <w:start w:val="1"/>
      <w:numFmt w:val="bullet"/>
      <w:lvlText w:val=""/>
      <w:lvlJc w:val="left"/>
      <w:pPr>
        <w:tabs>
          <w:tab w:val="num" w:pos="1789"/>
        </w:tabs>
        <w:ind w:left="1505" w:hanging="425"/>
      </w:pPr>
      <w:rPr>
        <w:rFonts w:ascii="Symbol" w:hAnsi="Symbol" w:hint="default"/>
      </w:r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30" w15:restartNumberingAfterBreak="0">
    <w:nsid w:val="63046A91"/>
    <w:multiLevelType w:val="multilevel"/>
    <w:tmpl w:val="783AE18E"/>
    <w:lvl w:ilvl="0">
      <w:start w:val="1"/>
      <w:numFmt w:val="bullet"/>
      <w:pStyle w:val="Checklistck"/>
      <w:lvlText w:val=""/>
      <w:lvlJc w:val="left"/>
      <w:pPr>
        <w:tabs>
          <w:tab w:val="num" w:pos="1256"/>
        </w:tabs>
        <w:ind w:left="972" w:hanging="425"/>
      </w:pPr>
      <w:rPr>
        <w:rFonts w:ascii="Wingdings" w:hAnsi="Wingdings" w:hint="default"/>
      </w:rPr>
    </w:lvl>
    <w:lvl w:ilvl="1">
      <w:start w:val="1"/>
      <w:numFmt w:val="lowerLetter"/>
      <w:lvlText w:val="%2)"/>
      <w:lvlJc w:val="left"/>
      <w:pPr>
        <w:ind w:left="1267" w:hanging="360"/>
      </w:pPr>
    </w:lvl>
    <w:lvl w:ilvl="2">
      <w:start w:val="1"/>
      <w:numFmt w:val="lowerRoman"/>
      <w:lvlText w:val="%3)"/>
      <w:lvlJc w:val="left"/>
      <w:pPr>
        <w:ind w:left="1627" w:hanging="360"/>
      </w:pPr>
    </w:lvl>
    <w:lvl w:ilvl="3">
      <w:start w:val="1"/>
      <w:numFmt w:val="decimal"/>
      <w:lvlText w:val="(%4)"/>
      <w:lvlJc w:val="left"/>
      <w:pPr>
        <w:ind w:left="1987" w:hanging="360"/>
      </w:pPr>
    </w:lvl>
    <w:lvl w:ilvl="4">
      <w:start w:val="1"/>
      <w:numFmt w:val="lowerLetter"/>
      <w:lvlText w:val="(%5)"/>
      <w:lvlJc w:val="left"/>
      <w:pPr>
        <w:ind w:left="2347" w:hanging="360"/>
      </w:pPr>
    </w:lvl>
    <w:lvl w:ilvl="5">
      <w:start w:val="1"/>
      <w:numFmt w:val="lowerRoman"/>
      <w:lvlText w:val="(%6)"/>
      <w:lvlJc w:val="left"/>
      <w:pPr>
        <w:ind w:left="2707" w:hanging="360"/>
      </w:pPr>
    </w:lvl>
    <w:lvl w:ilvl="6">
      <w:start w:val="1"/>
      <w:numFmt w:val="decimal"/>
      <w:lvlText w:val="%7."/>
      <w:lvlJc w:val="left"/>
      <w:pPr>
        <w:ind w:left="3067" w:hanging="360"/>
      </w:pPr>
    </w:lvl>
    <w:lvl w:ilvl="7">
      <w:start w:val="1"/>
      <w:numFmt w:val="lowerLetter"/>
      <w:lvlText w:val="%8."/>
      <w:lvlJc w:val="left"/>
      <w:pPr>
        <w:ind w:left="3427" w:hanging="360"/>
      </w:pPr>
    </w:lvl>
    <w:lvl w:ilvl="8">
      <w:start w:val="1"/>
      <w:numFmt w:val="lowerRoman"/>
      <w:lvlText w:val="%9."/>
      <w:lvlJc w:val="left"/>
      <w:pPr>
        <w:ind w:left="3787" w:hanging="360"/>
      </w:pPr>
    </w:lvl>
  </w:abstractNum>
  <w:abstractNum w:abstractNumId="31" w15:restartNumberingAfterBreak="0">
    <w:nsid w:val="64FB4846"/>
    <w:multiLevelType w:val="multilevel"/>
    <w:tmpl w:val="3BC2E8FC"/>
    <w:lvl w:ilvl="0">
      <w:start w:val="1"/>
      <w:numFmt w:val="bullet"/>
      <w:lvlText w:val=""/>
      <w:lvlJc w:val="left"/>
      <w:pPr>
        <w:tabs>
          <w:tab w:val="num" w:pos="709"/>
        </w:tabs>
        <w:ind w:left="425" w:hanging="425"/>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66297067"/>
    <w:multiLevelType w:val="multilevel"/>
    <w:tmpl w:val="9F1A21FA"/>
    <w:lvl w:ilvl="0">
      <w:start w:val="1"/>
      <w:numFmt w:val="bullet"/>
      <w:lvlText w:val=""/>
      <w:lvlJc w:val="left"/>
      <w:pPr>
        <w:tabs>
          <w:tab w:val="num" w:pos="2869"/>
        </w:tabs>
        <w:ind w:left="2585" w:hanging="425"/>
      </w:pPr>
      <w:rPr>
        <w:rFonts w:ascii="Symbol" w:hAnsi="Symbol" w:hint="default"/>
      </w:rPr>
    </w:lvl>
    <w:lvl w:ilvl="1">
      <w:start w:val="1"/>
      <w:numFmt w:val="lowerLetter"/>
      <w:lvlText w:val="%2)"/>
      <w:lvlJc w:val="left"/>
      <w:pPr>
        <w:ind w:left="2880" w:hanging="360"/>
      </w:pPr>
    </w:lvl>
    <w:lvl w:ilvl="2">
      <w:start w:val="1"/>
      <w:numFmt w:val="lowerRoman"/>
      <w:lvlText w:val="%3)"/>
      <w:lvlJc w:val="left"/>
      <w:pPr>
        <w:ind w:left="3240" w:hanging="360"/>
      </w:pPr>
    </w:lvl>
    <w:lvl w:ilvl="3">
      <w:start w:val="1"/>
      <w:numFmt w:val="decimal"/>
      <w:lvlText w:val="(%4)"/>
      <w:lvlJc w:val="left"/>
      <w:pPr>
        <w:ind w:left="3600" w:hanging="360"/>
      </w:pPr>
    </w:lvl>
    <w:lvl w:ilvl="4">
      <w:start w:val="1"/>
      <w:numFmt w:val="lowerLetter"/>
      <w:lvlText w:val="(%5)"/>
      <w:lvlJc w:val="left"/>
      <w:pPr>
        <w:ind w:left="3960" w:hanging="360"/>
      </w:pPr>
    </w:lvl>
    <w:lvl w:ilvl="5">
      <w:start w:val="1"/>
      <w:numFmt w:val="lowerRoman"/>
      <w:lvlText w:val="(%6)"/>
      <w:lvlJc w:val="left"/>
      <w:pPr>
        <w:ind w:left="4320" w:hanging="360"/>
      </w:pPr>
    </w:lvl>
    <w:lvl w:ilvl="6">
      <w:start w:val="1"/>
      <w:numFmt w:val="decimal"/>
      <w:lvlText w:val="%7."/>
      <w:lvlJc w:val="left"/>
      <w:pPr>
        <w:ind w:left="4680" w:hanging="360"/>
      </w:pPr>
    </w:lvl>
    <w:lvl w:ilvl="7">
      <w:start w:val="1"/>
      <w:numFmt w:val="lowerLetter"/>
      <w:lvlText w:val="%8."/>
      <w:lvlJc w:val="left"/>
      <w:pPr>
        <w:ind w:left="5040" w:hanging="360"/>
      </w:pPr>
    </w:lvl>
    <w:lvl w:ilvl="8">
      <w:start w:val="1"/>
      <w:numFmt w:val="lowerRoman"/>
      <w:lvlText w:val="%9."/>
      <w:lvlJc w:val="left"/>
      <w:pPr>
        <w:ind w:left="5400" w:hanging="360"/>
      </w:pPr>
    </w:lvl>
  </w:abstractNum>
  <w:abstractNum w:abstractNumId="33" w15:restartNumberingAfterBreak="0">
    <w:nsid w:val="670C1275"/>
    <w:multiLevelType w:val="multilevel"/>
    <w:tmpl w:val="89085978"/>
    <w:name w:val="objBulletLT6"/>
    <w:lvl w:ilvl="0">
      <w:start w:val="1"/>
      <w:numFmt w:val="bullet"/>
      <w:lvlText w:val=""/>
      <w:lvlJc w:val="left"/>
      <w:pPr>
        <w:tabs>
          <w:tab w:val="num" w:pos="1256"/>
        </w:tabs>
        <w:ind w:left="972" w:hanging="425"/>
      </w:pPr>
      <w:rPr>
        <w:rFonts w:ascii="Symbol" w:hAnsi="Symbol" w:hint="default"/>
      </w:rPr>
    </w:lvl>
    <w:lvl w:ilvl="1">
      <w:start w:val="1"/>
      <w:numFmt w:val="lowerLetter"/>
      <w:lvlText w:val="%2)"/>
      <w:lvlJc w:val="left"/>
      <w:pPr>
        <w:ind w:left="1267" w:hanging="360"/>
      </w:pPr>
    </w:lvl>
    <w:lvl w:ilvl="2">
      <w:start w:val="1"/>
      <w:numFmt w:val="lowerRoman"/>
      <w:lvlText w:val="%3)"/>
      <w:lvlJc w:val="left"/>
      <w:pPr>
        <w:ind w:left="1627" w:hanging="360"/>
      </w:pPr>
    </w:lvl>
    <w:lvl w:ilvl="3">
      <w:start w:val="1"/>
      <w:numFmt w:val="decimal"/>
      <w:lvlText w:val="(%4)"/>
      <w:lvlJc w:val="left"/>
      <w:pPr>
        <w:ind w:left="1987" w:hanging="360"/>
      </w:pPr>
    </w:lvl>
    <w:lvl w:ilvl="4">
      <w:start w:val="1"/>
      <w:numFmt w:val="lowerLetter"/>
      <w:lvlText w:val="(%5)"/>
      <w:lvlJc w:val="left"/>
      <w:pPr>
        <w:ind w:left="2347" w:hanging="360"/>
      </w:pPr>
    </w:lvl>
    <w:lvl w:ilvl="5">
      <w:start w:val="1"/>
      <w:numFmt w:val="lowerRoman"/>
      <w:lvlText w:val="(%6)"/>
      <w:lvlJc w:val="left"/>
      <w:pPr>
        <w:ind w:left="2707" w:hanging="360"/>
      </w:pPr>
    </w:lvl>
    <w:lvl w:ilvl="6">
      <w:start w:val="1"/>
      <w:numFmt w:val="decimal"/>
      <w:lvlText w:val="%7."/>
      <w:lvlJc w:val="left"/>
      <w:pPr>
        <w:ind w:left="3067" w:hanging="360"/>
      </w:pPr>
    </w:lvl>
    <w:lvl w:ilvl="7">
      <w:start w:val="1"/>
      <w:numFmt w:val="lowerLetter"/>
      <w:lvlText w:val="%8."/>
      <w:lvlJc w:val="left"/>
      <w:pPr>
        <w:ind w:left="3427" w:hanging="360"/>
      </w:pPr>
    </w:lvl>
    <w:lvl w:ilvl="8">
      <w:start w:val="1"/>
      <w:numFmt w:val="lowerRoman"/>
      <w:lvlText w:val="%9."/>
      <w:lvlJc w:val="left"/>
      <w:pPr>
        <w:ind w:left="3787" w:hanging="360"/>
      </w:pPr>
    </w:lvl>
  </w:abstractNum>
  <w:abstractNum w:abstractNumId="34" w15:restartNumberingAfterBreak="0">
    <w:nsid w:val="67E63D24"/>
    <w:multiLevelType w:val="multilevel"/>
    <w:tmpl w:val="FB940270"/>
    <w:lvl w:ilvl="0">
      <w:start w:val="1"/>
      <w:numFmt w:val="bullet"/>
      <w:lvlText w:val=""/>
      <w:lvlJc w:val="left"/>
      <w:pPr>
        <w:tabs>
          <w:tab w:val="num" w:pos="2869"/>
        </w:tabs>
        <w:ind w:left="2585" w:hanging="425"/>
      </w:pPr>
      <w:rPr>
        <w:rFonts w:ascii="Symbol" w:hAnsi="Symbol" w:hint="default"/>
      </w:rPr>
    </w:lvl>
    <w:lvl w:ilvl="1">
      <w:start w:val="1"/>
      <w:numFmt w:val="lowerLetter"/>
      <w:lvlText w:val="%2)"/>
      <w:lvlJc w:val="left"/>
      <w:pPr>
        <w:ind w:left="2880" w:hanging="360"/>
      </w:pPr>
    </w:lvl>
    <w:lvl w:ilvl="2">
      <w:start w:val="1"/>
      <w:numFmt w:val="lowerRoman"/>
      <w:lvlText w:val="%3)"/>
      <w:lvlJc w:val="left"/>
      <w:pPr>
        <w:ind w:left="3240" w:hanging="360"/>
      </w:pPr>
    </w:lvl>
    <w:lvl w:ilvl="3">
      <w:start w:val="1"/>
      <w:numFmt w:val="decimal"/>
      <w:lvlText w:val="(%4)"/>
      <w:lvlJc w:val="left"/>
      <w:pPr>
        <w:ind w:left="3600" w:hanging="360"/>
      </w:pPr>
    </w:lvl>
    <w:lvl w:ilvl="4">
      <w:start w:val="1"/>
      <w:numFmt w:val="lowerLetter"/>
      <w:lvlText w:val="(%5)"/>
      <w:lvlJc w:val="left"/>
      <w:pPr>
        <w:ind w:left="3960" w:hanging="360"/>
      </w:pPr>
    </w:lvl>
    <w:lvl w:ilvl="5">
      <w:start w:val="1"/>
      <w:numFmt w:val="lowerRoman"/>
      <w:lvlText w:val="(%6)"/>
      <w:lvlJc w:val="left"/>
      <w:pPr>
        <w:ind w:left="4320" w:hanging="360"/>
      </w:pPr>
    </w:lvl>
    <w:lvl w:ilvl="6">
      <w:start w:val="1"/>
      <w:numFmt w:val="decimal"/>
      <w:lvlText w:val="%7."/>
      <w:lvlJc w:val="left"/>
      <w:pPr>
        <w:ind w:left="4680" w:hanging="360"/>
      </w:pPr>
    </w:lvl>
    <w:lvl w:ilvl="7">
      <w:start w:val="1"/>
      <w:numFmt w:val="lowerLetter"/>
      <w:lvlText w:val="%8."/>
      <w:lvlJc w:val="left"/>
      <w:pPr>
        <w:ind w:left="5040" w:hanging="360"/>
      </w:pPr>
    </w:lvl>
    <w:lvl w:ilvl="8">
      <w:start w:val="1"/>
      <w:numFmt w:val="lowerRoman"/>
      <w:lvlText w:val="%9."/>
      <w:lvlJc w:val="left"/>
      <w:pPr>
        <w:ind w:left="5400" w:hanging="360"/>
      </w:pPr>
    </w:lvl>
  </w:abstractNum>
  <w:abstractNum w:abstractNumId="35" w15:restartNumberingAfterBreak="0">
    <w:nsid w:val="6A7014FA"/>
    <w:multiLevelType w:val="multilevel"/>
    <w:tmpl w:val="995E45EC"/>
    <w:lvl w:ilvl="0">
      <w:start w:val="1"/>
      <w:numFmt w:val="bullet"/>
      <w:pStyle w:val="ListBulletSubentrybsl"/>
      <w:lvlText w:val=""/>
      <w:lvlJc w:val="left"/>
      <w:pPr>
        <w:tabs>
          <w:tab w:val="num" w:pos="1789"/>
        </w:tabs>
        <w:ind w:left="1505" w:hanging="425"/>
      </w:pPr>
      <w:rPr>
        <w:rFonts w:ascii="Symbol" w:hAnsi="Symbol" w:hint="default"/>
      </w:r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36" w15:restartNumberingAfterBreak="0">
    <w:nsid w:val="6D936C54"/>
    <w:multiLevelType w:val="multilevel"/>
    <w:tmpl w:val="0409001F"/>
    <w:name w:val="objBulletLT42"/>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1104E82"/>
    <w:multiLevelType w:val="multilevel"/>
    <w:tmpl w:val="2FD434FA"/>
    <w:lvl w:ilvl="0">
      <w:start w:val="1"/>
      <w:numFmt w:val="bullet"/>
      <w:pStyle w:val="ChecklistSubentrycksl"/>
      <w:lvlText w:val=""/>
      <w:lvlJc w:val="left"/>
      <w:pPr>
        <w:tabs>
          <w:tab w:val="num" w:pos="1789"/>
        </w:tabs>
        <w:ind w:left="1505" w:hanging="425"/>
      </w:pPr>
      <w:rPr>
        <w:rFonts w:ascii="Wingdings" w:hAnsi="Wingdings" w:hint="default"/>
      </w:r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38" w15:restartNumberingAfterBreak="0">
    <w:nsid w:val="73402EEF"/>
    <w:multiLevelType w:val="multilevel"/>
    <w:tmpl w:val="7B2A5E28"/>
    <w:name w:val="objBulletLT"/>
    <w:lvl w:ilvl="0">
      <w:start w:val="1"/>
      <w:numFmt w:val="bullet"/>
      <w:lvlText w:val=""/>
      <w:lvlJc w:val="left"/>
      <w:pPr>
        <w:tabs>
          <w:tab w:val="num" w:pos="709"/>
        </w:tabs>
        <w:ind w:left="425" w:hanging="425"/>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75516B99"/>
    <w:multiLevelType w:val="multilevel"/>
    <w:tmpl w:val="A1E438C2"/>
    <w:name w:val="objChecklistLT3"/>
    <w:lvl w:ilvl="0">
      <w:start w:val="1"/>
      <w:numFmt w:val="bullet"/>
      <w:lvlText w:val=""/>
      <w:lvlJc w:val="left"/>
      <w:pPr>
        <w:tabs>
          <w:tab w:val="num" w:pos="1789"/>
        </w:tabs>
        <w:ind w:left="1505" w:hanging="425"/>
      </w:pPr>
      <w:rPr>
        <w:rFonts w:ascii="Wingdings" w:hAnsi="Wingdings" w:hint="default"/>
      </w:r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40" w15:restartNumberingAfterBreak="0">
    <w:nsid w:val="757B4A70"/>
    <w:multiLevelType w:val="multilevel"/>
    <w:tmpl w:val="4F3C3300"/>
    <w:name w:val="objBulletLT5"/>
    <w:lvl w:ilvl="0">
      <w:start w:val="1"/>
      <w:numFmt w:val="bullet"/>
      <w:lvlText w:val=""/>
      <w:lvlJc w:val="left"/>
      <w:pPr>
        <w:tabs>
          <w:tab w:val="num" w:pos="1616"/>
        </w:tabs>
        <w:ind w:left="1332" w:hanging="425"/>
      </w:pPr>
      <w:rPr>
        <w:rFonts w:ascii="Symbol" w:hAnsi="Symbol" w:hint="default"/>
      </w:rPr>
    </w:lvl>
    <w:lvl w:ilvl="1">
      <w:start w:val="1"/>
      <w:numFmt w:val="lowerLetter"/>
      <w:lvlText w:val="%2)"/>
      <w:lvlJc w:val="left"/>
      <w:pPr>
        <w:ind w:left="1627" w:hanging="360"/>
      </w:pPr>
    </w:lvl>
    <w:lvl w:ilvl="2">
      <w:start w:val="1"/>
      <w:numFmt w:val="lowerRoman"/>
      <w:lvlText w:val="%3)"/>
      <w:lvlJc w:val="left"/>
      <w:pPr>
        <w:ind w:left="1987" w:hanging="360"/>
      </w:pPr>
    </w:lvl>
    <w:lvl w:ilvl="3">
      <w:start w:val="1"/>
      <w:numFmt w:val="decimal"/>
      <w:lvlText w:val="(%4)"/>
      <w:lvlJc w:val="left"/>
      <w:pPr>
        <w:ind w:left="2347" w:hanging="360"/>
      </w:pPr>
    </w:lvl>
    <w:lvl w:ilvl="4">
      <w:start w:val="1"/>
      <w:numFmt w:val="lowerLetter"/>
      <w:lvlText w:val="(%5)"/>
      <w:lvlJc w:val="left"/>
      <w:pPr>
        <w:ind w:left="2707" w:hanging="360"/>
      </w:pPr>
    </w:lvl>
    <w:lvl w:ilvl="5">
      <w:start w:val="1"/>
      <w:numFmt w:val="lowerRoman"/>
      <w:lvlText w:val="(%6)"/>
      <w:lvlJc w:val="left"/>
      <w:pPr>
        <w:ind w:left="3067" w:hanging="360"/>
      </w:pPr>
    </w:lvl>
    <w:lvl w:ilvl="6">
      <w:start w:val="1"/>
      <w:numFmt w:val="decimal"/>
      <w:lvlText w:val="%7."/>
      <w:lvlJc w:val="left"/>
      <w:pPr>
        <w:ind w:left="3427" w:hanging="360"/>
      </w:pPr>
    </w:lvl>
    <w:lvl w:ilvl="7">
      <w:start w:val="1"/>
      <w:numFmt w:val="lowerLetter"/>
      <w:lvlText w:val="%8."/>
      <w:lvlJc w:val="left"/>
      <w:pPr>
        <w:ind w:left="3787" w:hanging="360"/>
      </w:pPr>
    </w:lvl>
    <w:lvl w:ilvl="8">
      <w:start w:val="1"/>
      <w:numFmt w:val="lowerRoman"/>
      <w:lvlText w:val="%9."/>
      <w:lvlJc w:val="left"/>
      <w:pPr>
        <w:ind w:left="4147" w:hanging="360"/>
      </w:pPr>
    </w:lvl>
  </w:abstractNum>
  <w:abstractNum w:abstractNumId="41" w15:restartNumberingAfterBreak="0">
    <w:nsid w:val="77F54FFD"/>
    <w:multiLevelType w:val="multilevel"/>
    <w:tmpl w:val="BC3AA95E"/>
    <w:lvl w:ilvl="0">
      <w:start w:val="1"/>
      <w:numFmt w:val="bullet"/>
      <w:lvlText w:val=""/>
      <w:lvlJc w:val="left"/>
      <w:pPr>
        <w:tabs>
          <w:tab w:val="num" w:pos="2149"/>
        </w:tabs>
        <w:ind w:left="1865" w:hanging="425"/>
      </w:pPr>
      <w:rPr>
        <w:rFonts w:ascii="Symbol" w:hAnsi="Symbol" w:hint="default"/>
      </w:rPr>
    </w:lvl>
    <w:lvl w:ilvl="1">
      <w:start w:val="1"/>
      <w:numFmt w:val="lowerLetter"/>
      <w:lvlText w:val="%2)"/>
      <w:lvlJc w:val="left"/>
      <w:pPr>
        <w:ind w:left="2160" w:hanging="360"/>
      </w:pPr>
    </w:lvl>
    <w:lvl w:ilvl="2">
      <w:start w:val="1"/>
      <w:numFmt w:val="lowerRoman"/>
      <w:lvlText w:val="%3)"/>
      <w:lvlJc w:val="left"/>
      <w:pPr>
        <w:ind w:left="2520" w:hanging="360"/>
      </w:pPr>
    </w:lvl>
    <w:lvl w:ilvl="3">
      <w:start w:val="1"/>
      <w:numFmt w:val="decimal"/>
      <w:lvlText w:val="(%4)"/>
      <w:lvlJc w:val="left"/>
      <w:pPr>
        <w:ind w:left="2880" w:hanging="360"/>
      </w:pPr>
    </w:lvl>
    <w:lvl w:ilvl="4">
      <w:start w:val="1"/>
      <w:numFmt w:val="lowerLetter"/>
      <w:lvlText w:val="(%5)"/>
      <w:lvlJc w:val="left"/>
      <w:pPr>
        <w:ind w:left="3240" w:hanging="360"/>
      </w:pPr>
    </w:lvl>
    <w:lvl w:ilvl="5">
      <w:start w:val="1"/>
      <w:numFmt w:val="lowerRoman"/>
      <w:lvlText w:val="(%6)"/>
      <w:lvlJc w:val="left"/>
      <w:pPr>
        <w:ind w:left="3600" w:hanging="360"/>
      </w:pPr>
    </w:lvl>
    <w:lvl w:ilvl="6">
      <w:start w:val="1"/>
      <w:numFmt w:val="decimal"/>
      <w:lvlText w:val="%7."/>
      <w:lvlJc w:val="left"/>
      <w:pPr>
        <w:ind w:left="3960" w:hanging="360"/>
      </w:pPr>
    </w:lvl>
    <w:lvl w:ilvl="7">
      <w:start w:val="1"/>
      <w:numFmt w:val="lowerLetter"/>
      <w:lvlText w:val="%8."/>
      <w:lvlJc w:val="left"/>
      <w:pPr>
        <w:ind w:left="4320" w:hanging="360"/>
      </w:pPr>
    </w:lvl>
    <w:lvl w:ilvl="8">
      <w:start w:val="1"/>
      <w:numFmt w:val="lowerRoman"/>
      <w:lvlText w:val="%9."/>
      <w:lvlJc w:val="left"/>
      <w:pPr>
        <w:ind w:left="4680" w:hanging="360"/>
      </w:pPr>
    </w:lvl>
  </w:abstractNum>
  <w:abstractNum w:abstractNumId="42" w15:restartNumberingAfterBreak="0">
    <w:nsid w:val="7A9740C4"/>
    <w:multiLevelType w:val="multilevel"/>
    <w:tmpl w:val="9C249D66"/>
    <w:lvl w:ilvl="0">
      <w:start w:val="1"/>
      <w:numFmt w:val="bullet"/>
      <w:lvlText w:val=""/>
      <w:lvlJc w:val="left"/>
      <w:pPr>
        <w:tabs>
          <w:tab w:val="num" w:pos="1429"/>
        </w:tabs>
        <w:ind w:left="1145" w:hanging="425"/>
      </w:pPr>
      <w:rPr>
        <w:rFonts w:ascii="Symbol" w:hAnsi="Symbol" w:hint="default"/>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43" w15:restartNumberingAfterBreak="0">
    <w:nsid w:val="7C14537B"/>
    <w:multiLevelType w:val="multilevel"/>
    <w:tmpl w:val="41E2DDD6"/>
    <w:lvl w:ilvl="0">
      <w:start w:val="1"/>
      <w:numFmt w:val="bullet"/>
      <w:pStyle w:val="BoxListBulletbbl"/>
      <w:lvlText w:val=""/>
      <w:lvlJc w:val="left"/>
      <w:pPr>
        <w:tabs>
          <w:tab w:val="num" w:pos="1609"/>
        </w:tabs>
        <w:ind w:left="1325" w:hanging="425"/>
      </w:pPr>
      <w:rPr>
        <w:rFonts w:ascii="Symbol" w:hAnsi="Symbol" w:hint="default"/>
      </w:rPr>
    </w:lvl>
    <w:lvl w:ilvl="1">
      <w:start w:val="1"/>
      <w:numFmt w:val="lowerLetter"/>
      <w:lvlText w:val="%2)"/>
      <w:lvlJc w:val="left"/>
      <w:pPr>
        <w:ind w:left="1620" w:hanging="360"/>
      </w:pPr>
    </w:lvl>
    <w:lvl w:ilvl="2">
      <w:start w:val="1"/>
      <w:numFmt w:val="lowerRoman"/>
      <w:lvlText w:val="%3)"/>
      <w:lvlJc w:val="left"/>
      <w:pPr>
        <w:ind w:left="1980" w:hanging="360"/>
      </w:pPr>
    </w:lvl>
    <w:lvl w:ilvl="3">
      <w:start w:val="1"/>
      <w:numFmt w:val="decimal"/>
      <w:lvlText w:val="(%4)"/>
      <w:lvlJc w:val="left"/>
      <w:pPr>
        <w:ind w:left="2340" w:hanging="360"/>
      </w:pPr>
    </w:lvl>
    <w:lvl w:ilvl="4">
      <w:start w:val="1"/>
      <w:numFmt w:val="lowerLetter"/>
      <w:lvlText w:val="(%5)"/>
      <w:lvlJc w:val="left"/>
      <w:pPr>
        <w:ind w:left="2700" w:hanging="360"/>
      </w:pPr>
    </w:lvl>
    <w:lvl w:ilvl="5">
      <w:start w:val="1"/>
      <w:numFmt w:val="lowerRoman"/>
      <w:lvlText w:val="(%6)"/>
      <w:lvlJc w:val="left"/>
      <w:pPr>
        <w:ind w:left="3060" w:hanging="360"/>
      </w:pPr>
    </w:lvl>
    <w:lvl w:ilvl="6">
      <w:start w:val="1"/>
      <w:numFmt w:val="decimal"/>
      <w:lvlText w:val="%7."/>
      <w:lvlJc w:val="left"/>
      <w:pPr>
        <w:ind w:left="3420" w:hanging="360"/>
      </w:pPr>
    </w:lvl>
    <w:lvl w:ilvl="7">
      <w:start w:val="1"/>
      <w:numFmt w:val="lowerLetter"/>
      <w:lvlText w:val="%8."/>
      <w:lvlJc w:val="left"/>
      <w:pPr>
        <w:ind w:left="3780" w:hanging="360"/>
      </w:pPr>
    </w:lvl>
    <w:lvl w:ilvl="8">
      <w:start w:val="1"/>
      <w:numFmt w:val="lowerRoman"/>
      <w:lvlText w:val="%9."/>
      <w:lvlJc w:val="left"/>
      <w:pPr>
        <w:ind w:left="4140" w:hanging="360"/>
      </w:pPr>
    </w:lvl>
  </w:abstractNum>
  <w:num w:numId="1">
    <w:abstractNumId w:val="22"/>
  </w:num>
  <w:num w:numId="2">
    <w:abstractNumId w:val="36"/>
  </w:num>
  <w:num w:numId="3">
    <w:abstractNumId w:val="2"/>
  </w:num>
  <w:num w:numId="4">
    <w:abstractNumId w:val="1"/>
  </w:num>
  <w:num w:numId="5">
    <w:abstractNumId w:val="3"/>
  </w:num>
  <w:num w:numId="6">
    <w:abstractNumId w:val="9"/>
  </w:num>
  <w:num w:numId="7">
    <w:abstractNumId w:val="4"/>
  </w:num>
  <w:num w:numId="8">
    <w:abstractNumId w:val="7"/>
  </w:num>
  <w:num w:numId="9">
    <w:abstractNumId w:val="6"/>
  </w:num>
  <w:num w:numId="10">
    <w:abstractNumId w:val="5"/>
  </w:num>
  <w:num w:numId="11">
    <w:abstractNumId w:val="10"/>
  </w:num>
  <w:num w:numId="12">
    <w:abstractNumId w:val="8"/>
  </w:num>
  <w:num w:numId="13">
    <w:abstractNumId w:val="26"/>
  </w:num>
  <w:num w:numId="14">
    <w:abstractNumId w:val="19"/>
  </w:num>
  <w:num w:numId="15">
    <w:abstractNumId w:val="43"/>
  </w:num>
  <w:num w:numId="16">
    <w:abstractNumId w:val="27"/>
  </w:num>
  <w:num w:numId="17">
    <w:abstractNumId w:val="30"/>
  </w:num>
  <w:num w:numId="18">
    <w:abstractNumId w:val="37"/>
  </w:num>
  <w:num w:numId="19">
    <w:abstractNumId w:val="11"/>
  </w:num>
  <w:num w:numId="20">
    <w:abstractNumId w:val="24"/>
  </w:num>
  <w:num w:numId="21">
    <w:abstractNumId w:val="35"/>
  </w:num>
  <w:num w:numId="22">
    <w:abstractNumId w:val="14"/>
  </w:num>
  <w:num w:numId="23">
    <w:abstractNumId w:val="42"/>
  </w:num>
  <w:num w:numId="24">
    <w:abstractNumId w:val="41"/>
  </w:num>
  <w:num w:numId="25">
    <w:abstractNumId w:val="23"/>
  </w:num>
  <w:num w:numId="26">
    <w:abstractNumId w:val="32"/>
  </w:num>
  <w:num w:numId="27">
    <w:abstractNumId w:val="34"/>
  </w:num>
  <w:num w:numId="28">
    <w:abstractNumId w:val="28"/>
  </w:num>
  <w:num w:numId="29">
    <w:abstractNumId w:val="0"/>
  </w:num>
  <w:num w:numId="30">
    <w:abstractNumId w:val="31"/>
  </w:num>
  <w:num w:numId="31">
    <w:abstractNumId w:val="21"/>
  </w:num>
  <w:num w:numId="32">
    <w:abstractNumId w:val="18"/>
  </w:num>
  <w:num w:numId="33">
    <w:abstractNumId w:val="15"/>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tthew Retzer">
    <w15:presenceInfo w15:providerId="None" w15:userId="Matthew Retz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hideGrammaticalErrors/>
  <w:activeWritingStyle w:appName="MSWord" w:lang="en-US" w:vendorID="64" w:dllVersion="4096" w:nlCheck="1" w:checkStyle="0"/>
  <w:activeWritingStyle w:appName="MSWord" w:lang="en-US" w:vendorID="64" w:dllVersion="6" w:nlCheck="1" w:checkStyle="1"/>
  <w:activeWritingStyle w:appName="MSWord" w:lang="en-GB" w:vendorID="64" w:dllVersion="6" w:nlCheck="1" w:checkStyle="1"/>
  <w:attachedTemplate r:id="rId1"/>
  <w:linkStyles/>
  <w:stylePaneSortMethod w:val="0000"/>
  <w:defaultTabStop w:val="720"/>
  <w:displayHorizontalDrawingGridEvery w:val="0"/>
  <w:displayVerticalDrawingGridEvery w:val="0"/>
  <w:doNotUseMarginsForDrawingGridOrigin/>
  <w:noPunctuationKerning/>
  <w:characterSpacingControl w:val="doNotCompress"/>
  <w:doNotDemarcateInvalidXml/>
  <w:hdrShapeDefaults>
    <o:shapedefaults v:ext="edit" spidmax="2049"/>
  </w:hdrShapeDefaults>
  <w:footnotePr>
    <w:footnote w:id="-1"/>
    <w:footnote w:id="0"/>
  </w:footnotePr>
  <w:endnotePr>
    <w:numRestart w:val="eachSect"/>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904"/>
    <w:rsid w:val="0000201F"/>
    <w:rsid w:val="00007943"/>
    <w:rsid w:val="00011DA2"/>
    <w:rsid w:val="00012867"/>
    <w:rsid w:val="0002512F"/>
    <w:rsid w:val="000403A5"/>
    <w:rsid w:val="000433FF"/>
    <w:rsid w:val="000454F9"/>
    <w:rsid w:val="00054C47"/>
    <w:rsid w:val="0005666D"/>
    <w:rsid w:val="000872F7"/>
    <w:rsid w:val="000A6E54"/>
    <w:rsid w:val="000B33CB"/>
    <w:rsid w:val="000B38D4"/>
    <w:rsid w:val="000B51C0"/>
    <w:rsid w:val="000B6EFD"/>
    <w:rsid w:val="000C360C"/>
    <w:rsid w:val="000C3610"/>
    <w:rsid w:val="000E17E9"/>
    <w:rsid w:val="000E3C82"/>
    <w:rsid w:val="000E5321"/>
    <w:rsid w:val="000F3755"/>
    <w:rsid w:val="000F7364"/>
    <w:rsid w:val="0010632B"/>
    <w:rsid w:val="00110893"/>
    <w:rsid w:val="00111CB3"/>
    <w:rsid w:val="00112C97"/>
    <w:rsid w:val="0011306A"/>
    <w:rsid w:val="0012203F"/>
    <w:rsid w:val="00124F06"/>
    <w:rsid w:val="001321CA"/>
    <w:rsid w:val="0013346E"/>
    <w:rsid w:val="00134D47"/>
    <w:rsid w:val="001467D1"/>
    <w:rsid w:val="00147D96"/>
    <w:rsid w:val="00160D71"/>
    <w:rsid w:val="001738C0"/>
    <w:rsid w:val="00173FFF"/>
    <w:rsid w:val="00174091"/>
    <w:rsid w:val="00175FAB"/>
    <w:rsid w:val="00190C68"/>
    <w:rsid w:val="001B03F4"/>
    <w:rsid w:val="001B0F4F"/>
    <w:rsid w:val="001B2BD4"/>
    <w:rsid w:val="001C42FF"/>
    <w:rsid w:val="001C7ECE"/>
    <w:rsid w:val="001D2B42"/>
    <w:rsid w:val="001E3326"/>
    <w:rsid w:val="001E5441"/>
    <w:rsid w:val="001E6D82"/>
    <w:rsid w:val="001F1D7E"/>
    <w:rsid w:val="001F5852"/>
    <w:rsid w:val="001F6CEF"/>
    <w:rsid w:val="00201A98"/>
    <w:rsid w:val="002153F8"/>
    <w:rsid w:val="00236DD7"/>
    <w:rsid w:val="00237D5A"/>
    <w:rsid w:val="00246E0B"/>
    <w:rsid w:val="00254A8D"/>
    <w:rsid w:val="00270F4D"/>
    <w:rsid w:val="00272258"/>
    <w:rsid w:val="00274CE0"/>
    <w:rsid w:val="002759D2"/>
    <w:rsid w:val="00281D7B"/>
    <w:rsid w:val="002824E4"/>
    <w:rsid w:val="0028511E"/>
    <w:rsid w:val="0028639F"/>
    <w:rsid w:val="00295E44"/>
    <w:rsid w:val="002A4698"/>
    <w:rsid w:val="002A501D"/>
    <w:rsid w:val="002A6E01"/>
    <w:rsid w:val="002A7104"/>
    <w:rsid w:val="002B242E"/>
    <w:rsid w:val="002B3C15"/>
    <w:rsid w:val="002B6ED8"/>
    <w:rsid w:val="002B7DE5"/>
    <w:rsid w:val="002C09F3"/>
    <w:rsid w:val="002C662F"/>
    <w:rsid w:val="002D01BC"/>
    <w:rsid w:val="002E2B7A"/>
    <w:rsid w:val="002F5457"/>
    <w:rsid w:val="00305602"/>
    <w:rsid w:val="00305EEF"/>
    <w:rsid w:val="00314D95"/>
    <w:rsid w:val="00315749"/>
    <w:rsid w:val="003230F5"/>
    <w:rsid w:val="00327F6F"/>
    <w:rsid w:val="00332E48"/>
    <w:rsid w:val="0034011E"/>
    <w:rsid w:val="00345239"/>
    <w:rsid w:val="00346363"/>
    <w:rsid w:val="00347A81"/>
    <w:rsid w:val="00352055"/>
    <w:rsid w:val="00355892"/>
    <w:rsid w:val="003707D3"/>
    <w:rsid w:val="0037143B"/>
    <w:rsid w:val="00374EC6"/>
    <w:rsid w:val="00394689"/>
    <w:rsid w:val="003A4C3D"/>
    <w:rsid w:val="003B253E"/>
    <w:rsid w:val="003C0AC3"/>
    <w:rsid w:val="003C4C0C"/>
    <w:rsid w:val="003C79C3"/>
    <w:rsid w:val="003D2FAD"/>
    <w:rsid w:val="003D5DDD"/>
    <w:rsid w:val="003D6D22"/>
    <w:rsid w:val="003E448F"/>
    <w:rsid w:val="003E6E79"/>
    <w:rsid w:val="003F1549"/>
    <w:rsid w:val="003F35EA"/>
    <w:rsid w:val="00410FC9"/>
    <w:rsid w:val="00411760"/>
    <w:rsid w:val="00417EF1"/>
    <w:rsid w:val="004228A3"/>
    <w:rsid w:val="00435669"/>
    <w:rsid w:val="00437B34"/>
    <w:rsid w:val="00437FA3"/>
    <w:rsid w:val="004500E7"/>
    <w:rsid w:val="00455A7C"/>
    <w:rsid w:val="00473B18"/>
    <w:rsid w:val="00480861"/>
    <w:rsid w:val="004838EB"/>
    <w:rsid w:val="00484D82"/>
    <w:rsid w:val="004A4957"/>
    <w:rsid w:val="004A5A20"/>
    <w:rsid w:val="004B2BBB"/>
    <w:rsid w:val="004B3C20"/>
    <w:rsid w:val="004C0932"/>
    <w:rsid w:val="004C2D6F"/>
    <w:rsid w:val="004D11F8"/>
    <w:rsid w:val="004E2536"/>
    <w:rsid w:val="004E307B"/>
    <w:rsid w:val="004E4FCD"/>
    <w:rsid w:val="004F06F6"/>
    <w:rsid w:val="004F509C"/>
    <w:rsid w:val="00503078"/>
    <w:rsid w:val="00506E59"/>
    <w:rsid w:val="00507506"/>
    <w:rsid w:val="00507687"/>
    <w:rsid w:val="00517A8F"/>
    <w:rsid w:val="00517BAE"/>
    <w:rsid w:val="00523009"/>
    <w:rsid w:val="005331D9"/>
    <w:rsid w:val="00544A4E"/>
    <w:rsid w:val="00551D4E"/>
    <w:rsid w:val="00553599"/>
    <w:rsid w:val="00562BBF"/>
    <w:rsid w:val="00564F67"/>
    <w:rsid w:val="005719AA"/>
    <w:rsid w:val="00571D62"/>
    <w:rsid w:val="0057322C"/>
    <w:rsid w:val="005752EC"/>
    <w:rsid w:val="005759F2"/>
    <w:rsid w:val="005814C6"/>
    <w:rsid w:val="00581664"/>
    <w:rsid w:val="00582052"/>
    <w:rsid w:val="005843D3"/>
    <w:rsid w:val="00591C8A"/>
    <w:rsid w:val="005A1DCC"/>
    <w:rsid w:val="005A320C"/>
    <w:rsid w:val="005B2F61"/>
    <w:rsid w:val="005B54C2"/>
    <w:rsid w:val="005C1E55"/>
    <w:rsid w:val="005C43C0"/>
    <w:rsid w:val="005C4562"/>
    <w:rsid w:val="005C543C"/>
    <w:rsid w:val="005E1C28"/>
    <w:rsid w:val="005E2D30"/>
    <w:rsid w:val="005F007F"/>
    <w:rsid w:val="005F3AE7"/>
    <w:rsid w:val="005F74A1"/>
    <w:rsid w:val="00601D1E"/>
    <w:rsid w:val="006050E8"/>
    <w:rsid w:val="006114D6"/>
    <w:rsid w:val="00611510"/>
    <w:rsid w:val="00631F74"/>
    <w:rsid w:val="00644E3E"/>
    <w:rsid w:val="006474D4"/>
    <w:rsid w:val="006502AE"/>
    <w:rsid w:val="00652971"/>
    <w:rsid w:val="00653732"/>
    <w:rsid w:val="006806F3"/>
    <w:rsid w:val="00685FBA"/>
    <w:rsid w:val="0068602B"/>
    <w:rsid w:val="00694DE0"/>
    <w:rsid w:val="006B0190"/>
    <w:rsid w:val="006C0464"/>
    <w:rsid w:val="006C1FFF"/>
    <w:rsid w:val="006C2EA5"/>
    <w:rsid w:val="006C2FBF"/>
    <w:rsid w:val="006C5D4D"/>
    <w:rsid w:val="006C6C86"/>
    <w:rsid w:val="006D6566"/>
    <w:rsid w:val="006D731A"/>
    <w:rsid w:val="006E22D9"/>
    <w:rsid w:val="006E4456"/>
    <w:rsid w:val="006F6CA9"/>
    <w:rsid w:val="00704F7C"/>
    <w:rsid w:val="00705131"/>
    <w:rsid w:val="00705BB2"/>
    <w:rsid w:val="00707861"/>
    <w:rsid w:val="0071662D"/>
    <w:rsid w:val="00716BC4"/>
    <w:rsid w:val="00717089"/>
    <w:rsid w:val="007237E7"/>
    <w:rsid w:val="00733123"/>
    <w:rsid w:val="00737577"/>
    <w:rsid w:val="007409AE"/>
    <w:rsid w:val="007420B2"/>
    <w:rsid w:val="00754AE8"/>
    <w:rsid w:val="00762E29"/>
    <w:rsid w:val="00771001"/>
    <w:rsid w:val="00774E57"/>
    <w:rsid w:val="007919D9"/>
    <w:rsid w:val="00792485"/>
    <w:rsid w:val="00792FE6"/>
    <w:rsid w:val="007B09F9"/>
    <w:rsid w:val="007B0C70"/>
    <w:rsid w:val="007C4C8D"/>
    <w:rsid w:val="007D0B86"/>
    <w:rsid w:val="007D77AF"/>
    <w:rsid w:val="007E5486"/>
    <w:rsid w:val="007F49AF"/>
    <w:rsid w:val="008016ED"/>
    <w:rsid w:val="0081724F"/>
    <w:rsid w:val="0082155C"/>
    <w:rsid w:val="008235FB"/>
    <w:rsid w:val="00831D93"/>
    <w:rsid w:val="008321C6"/>
    <w:rsid w:val="00843ADE"/>
    <w:rsid w:val="00855EDE"/>
    <w:rsid w:val="00856D42"/>
    <w:rsid w:val="008703BF"/>
    <w:rsid w:val="00870F4C"/>
    <w:rsid w:val="008728EC"/>
    <w:rsid w:val="00885D01"/>
    <w:rsid w:val="008954F5"/>
    <w:rsid w:val="008A1DEA"/>
    <w:rsid w:val="008A6C7A"/>
    <w:rsid w:val="008A729E"/>
    <w:rsid w:val="008B01D9"/>
    <w:rsid w:val="008B4EB5"/>
    <w:rsid w:val="008D48E6"/>
    <w:rsid w:val="008E253A"/>
    <w:rsid w:val="008E4E77"/>
    <w:rsid w:val="008E726E"/>
    <w:rsid w:val="008E7681"/>
    <w:rsid w:val="008F2049"/>
    <w:rsid w:val="00900A81"/>
    <w:rsid w:val="0090265E"/>
    <w:rsid w:val="00905EC7"/>
    <w:rsid w:val="00914E9A"/>
    <w:rsid w:val="00920DD2"/>
    <w:rsid w:val="00927ED4"/>
    <w:rsid w:val="00930C9C"/>
    <w:rsid w:val="00932777"/>
    <w:rsid w:val="009339FD"/>
    <w:rsid w:val="00942980"/>
    <w:rsid w:val="009437DE"/>
    <w:rsid w:val="00943CA0"/>
    <w:rsid w:val="009655D9"/>
    <w:rsid w:val="00973879"/>
    <w:rsid w:val="00987356"/>
    <w:rsid w:val="00990792"/>
    <w:rsid w:val="0099491E"/>
    <w:rsid w:val="00995565"/>
    <w:rsid w:val="009A405C"/>
    <w:rsid w:val="009A556B"/>
    <w:rsid w:val="009A7D8B"/>
    <w:rsid w:val="009B03EC"/>
    <w:rsid w:val="009B1796"/>
    <w:rsid w:val="009B2082"/>
    <w:rsid w:val="009B23AA"/>
    <w:rsid w:val="009B3337"/>
    <w:rsid w:val="009C0300"/>
    <w:rsid w:val="009C6951"/>
    <w:rsid w:val="009C7FDD"/>
    <w:rsid w:val="009D017E"/>
    <w:rsid w:val="009D1AF6"/>
    <w:rsid w:val="009D6EB1"/>
    <w:rsid w:val="009E0D94"/>
    <w:rsid w:val="009E1150"/>
    <w:rsid w:val="009E58F9"/>
    <w:rsid w:val="009F21FB"/>
    <w:rsid w:val="009F239E"/>
    <w:rsid w:val="00A000E5"/>
    <w:rsid w:val="00A04834"/>
    <w:rsid w:val="00A04D6A"/>
    <w:rsid w:val="00A13904"/>
    <w:rsid w:val="00A156F0"/>
    <w:rsid w:val="00A17A5C"/>
    <w:rsid w:val="00A200AB"/>
    <w:rsid w:val="00A219FA"/>
    <w:rsid w:val="00A227EE"/>
    <w:rsid w:val="00A231FC"/>
    <w:rsid w:val="00A23D86"/>
    <w:rsid w:val="00A271BC"/>
    <w:rsid w:val="00A32209"/>
    <w:rsid w:val="00A34903"/>
    <w:rsid w:val="00A3619C"/>
    <w:rsid w:val="00A44F6C"/>
    <w:rsid w:val="00A46EC0"/>
    <w:rsid w:val="00A74512"/>
    <w:rsid w:val="00A7453F"/>
    <w:rsid w:val="00A76F95"/>
    <w:rsid w:val="00A82F8F"/>
    <w:rsid w:val="00A97B26"/>
    <w:rsid w:val="00AA0ECE"/>
    <w:rsid w:val="00AB1F1A"/>
    <w:rsid w:val="00AB3E14"/>
    <w:rsid w:val="00AC0013"/>
    <w:rsid w:val="00AD06F6"/>
    <w:rsid w:val="00AD74DF"/>
    <w:rsid w:val="00AE1758"/>
    <w:rsid w:val="00AE35AD"/>
    <w:rsid w:val="00AF182B"/>
    <w:rsid w:val="00B02493"/>
    <w:rsid w:val="00B06E7C"/>
    <w:rsid w:val="00B070E4"/>
    <w:rsid w:val="00B1479D"/>
    <w:rsid w:val="00B20E02"/>
    <w:rsid w:val="00B21821"/>
    <w:rsid w:val="00B25D57"/>
    <w:rsid w:val="00B34496"/>
    <w:rsid w:val="00B42851"/>
    <w:rsid w:val="00B50B93"/>
    <w:rsid w:val="00B544C6"/>
    <w:rsid w:val="00B564FA"/>
    <w:rsid w:val="00B7015F"/>
    <w:rsid w:val="00B731F2"/>
    <w:rsid w:val="00B7348F"/>
    <w:rsid w:val="00B7660C"/>
    <w:rsid w:val="00B7689A"/>
    <w:rsid w:val="00B829F3"/>
    <w:rsid w:val="00B83F26"/>
    <w:rsid w:val="00BA2D5C"/>
    <w:rsid w:val="00BA334D"/>
    <w:rsid w:val="00BB05B2"/>
    <w:rsid w:val="00BB0DEC"/>
    <w:rsid w:val="00BC0E2F"/>
    <w:rsid w:val="00BC2D31"/>
    <w:rsid w:val="00BC51F7"/>
    <w:rsid w:val="00BD4CA5"/>
    <w:rsid w:val="00BE05BA"/>
    <w:rsid w:val="00BE19EA"/>
    <w:rsid w:val="00BE63A5"/>
    <w:rsid w:val="00BF094B"/>
    <w:rsid w:val="00BF1576"/>
    <w:rsid w:val="00BF15F1"/>
    <w:rsid w:val="00BF1A80"/>
    <w:rsid w:val="00BF2600"/>
    <w:rsid w:val="00BF5C21"/>
    <w:rsid w:val="00C048AD"/>
    <w:rsid w:val="00C10717"/>
    <w:rsid w:val="00C1658C"/>
    <w:rsid w:val="00C1769E"/>
    <w:rsid w:val="00C30717"/>
    <w:rsid w:val="00C36E6A"/>
    <w:rsid w:val="00C40A66"/>
    <w:rsid w:val="00C47B89"/>
    <w:rsid w:val="00C562EC"/>
    <w:rsid w:val="00C65167"/>
    <w:rsid w:val="00C73C19"/>
    <w:rsid w:val="00C74AC1"/>
    <w:rsid w:val="00C840B8"/>
    <w:rsid w:val="00C8452F"/>
    <w:rsid w:val="00C9750D"/>
    <w:rsid w:val="00CA4B96"/>
    <w:rsid w:val="00CA4DA6"/>
    <w:rsid w:val="00CA6111"/>
    <w:rsid w:val="00CB3119"/>
    <w:rsid w:val="00CB7232"/>
    <w:rsid w:val="00CC01E5"/>
    <w:rsid w:val="00CC2C5E"/>
    <w:rsid w:val="00CC5E75"/>
    <w:rsid w:val="00CD1D0C"/>
    <w:rsid w:val="00CD5EA5"/>
    <w:rsid w:val="00CD6E66"/>
    <w:rsid w:val="00CF5AF1"/>
    <w:rsid w:val="00D0064A"/>
    <w:rsid w:val="00D05F58"/>
    <w:rsid w:val="00D12C97"/>
    <w:rsid w:val="00D17C35"/>
    <w:rsid w:val="00D25052"/>
    <w:rsid w:val="00D333AE"/>
    <w:rsid w:val="00D35A3D"/>
    <w:rsid w:val="00D373AB"/>
    <w:rsid w:val="00D37C68"/>
    <w:rsid w:val="00D410BB"/>
    <w:rsid w:val="00D43AD4"/>
    <w:rsid w:val="00D46FB2"/>
    <w:rsid w:val="00D622EC"/>
    <w:rsid w:val="00D623C5"/>
    <w:rsid w:val="00D67F8B"/>
    <w:rsid w:val="00D77E9C"/>
    <w:rsid w:val="00D80493"/>
    <w:rsid w:val="00D91F83"/>
    <w:rsid w:val="00D97114"/>
    <w:rsid w:val="00DA0880"/>
    <w:rsid w:val="00DA2551"/>
    <w:rsid w:val="00DB54E9"/>
    <w:rsid w:val="00DC2476"/>
    <w:rsid w:val="00DC657E"/>
    <w:rsid w:val="00DD139E"/>
    <w:rsid w:val="00DD4331"/>
    <w:rsid w:val="00DE2E06"/>
    <w:rsid w:val="00DE4563"/>
    <w:rsid w:val="00DE7495"/>
    <w:rsid w:val="00E172F7"/>
    <w:rsid w:val="00E31270"/>
    <w:rsid w:val="00E33941"/>
    <w:rsid w:val="00E33968"/>
    <w:rsid w:val="00E34BC1"/>
    <w:rsid w:val="00E377A3"/>
    <w:rsid w:val="00E416CF"/>
    <w:rsid w:val="00E42119"/>
    <w:rsid w:val="00E42A5D"/>
    <w:rsid w:val="00E50178"/>
    <w:rsid w:val="00E57603"/>
    <w:rsid w:val="00E61673"/>
    <w:rsid w:val="00E63CE5"/>
    <w:rsid w:val="00E81D42"/>
    <w:rsid w:val="00E81DCE"/>
    <w:rsid w:val="00E85B59"/>
    <w:rsid w:val="00E87818"/>
    <w:rsid w:val="00EA382A"/>
    <w:rsid w:val="00EA5752"/>
    <w:rsid w:val="00EB1660"/>
    <w:rsid w:val="00EB4E1C"/>
    <w:rsid w:val="00EB5FE1"/>
    <w:rsid w:val="00EC5103"/>
    <w:rsid w:val="00EE13B3"/>
    <w:rsid w:val="00EF01B5"/>
    <w:rsid w:val="00EF6867"/>
    <w:rsid w:val="00F027BD"/>
    <w:rsid w:val="00F07A7E"/>
    <w:rsid w:val="00F1111A"/>
    <w:rsid w:val="00F14507"/>
    <w:rsid w:val="00F20028"/>
    <w:rsid w:val="00F2024B"/>
    <w:rsid w:val="00F27305"/>
    <w:rsid w:val="00F277E2"/>
    <w:rsid w:val="00F27963"/>
    <w:rsid w:val="00F42E9E"/>
    <w:rsid w:val="00F44C51"/>
    <w:rsid w:val="00F44CD2"/>
    <w:rsid w:val="00F5395A"/>
    <w:rsid w:val="00F56679"/>
    <w:rsid w:val="00F61FAC"/>
    <w:rsid w:val="00F744C1"/>
    <w:rsid w:val="00F75827"/>
    <w:rsid w:val="00F75C2D"/>
    <w:rsid w:val="00F85558"/>
    <w:rsid w:val="00F9536D"/>
    <w:rsid w:val="00FA0E76"/>
    <w:rsid w:val="00FA13A2"/>
    <w:rsid w:val="00FA32C6"/>
    <w:rsid w:val="00FB00E2"/>
    <w:rsid w:val="00FB04C0"/>
    <w:rsid w:val="00FB2C61"/>
    <w:rsid w:val="00FC6413"/>
    <w:rsid w:val="00FC6DF7"/>
    <w:rsid w:val="00FE3CF0"/>
    <w:rsid w:val="00FF4F48"/>
    <w:rsid w:val="00FF6CCF"/>
  </w:rsids>
  <m:mathPr>
    <m:mathFont m:val="Cambria Math"/>
    <m:brkBin m:val="before"/>
    <m:brkBinSub m:val="--"/>
    <m:smallFrac/>
    <m:dispDef/>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4FAF4A7"/>
  <w15:docId w15:val="{78748F0D-F15E-4540-AB6E-B895BF130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sz w:val="24"/>
        <w:szCs w:val="24"/>
        <w:lang w:val="en-US" w:eastAsia="en-US" w:bidi="ar-SA"/>
      </w:rPr>
    </w:rPrDefault>
    <w:pPrDefault/>
  </w:docDefaults>
  <w:latentStyles w:defLockedState="0" w:defUIPriority="89"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99"/>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Normal Times"/>
    <w:uiPriority w:val="89"/>
    <w:qFormat/>
    <w:rsid w:val="00E81D42"/>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89"/>
    <w:qFormat/>
    <w:rsid w:val="00E81D4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89"/>
    <w:semiHidden/>
    <w:unhideWhenUsed/>
    <w:qFormat/>
    <w:rsid w:val="00E81D4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89"/>
    <w:semiHidden/>
    <w:unhideWhenUsed/>
    <w:qFormat/>
    <w:rsid w:val="00E81D4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89"/>
    <w:semiHidden/>
    <w:unhideWhenUsed/>
    <w:qFormat/>
    <w:rsid w:val="00E81D42"/>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89"/>
    <w:unhideWhenUsed/>
    <w:qFormat/>
    <w:rsid w:val="00E81D42"/>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89"/>
    <w:semiHidden/>
    <w:unhideWhenUsed/>
    <w:qFormat/>
    <w:rsid w:val="00E81D42"/>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89"/>
    <w:semiHidden/>
    <w:unhideWhenUsed/>
    <w:qFormat/>
    <w:rsid w:val="00E81D42"/>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89"/>
    <w:semiHidden/>
    <w:unhideWhenUsed/>
    <w:qFormat/>
    <w:rsid w:val="00E81D4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89"/>
    <w:semiHidden/>
    <w:unhideWhenUsed/>
    <w:qFormat/>
    <w:rsid w:val="00E81D4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E81D4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81D42"/>
  </w:style>
  <w:style w:type="character" w:styleId="Hyperlink">
    <w:name w:val="Hyperlink"/>
    <w:basedOn w:val="DefaultParagraphFont"/>
    <w:uiPriority w:val="89"/>
    <w:unhideWhenUsed/>
    <w:rsid w:val="00E81D42"/>
    <w:rPr>
      <w:color w:val="0000FF" w:themeColor="hyperlink"/>
      <w:u w:val="single"/>
    </w:rPr>
  </w:style>
  <w:style w:type="character" w:styleId="FollowedHyperlink">
    <w:name w:val="FollowedHyperlink"/>
    <w:basedOn w:val="DefaultParagraphFont"/>
    <w:uiPriority w:val="89"/>
    <w:semiHidden/>
    <w:unhideWhenUsed/>
    <w:rsid w:val="00E81D42"/>
    <w:rPr>
      <w:color w:val="800080" w:themeColor="followedHyperlink"/>
      <w:u w:val="single"/>
    </w:rPr>
  </w:style>
  <w:style w:type="paragraph" w:styleId="HTMLAddress">
    <w:name w:val="HTML Address"/>
    <w:basedOn w:val="Normal"/>
    <w:link w:val="HTMLAddressChar"/>
    <w:uiPriority w:val="89"/>
    <w:semiHidden/>
    <w:unhideWhenUsed/>
    <w:rsid w:val="00E81D42"/>
    <w:pPr>
      <w:spacing w:after="0" w:line="240" w:lineRule="auto"/>
    </w:pPr>
    <w:rPr>
      <w:i/>
      <w:iCs/>
    </w:rPr>
  </w:style>
  <w:style w:type="character" w:customStyle="1" w:styleId="HTMLAddressChar">
    <w:name w:val="HTML Address Char"/>
    <w:basedOn w:val="DefaultParagraphFont"/>
    <w:link w:val="HTMLAddress"/>
    <w:uiPriority w:val="89"/>
    <w:semiHidden/>
    <w:locked/>
    <w:rsid w:val="00E81D42"/>
    <w:rPr>
      <w:rFonts w:asciiTheme="minorHAnsi" w:eastAsiaTheme="minorHAnsi" w:hAnsiTheme="minorHAnsi" w:cstheme="minorBidi"/>
      <w:i/>
      <w:iCs/>
      <w:sz w:val="22"/>
      <w:szCs w:val="22"/>
    </w:rPr>
  </w:style>
  <w:style w:type="character" w:customStyle="1" w:styleId="Heading1Char">
    <w:name w:val="Heading 1 Char"/>
    <w:basedOn w:val="DefaultParagraphFont"/>
    <w:link w:val="Heading1"/>
    <w:uiPriority w:val="89"/>
    <w:locked/>
    <w:rsid w:val="00E81D4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89"/>
    <w:semiHidden/>
    <w:locked/>
    <w:rsid w:val="00E81D4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89"/>
    <w:semiHidden/>
    <w:locked/>
    <w:rsid w:val="00E81D42"/>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89"/>
    <w:semiHidden/>
    <w:locked/>
    <w:rsid w:val="00E81D42"/>
    <w:rPr>
      <w:rFonts w:asciiTheme="majorHAnsi" w:eastAsiaTheme="majorEastAsia" w:hAnsiTheme="majorHAnsi" w:cstheme="majorBidi"/>
      <w:i/>
      <w:iCs/>
      <w:color w:val="365F91" w:themeColor="accent1" w:themeShade="BF"/>
      <w:sz w:val="22"/>
      <w:szCs w:val="22"/>
    </w:rPr>
  </w:style>
  <w:style w:type="character" w:customStyle="1" w:styleId="Heading5Char">
    <w:name w:val="Heading 5 Char"/>
    <w:basedOn w:val="DefaultParagraphFont"/>
    <w:link w:val="Heading5"/>
    <w:uiPriority w:val="89"/>
    <w:locked/>
    <w:rsid w:val="00E81D42"/>
    <w:rPr>
      <w:rFonts w:asciiTheme="majorHAnsi" w:eastAsiaTheme="majorEastAsia" w:hAnsiTheme="majorHAnsi" w:cstheme="majorBidi"/>
      <w:color w:val="365F91" w:themeColor="accent1" w:themeShade="BF"/>
      <w:sz w:val="22"/>
      <w:szCs w:val="22"/>
    </w:rPr>
  </w:style>
  <w:style w:type="character" w:customStyle="1" w:styleId="Heading6Char">
    <w:name w:val="Heading 6 Char"/>
    <w:basedOn w:val="DefaultParagraphFont"/>
    <w:link w:val="Heading6"/>
    <w:uiPriority w:val="89"/>
    <w:semiHidden/>
    <w:locked/>
    <w:rsid w:val="00E81D42"/>
    <w:rPr>
      <w:rFonts w:asciiTheme="majorHAnsi" w:eastAsiaTheme="majorEastAsia" w:hAnsiTheme="majorHAnsi" w:cstheme="majorBidi"/>
      <w:color w:val="243F60" w:themeColor="accent1" w:themeShade="7F"/>
      <w:sz w:val="22"/>
      <w:szCs w:val="22"/>
    </w:rPr>
  </w:style>
  <w:style w:type="paragraph" w:styleId="HTMLPreformatted">
    <w:name w:val="HTML Preformatted"/>
    <w:basedOn w:val="Normal"/>
    <w:link w:val="HTMLPreformattedChar"/>
    <w:uiPriority w:val="89"/>
    <w:semiHidden/>
    <w:unhideWhenUsed/>
    <w:rsid w:val="00E81D4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89"/>
    <w:semiHidden/>
    <w:locked/>
    <w:rsid w:val="00E81D42"/>
    <w:rPr>
      <w:rFonts w:ascii="Consolas" w:eastAsiaTheme="minorHAnsi" w:hAnsi="Consolas" w:cstheme="minorBidi"/>
      <w:sz w:val="20"/>
      <w:szCs w:val="20"/>
    </w:rPr>
  </w:style>
  <w:style w:type="paragraph" w:styleId="NormalWeb">
    <w:name w:val="Normal (Web)"/>
    <w:basedOn w:val="Normal"/>
    <w:uiPriority w:val="89"/>
    <w:unhideWhenUsed/>
    <w:rsid w:val="00E81D42"/>
    <w:rPr>
      <w:rFonts w:ascii="Times New Roman" w:hAnsi="Times New Roman" w:cs="Times New Roman"/>
      <w:sz w:val="24"/>
      <w:szCs w:val="24"/>
    </w:rPr>
  </w:style>
  <w:style w:type="character" w:customStyle="1" w:styleId="Heading7Char">
    <w:name w:val="Heading 7 Char"/>
    <w:basedOn w:val="DefaultParagraphFont"/>
    <w:link w:val="Heading7"/>
    <w:uiPriority w:val="89"/>
    <w:semiHidden/>
    <w:locked/>
    <w:rsid w:val="00E81D42"/>
    <w:rPr>
      <w:rFonts w:asciiTheme="majorHAnsi" w:eastAsiaTheme="majorEastAsia" w:hAnsiTheme="majorHAnsi" w:cstheme="majorBidi"/>
      <w:i/>
      <w:iCs/>
      <w:color w:val="243F60" w:themeColor="accent1" w:themeShade="7F"/>
      <w:sz w:val="22"/>
      <w:szCs w:val="22"/>
    </w:rPr>
  </w:style>
  <w:style w:type="character" w:customStyle="1" w:styleId="Heading8Char">
    <w:name w:val="Heading 8 Char"/>
    <w:basedOn w:val="DefaultParagraphFont"/>
    <w:link w:val="Heading8"/>
    <w:uiPriority w:val="89"/>
    <w:semiHidden/>
    <w:locked/>
    <w:rsid w:val="00E81D4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89"/>
    <w:semiHidden/>
    <w:locked/>
    <w:rsid w:val="00E81D42"/>
    <w:rPr>
      <w:rFonts w:asciiTheme="majorHAnsi" w:eastAsiaTheme="majorEastAsia" w:hAnsiTheme="majorHAnsi" w:cstheme="majorBidi"/>
      <w:i/>
      <w:iCs/>
      <w:color w:val="272727" w:themeColor="text1" w:themeTint="D8"/>
      <w:sz w:val="21"/>
      <w:szCs w:val="21"/>
    </w:rPr>
  </w:style>
  <w:style w:type="paragraph" w:styleId="Index1">
    <w:name w:val="index 1"/>
    <w:basedOn w:val="Normal"/>
    <w:next w:val="Normal"/>
    <w:autoRedefine/>
    <w:uiPriority w:val="89"/>
    <w:semiHidden/>
    <w:unhideWhenUsed/>
    <w:rsid w:val="00E81D42"/>
    <w:pPr>
      <w:spacing w:after="0" w:line="240" w:lineRule="auto"/>
      <w:ind w:left="220" w:hanging="220"/>
    </w:pPr>
  </w:style>
  <w:style w:type="paragraph" w:styleId="Index2">
    <w:name w:val="index 2"/>
    <w:basedOn w:val="Normal"/>
    <w:next w:val="Normal"/>
    <w:autoRedefine/>
    <w:uiPriority w:val="89"/>
    <w:semiHidden/>
    <w:unhideWhenUsed/>
    <w:rsid w:val="00E81D42"/>
    <w:pPr>
      <w:spacing w:after="0" w:line="240" w:lineRule="auto"/>
      <w:ind w:left="440" w:hanging="220"/>
    </w:pPr>
  </w:style>
  <w:style w:type="paragraph" w:styleId="Index3">
    <w:name w:val="index 3"/>
    <w:basedOn w:val="Normal"/>
    <w:next w:val="Normal"/>
    <w:autoRedefine/>
    <w:uiPriority w:val="89"/>
    <w:semiHidden/>
    <w:unhideWhenUsed/>
    <w:rsid w:val="00E81D42"/>
    <w:pPr>
      <w:spacing w:after="0" w:line="240" w:lineRule="auto"/>
      <w:ind w:left="660" w:hanging="220"/>
    </w:pPr>
  </w:style>
  <w:style w:type="paragraph" w:styleId="Index4">
    <w:name w:val="index 4"/>
    <w:basedOn w:val="Normal"/>
    <w:next w:val="Normal"/>
    <w:autoRedefine/>
    <w:uiPriority w:val="89"/>
    <w:semiHidden/>
    <w:unhideWhenUsed/>
    <w:rsid w:val="00E81D42"/>
    <w:pPr>
      <w:spacing w:after="0" w:line="240" w:lineRule="auto"/>
      <w:ind w:left="880" w:hanging="220"/>
    </w:pPr>
  </w:style>
  <w:style w:type="paragraph" w:styleId="Index5">
    <w:name w:val="index 5"/>
    <w:basedOn w:val="Normal"/>
    <w:next w:val="Normal"/>
    <w:autoRedefine/>
    <w:uiPriority w:val="89"/>
    <w:semiHidden/>
    <w:unhideWhenUsed/>
    <w:rsid w:val="00E81D42"/>
    <w:pPr>
      <w:spacing w:after="0" w:line="240" w:lineRule="auto"/>
      <w:ind w:left="1100" w:hanging="220"/>
    </w:pPr>
  </w:style>
  <w:style w:type="paragraph" w:styleId="Index6">
    <w:name w:val="index 6"/>
    <w:basedOn w:val="Normal"/>
    <w:next w:val="Normal"/>
    <w:autoRedefine/>
    <w:uiPriority w:val="89"/>
    <w:semiHidden/>
    <w:unhideWhenUsed/>
    <w:rsid w:val="00E81D42"/>
    <w:pPr>
      <w:spacing w:after="0" w:line="240" w:lineRule="auto"/>
      <w:ind w:left="1320" w:hanging="220"/>
    </w:pPr>
  </w:style>
  <w:style w:type="paragraph" w:styleId="Index7">
    <w:name w:val="index 7"/>
    <w:basedOn w:val="Normal"/>
    <w:next w:val="Normal"/>
    <w:autoRedefine/>
    <w:uiPriority w:val="89"/>
    <w:semiHidden/>
    <w:unhideWhenUsed/>
    <w:rsid w:val="00E81D42"/>
    <w:pPr>
      <w:spacing w:after="0" w:line="240" w:lineRule="auto"/>
      <w:ind w:left="1540" w:hanging="220"/>
    </w:pPr>
  </w:style>
  <w:style w:type="paragraph" w:styleId="Index8">
    <w:name w:val="index 8"/>
    <w:basedOn w:val="Normal"/>
    <w:next w:val="Normal"/>
    <w:autoRedefine/>
    <w:uiPriority w:val="89"/>
    <w:semiHidden/>
    <w:unhideWhenUsed/>
    <w:rsid w:val="00E81D42"/>
    <w:pPr>
      <w:spacing w:after="0" w:line="240" w:lineRule="auto"/>
      <w:ind w:left="1760" w:hanging="220"/>
    </w:pPr>
  </w:style>
  <w:style w:type="paragraph" w:styleId="Index9">
    <w:name w:val="index 9"/>
    <w:basedOn w:val="Normal"/>
    <w:next w:val="Normal"/>
    <w:autoRedefine/>
    <w:uiPriority w:val="89"/>
    <w:semiHidden/>
    <w:unhideWhenUsed/>
    <w:rsid w:val="00E81D42"/>
    <w:pPr>
      <w:spacing w:after="0" w:line="240" w:lineRule="auto"/>
      <w:ind w:left="1980" w:hanging="220"/>
    </w:pPr>
  </w:style>
  <w:style w:type="paragraph" w:styleId="TOC1">
    <w:name w:val="toc 1"/>
    <w:basedOn w:val="Normal"/>
    <w:next w:val="Normal"/>
    <w:autoRedefine/>
    <w:uiPriority w:val="89"/>
    <w:semiHidden/>
    <w:unhideWhenUsed/>
    <w:rsid w:val="00E81D42"/>
    <w:pPr>
      <w:spacing w:after="100"/>
    </w:pPr>
  </w:style>
  <w:style w:type="paragraph" w:styleId="TOC2">
    <w:name w:val="toc 2"/>
    <w:basedOn w:val="Normal"/>
    <w:next w:val="Normal"/>
    <w:autoRedefine/>
    <w:uiPriority w:val="89"/>
    <w:semiHidden/>
    <w:unhideWhenUsed/>
    <w:rsid w:val="00E81D42"/>
    <w:pPr>
      <w:spacing w:after="100"/>
      <w:ind w:left="220"/>
    </w:pPr>
  </w:style>
  <w:style w:type="paragraph" w:styleId="TOC3">
    <w:name w:val="toc 3"/>
    <w:basedOn w:val="Normal"/>
    <w:next w:val="Normal"/>
    <w:autoRedefine/>
    <w:uiPriority w:val="89"/>
    <w:semiHidden/>
    <w:unhideWhenUsed/>
    <w:rsid w:val="00E81D42"/>
    <w:pPr>
      <w:spacing w:after="100"/>
      <w:ind w:left="440"/>
    </w:pPr>
  </w:style>
  <w:style w:type="paragraph" w:styleId="TOC4">
    <w:name w:val="toc 4"/>
    <w:basedOn w:val="Normal"/>
    <w:next w:val="Normal"/>
    <w:autoRedefine/>
    <w:uiPriority w:val="89"/>
    <w:semiHidden/>
    <w:unhideWhenUsed/>
    <w:rsid w:val="00E81D42"/>
    <w:pPr>
      <w:spacing w:after="100"/>
      <w:ind w:left="660"/>
    </w:pPr>
  </w:style>
  <w:style w:type="paragraph" w:styleId="TOC5">
    <w:name w:val="toc 5"/>
    <w:basedOn w:val="Normal"/>
    <w:next w:val="Normal"/>
    <w:autoRedefine/>
    <w:uiPriority w:val="89"/>
    <w:semiHidden/>
    <w:unhideWhenUsed/>
    <w:rsid w:val="00E81D42"/>
    <w:pPr>
      <w:spacing w:after="100"/>
      <w:ind w:left="880"/>
    </w:pPr>
  </w:style>
  <w:style w:type="paragraph" w:styleId="TOC6">
    <w:name w:val="toc 6"/>
    <w:basedOn w:val="Normal"/>
    <w:next w:val="Normal"/>
    <w:autoRedefine/>
    <w:uiPriority w:val="89"/>
    <w:semiHidden/>
    <w:unhideWhenUsed/>
    <w:rsid w:val="00E81D42"/>
    <w:pPr>
      <w:spacing w:after="100"/>
      <w:ind w:left="1100"/>
    </w:pPr>
  </w:style>
  <w:style w:type="paragraph" w:styleId="TOC7">
    <w:name w:val="toc 7"/>
    <w:basedOn w:val="Normal"/>
    <w:next w:val="Normal"/>
    <w:autoRedefine/>
    <w:uiPriority w:val="89"/>
    <w:semiHidden/>
    <w:unhideWhenUsed/>
    <w:rsid w:val="00E81D42"/>
    <w:pPr>
      <w:spacing w:after="100"/>
      <w:ind w:left="1320"/>
    </w:pPr>
  </w:style>
  <w:style w:type="paragraph" w:styleId="TOC8">
    <w:name w:val="toc 8"/>
    <w:basedOn w:val="Normal"/>
    <w:next w:val="Normal"/>
    <w:autoRedefine/>
    <w:uiPriority w:val="89"/>
    <w:semiHidden/>
    <w:unhideWhenUsed/>
    <w:rsid w:val="00E81D42"/>
    <w:pPr>
      <w:spacing w:after="100"/>
      <w:ind w:left="1540"/>
    </w:pPr>
  </w:style>
  <w:style w:type="paragraph" w:styleId="TOC9">
    <w:name w:val="toc 9"/>
    <w:basedOn w:val="Normal"/>
    <w:next w:val="Normal"/>
    <w:autoRedefine/>
    <w:uiPriority w:val="89"/>
    <w:semiHidden/>
    <w:unhideWhenUsed/>
    <w:rsid w:val="00E81D42"/>
    <w:pPr>
      <w:spacing w:after="100"/>
      <w:ind w:left="1760"/>
    </w:pPr>
  </w:style>
  <w:style w:type="paragraph" w:styleId="NormalIndent">
    <w:name w:val="Normal Indent"/>
    <w:basedOn w:val="Normal"/>
    <w:uiPriority w:val="89"/>
    <w:semiHidden/>
    <w:unhideWhenUsed/>
    <w:rsid w:val="00E81D42"/>
    <w:pPr>
      <w:ind w:left="720"/>
    </w:pPr>
  </w:style>
  <w:style w:type="paragraph" w:styleId="FootnoteText">
    <w:name w:val="footnote text"/>
    <w:basedOn w:val="Normal"/>
    <w:link w:val="FootnoteTextChar"/>
    <w:uiPriority w:val="89"/>
    <w:unhideWhenUsed/>
    <w:rsid w:val="00E81D42"/>
    <w:pPr>
      <w:spacing w:after="0" w:line="240" w:lineRule="auto"/>
    </w:pPr>
    <w:rPr>
      <w:rFonts w:ascii="Times New Roman" w:hAnsi="Times New Roman" w:cs="Times New Roman"/>
      <w:sz w:val="24"/>
      <w:szCs w:val="20"/>
    </w:rPr>
  </w:style>
  <w:style w:type="character" w:customStyle="1" w:styleId="FootnoteTextChar">
    <w:name w:val="Footnote Text Char"/>
    <w:basedOn w:val="DefaultParagraphFont"/>
    <w:link w:val="FootnoteText"/>
    <w:uiPriority w:val="89"/>
    <w:locked/>
    <w:rsid w:val="00E81D42"/>
    <w:rPr>
      <w:rFonts w:ascii="Times New Roman" w:eastAsiaTheme="minorHAnsi" w:hAnsi="Times New Roman"/>
      <w:szCs w:val="20"/>
    </w:rPr>
  </w:style>
  <w:style w:type="paragraph" w:styleId="CommentText">
    <w:name w:val="annotation text"/>
    <w:basedOn w:val="Normal"/>
    <w:link w:val="CommentTextChar"/>
    <w:uiPriority w:val="89"/>
    <w:semiHidden/>
    <w:unhideWhenUsed/>
    <w:rsid w:val="00E81D42"/>
    <w:pPr>
      <w:spacing w:line="240" w:lineRule="auto"/>
    </w:pPr>
    <w:rPr>
      <w:sz w:val="20"/>
      <w:szCs w:val="20"/>
    </w:rPr>
  </w:style>
  <w:style w:type="character" w:customStyle="1" w:styleId="CommentTextChar">
    <w:name w:val="Comment Text Char"/>
    <w:basedOn w:val="DefaultParagraphFont"/>
    <w:link w:val="CommentText"/>
    <w:uiPriority w:val="89"/>
    <w:semiHidden/>
    <w:locked/>
    <w:rsid w:val="00E81D42"/>
    <w:rPr>
      <w:rFonts w:asciiTheme="minorHAnsi" w:eastAsiaTheme="minorHAnsi" w:hAnsiTheme="minorHAnsi" w:cstheme="minorBidi"/>
      <w:sz w:val="20"/>
      <w:szCs w:val="20"/>
    </w:rPr>
  </w:style>
  <w:style w:type="paragraph" w:styleId="Header">
    <w:name w:val="header"/>
    <w:basedOn w:val="Normal"/>
    <w:link w:val="HeaderChar"/>
    <w:uiPriority w:val="89"/>
    <w:semiHidden/>
    <w:unhideWhenUsed/>
    <w:rsid w:val="00E81D42"/>
    <w:pPr>
      <w:tabs>
        <w:tab w:val="center" w:pos="4680"/>
        <w:tab w:val="right" w:pos="9360"/>
      </w:tabs>
      <w:spacing w:after="0" w:line="240" w:lineRule="auto"/>
    </w:pPr>
  </w:style>
  <w:style w:type="character" w:customStyle="1" w:styleId="HeaderChar">
    <w:name w:val="Header Char"/>
    <w:basedOn w:val="DefaultParagraphFont"/>
    <w:link w:val="Header"/>
    <w:uiPriority w:val="89"/>
    <w:semiHidden/>
    <w:locked/>
    <w:rsid w:val="00E81D42"/>
    <w:rPr>
      <w:rFonts w:asciiTheme="minorHAnsi" w:eastAsiaTheme="minorHAnsi" w:hAnsiTheme="minorHAnsi" w:cstheme="minorBidi"/>
      <w:sz w:val="22"/>
      <w:szCs w:val="22"/>
    </w:rPr>
  </w:style>
  <w:style w:type="paragraph" w:styleId="Footer">
    <w:name w:val="footer"/>
    <w:basedOn w:val="Normal"/>
    <w:link w:val="FooterChar"/>
    <w:uiPriority w:val="89"/>
    <w:unhideWhenUsed/>
    <w:rsid w:val="00E81D42"/>
    <w:pPr>
      <w:tabs>
        <w:tab w:val="center" w:pos="4680"/>
        <w:tab w:val="right" w:pos="9360"/>
      </w:tabs>
      <w:spacing w:after="0" w:line="240" w:lineRule="auto"/>
    </w:pPr>
  </w:style>
  <w:style w:type="character" w:customStyle="1" w:styleId="FooterChar">
    <w:name w:val="Footer Char"/>
    <w:basedOn w:val="DefaultParagraphFont"/>
    <w:link w:val="Footer"/>
    <w:uiPriority w:val="89"/>
    <w:locked/>
    <w:rsid w:val="00E81D42"/>
    <w:rPr>
      <w:rFonts w:asciiTheme="minorHAnsi" w:eastAsiaTheme="minorHAnsi" w:hAnsiTheme="minorHAnsi" w:cstheme="minorBidi"/>
      <w:sz w:val="22"/>
      <w:szCs w:val="22"/>
    </w:rPr>
  </w:style>
  <w:style w:type="paragraph" w:styleId="IndexHeading">
    <w:name w:val="index heading"/>
    <w:basedOn w:val="Normal"/>
    <w:next w:val="Index1"/>
    <w:uiPriority w:val="89"/>
    <w:semiHidden/>
    <w:unhideWhenUsed/>
    <w:rsid w:val="00E81D42"/>
    <w:rPr>
      <w:rFonts w:asciiTheme="majorHAnsi" w:eastAsiaTheme="majorEastAsia" w:hAnsiTheme="majorHAnsi" w:cstheme="majorBidi"/>
      <w:b/>
      <w:bCs/>
    </w:rPr>
  </w:style>
  <w:style w:type="paragraph" w:styleId="Caption">
    <w:name w:val="caption"/>
    <w:basedOn w:val="Normal"/>
    <w:next w:val="Normal"/>
    <w:uiPriority w:val="89"/>
    <w:semiHidden/>
    <w:unhideWhenUsed/>
    <w:qFormat/>
    <w:rsid w:val="00E81D42"/>
    <w:pPr>
      <w:spacing w:after="200" w:line="240" w:lineRule="auto"/>
    </w:pPr>
    <w:rPr>
      <w:i/>
      <w:iCs/>
      <w:color w:val="1F497D" w:themeColor="text2"/>
      <w:sz w:val="18"/>
      <w:szCs w:val="18"/>
    </w:rPr>
  </w:style>
  <w:style w:type="paragraph" w:styleId="TableofFigures">
    <w:name w:val="table of figures"/>
    <w:basedOn w:val="Normal"/>
    <w:next w:val="Normal"/>
    <w:uiPriority w:val="89"/>
    <w:semiHidden/>
    <w:unhideWhenUsed/>
    <w:rsid w:val="00E81D42"/>
    <w:pPr>
      <w:spacing w:after="0"/>
    </w:pPr>
  </w:style>
  <w:style w:type="paragraph" w:styleId="EnvelopeAddress">
    <w:name w:val="envelope address"/>
    <w:basedOn w:val="Normal"/>
    <w:uiPriority w:val="89"/>
    <w:semiHidden/>
    <w:unhideWhenUsed/>
    <w:rsid w:val="00E81D4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89"/>
    <w:semiHidden/>
    <w:unhideWhenUsed/>
    <w:rsid w:val="00E81D42"/>
    <w:pPr>
      <w:spacing w:after="0" w:line="240" w:lineRule="auto"/>
    </w:pPr>
    <w:rPr>
      <w:rFonts w:asciiTheme="majorHAnsi" w:eastAsiaTheme="majorEastAsia" w:hAnsiTheme="majorHAnsi" w:cstheme="majorBidi"/>
      <w:sz w:val="20"/>
      <w:szCs w:val="20"/>
    </w:rPr>
  </w:style>
  <w:style w:type="paragraph" w:styleId="EndnoteText">
    <w:name w:val="endnote text"/>
    <w:basedOn w:val="Normal"/>
    <w:link w:val="EndnoteTextChar"/>
    <w:uiPriority w:val="89"/>
    <w:unhideWhenUsed/>
    <w:rsid w:val="00E81D42"/>
    <w:pPr>
      <w:spacing w:after="0" w:line="240" w:lineRule="auto"/>
    </w:pPr>
    <w:rPr>
      <w:rFonts w:ascii="Times New Roman" w:hAnsi="Times New Roman" w:cs="Times New Roman"/>
      <w:sz w:val="24"/>
      <w:szCs w:val="20"/>
    </w:rPr>
  </w:style>
  <w:style w:type="character" w:customStyle="1" w:styleId="EndnoteTextChar">
    <w:name w:val="Endnote Text Char"/>
    <w:basedOn w:val="DefaultParagraphFont"/>
    <w:link w:val="EndnoteText"/>
    <w:uiPriority w:val="89"/>
    <w:locked/>
    <w:rsid w:val="00E81D42"/>
    <w:rPr>
      <w:rFonts w:ascii="Times New Roman" w:eastAsiaTheme="minorHAnsi" w:hAnsi="Times New Roman"/>
      <w:szCs w:val="20"/>
    </w:rPr>
  </w:style>
  <w:style w:type="paragraph" w:styleId="TableofAuthorities">
    <w:name w:val="table of authorities"/>
    <w:basedOn w:val="Normal"/>
    <w:next w:val="Normal"/>
    <w:uiPriority w:val="89"/>
    <w:semiHidden/>
    <w:unhideWhenUsed/>
    <w:rsid w:val="00E81D42"/>
    <w:pPr>
      <w:spacing w:after="0"/>
      <w:ind w:left="220" w:hanging="220"/>
    </w:pPr>
  </w:style>
  <w:style w:type="paragraph" w:styleId="MacroText">
    <w:name w:val="macro"/>
    <w:link w:val="MacroTextChar"/>
    <w:uiPriority w:val="89"/>
    <w:semiHidden/>
    <w:unhideWhenUsed/>
    <w:rsid w:val="00E81D42"/>
    <w:pPr>
      <w:tabs>
        <w:tab w:val="left" w:pos="480"/>
        <w:tab w:val="left" w:pos="960"/>
        <w:tab w:val="left" w:pos="1440"/>
        <w:tab w:val="left" w:pos="1920"/>
        <w:tab w:val="left" w:pos="2400"/>
        <w:tab w:val="left" w:pos="2880"/>
        <w:tab w:val="left" w:pos="3360"/>
        <w:tab w:val="left" w:pos="3840"/>
        <w:tab w:val="left" w:pos="4320"/>
      </w:tabs>
      <w:spacing w:line="259" w:lineRule="auto"/>
    </w:pPr>
    <w:rPr>
      <w:rFonts w:ascii="Consolas" w:eastAsiaTheme="minorHAnsi" w:hAnsi="Consolas" w:cstheme="minorBidi"/>
      <w:sz w:val="20"/>
      <w:szCs w:val="20"/>
    </w:rPr>
  </w:style>
  <w:style w:type="character" w:customStyle="1" w:styleId="MacroTextChar">
    <w:name w:val="Macro Text Char"/>
    <w:basedOn w:val="DefaultParagraphFont"/>
    <w:link w:val="MacroText"/>
    <w:uiPriority w:val="89"/>
    <w:semiHidden/>
    <w:locked/>
    <w:rsid w:val="00E81D42"/>
    <w:rPr>
      <w:rFonts w:ascii="Consolas" w:eastAsiaTheme="minorHAnsi" w:hAnsi="Consolas" w:cstheme="minorBidi"/>
      <w:sz w:val="20"/>
      <w:szCs w:val="20"/>
    </w:rPr>
  </w:style>
  <w:style w:type="paragraph" w:styleId="TOAHeading">
    <w:name w:val="toa heading"/>
    <w:basedOn w:val="Normal"/>
    <w:next w:val="Normal"/>
    <w:uiPriority w:val="89"/>
    <w:semiHidden/>
    <w:unhideWhenUsed/>
    <w:rsid w:val="00E81D42"/>
    <w:pPr>
      <w:spacing w:before="120"/>
    </w:pPr>
    <w:rPr>
      <w:rFonts w:asciiTheme="majorHAnsi" w:eastAsiaTheme="majorEastAsia" w:hAnsiTheme="majorHAnsi" w:cstheme="majorBidi"/>
      <w:b/>
      <w:bCs/>
      <w:sz w:val="24"/>
      <w:szCs w:val="24"/>
    </w:rPr>
  </w:style>
  <w:style w:type="paragraph" w:styleId="List">
    <w:name w:val="List"/>
    <w:basedOn w:val="Normal"/>
    <w:uiPriority w:val="89"/>
    <w:semiHidden/>
    <w:unhideWhenUsed/>
    <w:rsid w:val="00E81D42"/>
    <w:pPr>
      <w:ind w:left="360" w:hanging="360"/>
      <w:contextualSpacing/>
    </w:pPr>
  </w:style>
  <w:style w:type="paragraph" w:styleId="ListBullet">
    <w:name w:val="List Bullet"/>
    <w:basedOn w:val="Normal"/>
    <w:uiPriority w:val="89"/>
    <w:semiHidden/>
    <w:unhideWhenUsed/>
    <w:rsid w:val="00E81D42"/>
    <w:pPr>
      <w:numPr>
        <w:numId w:val="11"/>
      </w:numPr>
      <w:contextualSpacing/>
    </w:pPr>
  </w:style>
  <w:style w:type="paragraph" w:styleId="ListNumber">
    <w:name w:val="List Number"/>
    <w:basedOn w:val="Normal"/>
    <w:uiPriority w:val="89"/>
    <w:semiHidden/>
    <w:unhideWhenUsed/>
    <w:rsid w:val="00E81D42"/>
    <w:pPr>
      <w:numPr>
        <w:numId w:val="6"/>
      </w:numPr>
      <w:contextualSpacing/>
    </w:pPr>
  </w:style>
  <w:style w:type="paragraph" w:styleId="List2">
    <w:name w:val="List 2"/>
    <w:basedOn w:val="Normal"/>
    <w:uiPriority w:val="89"/>
    <w:semiHidden/>
    <w:unhideWhenUsed/>
    <w:rsid w:val="00E81D42"/>
    <w:pPr>
      <w:ind w:left="720" w:hanging="360"/>
      <w:contextualSpacing/>
    </w:pPr>
  </w:style>
  <w:style w:type="paragraph" w:styleId="List3">
    <w:name w:val="List 3"/>
    <w:basedOn w:val="Normal"/>
    <w:uiPriority w:val="89"/>
    <w:semiHidden/>
    <w:unhideWhenUsed/>
    <w:rsid w:val="00E81D42"/>
    <w:pPr>
      <w:ind w:left="1080" w:hanging="360"/>
      <w:contextualSpacing/>
    </w:pPr>
  </w:style>
  <w:style w:type="paragraph" w:styleId="List4">
    <w:name w:val="List 4"/>
    <w:basedOn w:val="Normal"/>
    <w:uiPriority w:val="89"/>
    <w:semiHidden/>
    <w:unhideWhenUsed/>
    <w:rsid w:val="00E81D42"/>
    <w:pPr>
      <w:ind w:left="1440" w:hanging="360"/>
      <w:contextualSpacing/>
    </w:pPr>
  </w:style>
  <w:style w:type="paragraph" w:styleId="List5">
    <w:name w:val="List 5"/>
    <w:basedOn w:val="Normal"/>
    <w:uiPriority w:val="89"/>
    <w:semiHidden/>
    <w:unhideWhenUsed/>
    <w:rsid w:val="00E81D42"/>
    <w:pPr>
      <w:ind w:left="1800" w:hanging="360"/>
      <w:contextualSpacing/>
    </w:pPr>
  </w:style>
  <w:style w:type="paragraph" w:styleId="ListBullet2">
    <w:name w:val="List Bullet 2"/>
    <w:basedOn w:val="Normal"/>
    <w:uiPriority w:val="89"/>
    <w:semiHidden/>
    <w:unhideWhenUsed/>
    <w:rsid w:val="00E81D42"/>
    <w:pPr>
      <w:numPr>
        <w:numId w:val="12"/>
      </w:numPr>
      <w:contextualSpacing/>
    </w:pPr>
  </w:style>
  <w:style w:type="paragraph" w:styleId="ListBullet3">
    <w:name w:val="List Bullet 3"/>
    <w:basedOn w:val="Normal"/>
    <w:uiPriority w:val="89"/>
    <w:semiHidden/>
    <w:unhideWhenUsed/>
    <w:rsid w:val="00E81D42"/>
    <w:pPr>
      <w:numPr>
        <w:numId w:val="8"/>
      </w:numPr>
      <w:contextualSpacing/>
    </w:pPr>
  </w:style>
  <w:style w:type="paragraph" w:styleId="ListBullet4">
    <w:name w:val="List Bullet 4"/>
    <w:basedOn w:val="Normal"/>
    <w:uiPriority w:val="89"/>
    <w:semiHidden/>
    <w:unhideWhenUsed/>
    <w:rsid w:val="00E81D42"/>
    <w:pPr>
      <w:numPr>
        <w:numId w:val="9"/>
      </w:numPr>
      <w:contextualSpacing/>
    </w:pPr>
  </w:style>
  <w:style w:type="paragraph" w:styleId="ListBullet5">
    <w:name w:val="List Bullet 5"/>
    <w:basedOn w:val="Normal"/>
    <w:uiPriority w:val="89"/>
    <w:semiHidden/>
    <w:unhideWhenUsed/>
    <w:rsid w:val="00E81D42"/>
    <w:pPr>
      <w:numPr>
        <w:numId w:val="10"/>
      </w:numPr>
      <w:contextualSpacing/>
    </w:pPr>
  </w:style>
  <w:style w:type="paragraph" w:styleId="ListNumber2">
    <w:name w:val="List Number 2"/>
    <w:basedOn w:val="Normal"/>
    <w:uiPriority w:val="89"/>
    <w:semiHidden/>
    <w:unhideWhenUsed/>
    <w:rsid w:val="00E81D42"/>
    <w:pPr>
      <w:numPr>
        <w:numId w:val="7"/>
      </w:numPr>
      <w:contextualSpacing/>
    </w:pPr>
  </w:style>
  <w:style w:type="paragraph" w:styleId="ListNumber3">
    <w:name w:val="List Number 3"/>
    <w:basedOn w:val="Normal"/>
    <w:uiPriority w:val="89"/>
    <w:semiHidden/>
    <w:unhideWhenUsed/>
    <w:rsid w:val="00E81D42"/>
    <w:pPr>
      <w:numPr>
        <w:numId w:val="5"/>
      </w:numPr>
      <w:contextualSpacing/>
    </w:pPr>
  </w:style>
  <w:style w:type="paragraph" w:styleId="ListNumber4">
    <w:name w:val="List Number 4"/>
    <w:basedOn w:val="Normal"/>
    <w:uiPriority w:val="89"/>
    <w:semiHidden/>
    <w:unhideWhenUsed/>
    <w:rsid w:val="00E81D42"/>
    <w:pPr>
      <w:numPr>
        <w:numId w:val="3"/>
      </w:numPr>
      <w:contextualSpacing/>
    </w:pPr>
  </w:style>
  <w:style w:type="paragraph" w:styleId="ListNumber5">
    <w:name w:val="List Number 5"/>
    <w:basedOn w:val="Normal"/>
    <w:uiPriority w:val="89"/>
    <w:semiHidden/>
    <w:unhideWhenUsed/>
    <w:rsid w:val="00E81D42"/>
    <w:pPr>
      <w:numPr>
        <w:numId w:val="4"/>
      </w:numPr>
      <w:contextualSpacing/>
    </w:pPr>
  </w:style>
  <w:style w:type="paragraph" w:styleId="Title">
    <w:name w:val="Title"/>
    <w:basedOn w:val="Normal"/>
    <w:next w:val="Normal"/>
    <w:link w:val="TitleChar"/>
    <w:uiPriority w:val="89"/>
    <w:qFormat/>
    <w:rsid w:val="00E81D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89"/>
    <w:locked/>
    <w:rsid w:val="00E81D42"/>
    <w:rPr>
      <w:rFonts w:asciiTheme="majorHAnsi" w:eastAsiaTheme="majorEastAsia" w:hAnsiTheme="majorHAnsi" w:cstheme="majorBidi"/>
      <w:spacing w:val="-10"/>
      <w:kern w:val="28"/>
      <w:sz w:val="56"/>
      <w:szCs w:val="56"/>
    </w:rPr>
  </w:style>
  <w:style w:type="paragraph" w:styleId="Closing">
    <w:name w:val="Closing"/>
    <w:basedOn w:val="Normal"/>
    <w:link w:val="ClosingChar"/>
    <w:uiPriority w:val="89"/>
    <w:semiHidden/>
    <w:unhideWhenUsed/>
    <w:rsid w:val="00E81D42"/>
    <w:pPr>
      <w:spacing w:after="0" w:line="240" w:lineRule="auto"/>
      <w:ind w:left="4320"/>
    </w:pPr>
  </w:style>
  <w:style w:type="character" w:customStyle="1" w:styleId="ClosingChar">
    <w:name w:val="Closing Char"/>
    <w:basedOn w:val="DefaultParagraphFont"/>
    <w:link w:val="Closing"/>
    <w:uiPriority w:val="89"/>
    <w:semiHidden/>
    <w:locked/>
    <w:rsid w:val="00E81D42"/>
    <w:rPr>
      <w:rFonts w:asciiTheme="minorHAnsi" w:eastAsiaTheme="minorHAnsi" w:hAnsiTheme="minorHAnsi" w:cstheme="minorBidi"/>
      <w:sz w:val="22"/>
      <w:szCs w:val="22"/>
    </w:rPr>
  </w:style>
  <w:style w:type="paragraph" w:styleId="Signature">
    <w:name w:val="Signature"/>
    <w:basedOn w:val="Normal"/>
    <w:link w:val="SignatureChar"/>
    <w:uiPriority w:val="89"/>
    <w:semiHidden/>
    <w:unhideWhenUsed/>
    <w:rsid w:val="00E81D42"/>
    <w:pPr>
      <w:spacing w:after="0" w:line="240" w:lineRule="auto"/>
      <w:ind w:left="4320"/>
    </w:pPr>
  </w:style>
  <w:style w:type="character" w:customStyle="1" w:styleId="SignatureChar">
    <w:name w:val="Signature Char"/>
    <w:basedOn w:val="DefaultParagraphFont"/>
    <w:link w:val="Signature"/>
    <w:uiPriority w:val="89"/>
    <w:semiHidden/>
    <w:locked/>
    <w:rsid w:val="00E81D42"/>
    <w:rPr>
      <w:rFonts w:asciiTheme="minorHAnsi" w:eastAsiaTheme="minorHAnsi" w:hAnsiTheme="minorHAnsi" w:cstheme="minorBidi"/>
      <w:sz w:val="22"/>
      <w:szCs w:val="22"/>
    </w:rPr>
  </w:style>
  <w:style w:type="paragraph" w:styleId="BodyText">
    <w:name w:val="Body Text"/>
    <w:basedOn w:val="Normal"/>
    <w:link w:val="BodyTextChar"/>
    <w:uiPriority w:val="89"/>
    <w:unhideWhenUsed/>
    <w:rsid w:val="00E81D42"/>
    <w:pPr>
      <w:spacing w:after="120"/>
    </w:pPr>
  </w:style>
  <w:style w:type="character" w:customStyle="1" w:styleId="BodyTextChar">
    <w:name w:val="Body Text Char"/>
    <w:basedOn w:val="DefaultParagraphFont"/>
    <w:link w:val="BodyText"/>
    <w:uiPriority w:val="89"/>
    <w:locked/>
    <w:rsid w:val="00E81D42"/>
    <w:rPr>
      <w:rFonts w:asciiTheme="minorHAnsi" w:eastAsiaTheme="minorHAnsi" w:hAnsiTheme="minorHAnsi" w:cstheme="minorBidi"/>
      <w:sz w:val="22"/>
      <w:szCs w:val="22"/>
    </w:rPr>
  </w:style>
  <w:style w:type="paragraph" w:styleId="BodyTextIndent">
    <w:name w:val="Body Text Indent"/>
    <w:basedOn w:val="Normal"/>
    <w:link w:val="BodyTextIndentChar"/>
    <w:uiPriority w:val="89"/>
    <w:semiHidden/>
    <w:unhideWhenUsed/>
    <w:rsid w:val="00E81D42"/>
    <w:pPr>
      <w:spacing w:after="120"/>
      <w:ind w:left="360"/>
    </w:pPr>
  </w:style>
  <w:style w:type="character" w:customStyle="1" w:styleId="BodyTextIndentChar">
    <w:name w:val="Body Text Indent Char"/>
    <w:basedOn w:val="DefaultParagraphFont"/>
    <w:link w:val="BodyTextIndent"/>
    <w:uiPriority w:val="89"/>
    <w:semiHidden/>
    <w:locked/>
    <w:rsid w:val="00E81D42"/>
    <w:rPr>
      <w:rFonts w:asciiTheme="minorHAnsi" w:eastAsiaTheme="minorHAnsi" w:hAnsiTheme="minorHAnsi" w:cstheme="minorBidi"/>
      <w:sz w:val="22"/>
      <w:szCs w:val="22"/>
    </w:rPr>
  </w:style>
  <w:style w:type="paragraph" w:styleId="ListContinue">
    <w:name w:val="List Continue"/>
    <w:basedOn w:val="Normal"/>
    <w:uiPriority w:val="89"/>
    <w:semiHidden/>
    <w:unhideWhenUsed/>
    <w:rsid w:val="00E81D42"/>
    <w:pPr>
      <w:spacing w:after="120"/>
      <w:ind w:left="360"/>
      <w:contextualSpacing/>
    </w:pPr>
  </w:style>
  <w:style w:type="paragraph" w:styleId="ListContinue2">
    <w:name w:val="List Continue 2"/>
    <w:basedOn w:val="Normal"/>
    <w:uiPriority w:val="89"/>
    <w:semiHidden/>
    <w:unhideWhenUsed/>
    <w:rsid w:val="00E81D42"/>
    <w:pPr>
      <w:spacing w:after="120"/>
      <w:ind w:left="720"/>
      <w:contextualSpacing/>
    </w:pPr>
  </w:style>
  <w:style w:type="paragraph" w:styleId="ListContinue3">
    <w:name w:val="List Continue 3"/>
    <w:basedOn w:val="Normal"/>
    <w:uiPriority w:val="89"/>
    <w:semiHidden/>
    <w:unhideWhenUsed/>
    <w:rsid w:val="00E81D42"/>
    <w:pPr>
      <w:spacing w:after="120"/>
      <w:ind w:left="1080"/>
      <w:contextualSpacing/>
    </w:pPr>
  </w:style>
  <w:style w:type="paragraph" w:styleId="ListContinue4">
    <w:name w:val="List Continue 4"/>
    <w:basedOn w:val="Normal"/>
    <w:uiPriority w:val="89"/>
    <w:semiHidden/>
    <w:unhideWhenUsed/>
    <w:rsid w:val="00E81D42"/>
    <w:pPr>
      <w:spacing w:after="120"/>
      <w:ind w:left="1440"/>
      <w:contextualSpacing/>
    </w:pPr>
  </w:style>
  <w:style w:type="paragraph" w:styleId="ListContinue5">
    <w:name w:val="List Continue 5"/>
    <w:basedOn w:val="Normal"/>
    <w:uiPriority w:val="89"/>
    <w:semiHidden/>
    <w:unhideWhenUsed/>
    <w:rsid w:val="00E81D42"/>
    <w:pPr>
      <w:spacing w:after="120"/>
      <w:ind w:left="1800"/>
      <w:contextualSpacing/>
    </w:pPr>
  </w:style>
  <w:style w:type="paragraph" w:styleId="MessageHeader">
    <w:name w:val="Message Header"/>
    <w:basedOn w:val="Normal"/>
    <w:link w:val="MessageHeaderChar"/>
    <w:uiPriority w:val="89"/>
    <w:semiHidden/>
    <w:unhideWhenUsed/>
    <w:rsid w:val="00E81D4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89"/>
    <w:semiHidden/>
    <w:locked/>
    <w:rsid w:val="00E81D42"/>
    <w:rPr>
      <w:rFonts w:asciiTheme="majorHAnsi" w:eastAsiaTheme="majorEastAsia" w:hAnsiTheme="majorHAnsi" w:cstheme="majorBidi"/>
      <w:shd w:val="pct20" w:color="auto" w:fill="auto"/>
    </w:rPr>
  </w:style>
  <w:style w:type="paragraph" w:styleId="Subtitle">
    <w:name w:val="Subtitle"/>
    <w:basedOn w:val="Normal"/>
    <w:next w:val="Normal"/>
    <w:link w:val="SubtitleChar"/>
    <w:uiPriority w:val="89"/>
    <w:qFormat/>
    <w:rsid w:val="00E81D4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89"/>
    <w:locked/>
    <w:rsid w:val="00E81D42"/>
    <w:rPr>
      <w:rFonts w:asciiTheme="minorHAnsi" w:eastAsiaTheme="minorEastAsia" w:hAnsiTheme="minorHAnsi" w:cstheme="minorBidi"/>
      <w:color w:val="5A5A5A" w:themeColor="text1" w:themeTint="A5"/>
      <w:spacing w:val="15"/>
      <w:sz w:val="22"/>
      <w:szCs w:val="22"/>
    </w:rPr>
  </w:style>
  <w:style w:type="paragraph" w:styleId="Salutation">
    <w:name w:val="Salutation"/>
    <w:basedOn w:val="Normal"/>
    <w:next w:val="Normal"/>
    <w:link w:val="SalutationChar"/>
    <w:uiPriority w:val="89"/>
    <w:semiHidden/>
    <w:unhideWhenUsed/>
    <w:rsid w:val="00E81D42"/>
  </w:style>
  <w:style w:type="character" w:customStyle="1" w:styleId="SalutationChar">
    <w:name w:val="Salutation Char"/>
    <w:basedOn w:val="DefaultParagraphFont"/>
    <w:link w:val="Salutation"/>
    <w:uiPriority w:val="89"/>
    <w:semiHidden/>
    <w:locked/>
    <w:rsid w:val="00E81D42"/>
    <w:rPr>
      <w:rFonts w:asciiTheme="minorHAnsi" w:eastAsiaTheme="minorHAnsi" w:hAnsiTheme="minorHAnsi" w:cstheme="minorBidi"/>
      <w:sz w:val="22"/>
      <w:szCs w:val="22"/>
    </w:rPr>
  </w:style>
  <w:style w:type="paragraph" w:styleId="Date">
    <w:name w:val="Date"/>
    <w:basedOn w:val="Normal"/>
    <w:next w:val="Normal"/>
    <w:link w:val="DateChar"/>
    <w:uiPriority w:val="89"/>
    <w:semiHidden/>
    <w:unhideWhenUsed/>
    <w:rsid w:val="00E81D42"/>
  </w:style>
  <w:style w:type="character" w:customStyle="1" w:styleId="DateChar">
    <w:name w:val="Date Char"/>
    <w:basedOn w:val="DefaultParagraphFont"/>
    <w:link w:val="Date"/>
    <w:uiPriority w:val="89"/>
    <w:semiHidden/>
    <w:locked/>
    <w:rsid w:val="00E81D42"/>
    <w:rPr>
      <w:rFonts w:asciiTheme="minorHAnsi" w:eastAsiaTheme="minorHAnsi" w:hAnsiTheme="minorHAnsi" w:cstheme="minorBidi"/>
      <w:sz w:val="22"/>
      <w:szCs w:val="22"/>
    </w:rPr>
  </w:style>
  <w:style w:type="paragraph" w:styleId="BodyTextFirstIndent">
    <w:name w:val="Body Text First Indent"/>
    <w:basedOn w:val="BodyText"/>
    <w:link w:val="BodyTextFirstIndentChar"/>
    <w:uiPriority w:val="89"/>
    <w:semiHidden/>
    <w:unhideWhenUsed/>
    <w:rsid w:val="00E81D42"/>
    <w:pPr>
      <w:spacing w:after="160"/>
      <w:ind w:firstLine="360"/>
    </w:pPr>
  </w:style>
  <w:style w:type="character" w:customStyle="1" w:styleId="BodyTextFirstIndentChar">
    <w:name w:val="Body Text First Indent Char"/>
    <w:basedOn w:val="BodyTextChar"/>
    <w:link w:val="BodyTextFirstIndent"/>
    <w:uiPriority w:val="89"/>
    <w:semiHidden/>
    <w:locked/>
    <w:rsid w:val="00E81D42"/>
    <w:rPr>
      <w:rFonts w:asciiTheme="minorHAnsi" w:eastAsiaTheme="minorHAnsi" w:hAnsiTheme="minorHAnsi" w:cstheme="minorBidi"/>
      <w:sz w:val="22"/>
      <w:szCs w:val="22"/>
    </w:rPr>
  </w:style>
  <w:style w:type="paragraph" w:styleId="BodyTextFirstIndent2">
    <w:name w:val="Body Text First Indent 2"/>
    <w:basedOn w:val="BodyTextIndent"/>
    <w:link w:val="BodyTextFirstIndent2Char"/>
    <w:uiPriority w:val="89"/>
    <w:semiHidden/>
    <w:unhideWhenUsed/>
    <w:rsid w:val="00E81D42"/>
    <w:pPr>
      <w:spacing w:after="160"/>
      <w:ind w:firstLine="360"/>
    </w:pPr>
  </w:style>
  <w:style w:type="character" w:customStyle="1" w:styleId="BodyTextFirstIndent2Char">
    <w:name w:val="Body Text First Indent 2 Char"/>
    <w:basedOn w:val="BodyTextIndentChar"/>
    <w:link w:val="BodyTextFirstIndent2"/>
    <w:uiPriority w:val="89"/>
    <w:semiHidden/>
    <w:locked/>
    <w:rsid w:val="00E81D42"/>
    <w:rPr>
      <w:rFonts w:asciiTheme="minorHAnsi" w:eastAsiaTheme="minorHAnsi" w:hAnsiTheme="minorHAnsi" w:cstheme="minorBidi"/>
      <w:sz w:val="22"/>
      <w:szCs w:val="22"/>
    </w:rPr>
  </w:style>
  <w:style w:type="paragraph" w:styleId="NoteHeading">
    <w:name w:val="Note Heading"/>
    <w:basedOn w:val="Normal"/>
    <w:next w:val="Normal"/>
    <w:link w:val="NoteHeadingChar"/>
    <w:uiPriority w:val="89"/>
    <w:semiHidden/>
    <w:unhideWhenUsed/>
    <w:rsid w:val="00E81D42"/>
    <w:pPr>
      <w:spacing w:after="0" w:line="240" w:lineRule="auto"/>
    </w:pPr>
  </w:style>
  <w:style w:type="character" w:customStyle="1" w:styleId="NoteHeadingChar">
    <w:name w:val="Note Heading Char"/>
    <w:basedOn w:val="DefaultParagraphFont"/>
    <w:link w:val="NoteHeading"/>
    <w:uiPriority w:val="89"/>
    <w:semiHidden/>
    <w:locked/>
    <w:rsid w:val="00E81D42"/>
    <w:rPr>
      <w:rFonts w:asciiTheme="minorHAnsi" w:eastAsiaTheme="minorHAnsi" w:hAnsiTheme="minorHAnsi" w:cstheme="minorBidi"/>
      <w:sz w:val="22"/>
      <w:szCs w:val="22"/>
    </w:rPr>
  </w:style>
  <w:style w:type="paragraph" w:styleId="BodyText2">
    <w:name w:val="Body Text 2"/>
    <w:basedOn w:val="Normal"/>
    <w:link w:val="BodyText2Char"/>
    <w:uiPriority w:val="89"/>
    <w:semiHidden/>
    <w:unhideWhenUsed/>
    <w:rsid w:val="00E81D42"/>
    <w:pPr>
      <w:spacing w:after="120" w:line="480" w:lineRule="auto"/>
    </w:pPr>
  </w:style>
  <w:style w:type="character" w:customStyle="1" w:styleId="BodyText2Char">
    <w:name w:val="Body Text 2 Char"/>
    <w:basedOn w:val="DefaultParagraphFont"/>
    <w:link w:val="BodyText2"/>
    <w:uiPriority w:val="89"/>
    <w:semiHidden/>
    <w:locked/>
    <w:rsid w:val="00E81D42"/>
    <w:rPr>
      <w:rFonts w:asciiTheme="minorHAnsi" w:eastAsiaTheme="minorHAnsi" w:hAnsiTheme="minorHAnsi" w:cstheme="minorBidi"/>
      <w:sz w:val="22"/>
      <w:szCs w:val="22"/>
    </w:rPr>
  </w:style>
  <w:style w:type="paragraph" w:styleId="BodyText3">
    <w:name w:val="Body Text 3"/>
    <w:basedOn w:val="Normal"/>
    <w:link w:val="BodyText3Char"/>
    <w:uiPriority w:val="89"/>
    <w:semiHidden/>
    <w:unhideWhenUsed/>
    <w:rsid w:val="00E81D42"/>
    <w:pPr>
      <w:spacing w:after="120"/>
    </w:pPr>
    <w:rPr>
      <w:sz w:val="16"/>
      <w:szCs w:val="16"/>
    </w:rPr>
  </w:style>
  <w:style w:type="character" w:customStyle="1" w:styleId="BodyText3Char">
    <w:name w:val="Body Text 3 Char"/>
    <w:basedOn w:val="DefaultParagraphFont"/>
    <w:link w:val="BodyText3"/>
    <w:uiPriority w:val="89"/>
    <w:semiHidden/>
    <w:locked/>
    <w:rsid w:val="00E81D42"/>
    <w:rPr>
      <w:rFonts w:asciiTheme="minorHAnsi" w:eastAsiaTheme="minorHAnsi" w:hAnsiTheme="minorHAnsi" w:cstheme="minorBidi"/>
      <w:sz w:val="16"/>
      <w:szCs w:val="16"/>
    </w:rPr>
  </w:style>
  <w:style w:type="paragraph" w:styleId="BodyTextIndent2">
    <w:name w:val="Body Text Indent 2"/>
    <w:basedOn w:val="Normal"/>
    <w:link w:val="BodyTextIndent2Char"/>
    <w:uiPriority w:val="89"/>
    <w:semiHidden/>
    <w:unhideWhenUsed/>
    <w:rsid w:val="00E81D42"/>
    <w:pPr>
      <w:spacing w:after="120" w:line="480" w:lineRule="auto"/>
      <w:ind w:left="360"/>
    </w:pPr>
  </w:style>
  <w:style w:type="character" w:customStyle="1" w:styleId="BodyTextIndent2Char">
    <w:name w:val="Body Text Indent 2 Char"/>
    <w:basedOn w:val="DefaultParagraphFont"/>
    <w:link w:val="BodyTextIndent2"/>
    <w:uiPriority w:val="89"/>
    <w:semiHidden/>
    <w:locked/>
    <w:rsid w:val="00E81D42"/>
    <w:rPr>
      <w:rFonts w:asciiTheme="minorHAnsi" w:eastAsiaTheme="minorHAnsi" w:hAnsiTheme="minorHAnsi" w:cstheme="minorBidi"/>
      <w:sz w:val="22"/>
      <w:szCs w:val="22"/>
    </w:rPr>
  </w:style>
  <w:style w:type="paragraph" w:styleId="BodyTextIndent3">
    <w:name w:val="Body Text Indent 3"/>
    <w:basedOn w:val="Normal"/>
    <w:link w:val="BodyTextIndent3Char"/>
    <w:uiPriority w:val="89"/>
    <w:semiHidden/>
    <w:unhideWhenUsed/>
    <w:rsid w:val="00E81D42"/>
    <w:pPr>
      <w:spacing w:after="120"/>
      <w:ind w:left="360"/>
    </w:pPr>
    <w:rPr>
      <w:sz w:val="16"/>
      <w:szCs w:val="16"/>
    </w:rPr>
  </w:style>
  <w:style w:type="character" w:customStyle="1" w:styleId="BodyTextIndent3Char">
    <w:name w:val="Body Text Indent 3 Char"/>
    <w:basedOn w:val="DefaultParagraphFont"/>
    <w:link w:val="BodyTextIndent3"/>
    <w:uiPriority w:val="89"/>
    <w:semiHidden/>
    <w:locked/>
    <w:rsid w:val="00E81D42"/>
    <w:rPr>
      <w:rFonts w:asciiTheme="minorHAnsi" w:eastAsiaTheme="minorHAnsi" w:hAnsiTheme="minorHAnsi" w:cstheme="minorBidi"/>
      <w:sz w:val="16"/>
      <w:szCs w:val="16"/>
    </w:rPr>
  </w:style>
  <w:style w:type="paragraph" w:styleId="BlockText">
    <w:name w:val="Block Text"/>
    <w:basedOn w:val="Normal"/>
    <w:uiPriority w:val="89"/>
    <w:semiHidden/>
    <w:unhideWhenUsed/>
    <w:rsid w:val="00E81D42"/>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eastAsiaTheme="minorEastAsia"/>
      <w:i/>
      <w:iCs/>
      <w:color w:val="4F81BD" w:themeColor="accent1"/>
    </w:rPr>
  </w:style>
  <w:style w:type="paragraph" w:styleId="DocumentMap">
    <w:name w:val="Document Map"/>
    <w:basedOn w:val="Normal"/>
    <w:link w:val="DocumentMapChar"/>
    <w:uiPriority w:val="89"/>
    <w:semiHidden/>
    <w:unhideWhenUsed/>
    <w:rsid w:val="00E81D42"/>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89"/>
    <w:semiHidden/>
    <w:locked/>
    <w:rsid w:val="00E81D42"/>
    <w:rPr>
      <w:rFonts w:ascii="Segoe UI" w:eastAsiaTheme="minorHAnsi" w:hAnsi="Segoe UI" w:cs="Segoe UI"/>
      <w:sz w:val="16"/>
      <w:szCs w:val="16"/>
    </w:rPr>
  </w:style>
  <w:style w:type="paragraph" w:styleId="PlainText">
    <w:name w:val="Plain Text"/>
    <w:basedOn w:val="Normal"/>
    <w:link w:val="PlainTextChar"/>
    <w:uiPriority w:val="89"/>
    <w:semiHidden/>
    <w:unhideWhenUsed/>
    <w:rsid w:val="00E81D42"/>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89"/>
    <w:semiHidden/>
    <w:locked/>
    <w:rsid w:val="00E81D42"/>
    <w:rPr>
      <w:rFonts w:ascii="Consolas" w:eastAsiaTheme="minorHAnsi" w:hAnsi="Consolas" w:cstheme="minorBidi"/>
      <w:sz w:val="21"/>
      <w:szCs w:val="21"/>
    </w:rPr>
  </w:style>
  <w:style w:type="paragraph" w:styleId="E-mailSignature">
    <w:name w:val="E-mail Signature"/>
    <w:basedOn w:val="Normal"/>
    <w:link w:val="E-mailSignatureChar"/>
    <w:uiPriority w:val="89"/>
    <w:semiHidden/>
    <w:unhideWhenUsed/>
    <w:rsid w:val="00E81D42"/>
    <w:pPr>
      <w:spacing w:after="0" w:line="240" w:lineRule="auto"/>
    </w:pPr>
  </w:style>
  <w:style w:type="character" w:customStyle="1" w:styleId="E-mailSignatureChar">
    <w:name w:val="E-mail Signature Char"/>
    <w:basedOn w:val="DefaultParagraphFont"/>
    <w:link w:val="E-mailSignature"/>
    <w:uiPriority w:val="89"/>
    <w:semiHidden/>
    <w:locked/>
    <w:rsid w:val="00E81D42"/>
    <w:rPr>
      <w:rFonts w:asciiTheme="minorHAnsi" w:eastAsiaTheme="minorHAnsi" w:hAnsiTheme="minorHAnsi" w:cstheme="minorBidi"/>
      <w:sz w:val="22"/>
      <w:szCs w:val="22"/>
    </w:rPr>
  </w:style>
  <w:style w:type="paragraph" w:styleId="CommentSubject">
    <w:name w:val="annotation subject"/>
    <w:basedOn w:val="CommentText"/>
    <w:next w:val="CommentText"/>
    <w:link w:val="CommentSubjectChar"/>
    <w:uiPriority w:val="89"/>
    <w:semiHidden/>
    <w:unhideWhenUsed/>
    <w:rsid w:val="00E81D42"/>
    <w:rPr>
      <w:b/>
      <w:bCs/>
    </w:rPr>
  </w:style>
  <w:style w:type="character" w:customStyle="1" w:styleId="CommentSubjectChar">
    <w:name w:val="Comment Subject Char"/>
    <w:basedOn w:val="CommentTextChar"/>
    <w:link w:val="CommentSubject"/>
    <w:uiPriority w:val="89"/>
    <w:semiHidden/>
    <w:locked/>
    <w:rsid w:val="00E81D42"/>
    <w:rPr>
      <w:rFonts w:asciiTheme="minorHAnsi" w:eastAsiaTheme="minorHAnsi" w:hAnsiTheme="minorHAnsi" w:cstheme="minorBidi"/>
      <w:b/>
      <w:bCs/>
      <w:sz w:val="20"/>
      <w:szCs w:val="20"/>
    </w:rPr>
  </w:style>
  <w:style w:type="paragraph" w:styleId="BalloonText">
    <w:name w:val="Balloon Text"/>
    <w:basedOn w:val="Normal"/>
    <w:link w:val="BalloonTextChar"/>
    <w:uiPriority w:val="89"/>
    <w:semiHidden/>
    <w:unhideWhenUsed/>
    <w:rsid w:val="00E81D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89"/>
    <w:semiHidden/>
    <w:locked/>
    <w:rsid w:val="00E81D42"/>
    <w:rPr>
      <w:rFonts w:ascii="Segoe UI" w:eastAsiaTheme="minorHAnsi" w:hAnsi="Segoe UI" w:cs="Segoe UI"/>
      <w:sz w:val="18"/>
      <w:szCs w:val="18"/>
    </w:rPr>
  </w:style>
  <w:style w:type="paragraph" w:styleId="NoSpacing">
    <w:name w:val="No Spacing"/>
    <w:uiPriority w:val="89"/>
    <w:qFormat/>
    <w:rsid w:val="00E81D42"/>
    <w:rPr>
      <w:rFonts w:asciiTheme="minorHAnsi" w:eastAsiaTheme="minorHAnsi" w:hAnsiTheme="minorHAnsi" w:cstheme="minorBidi"/>
      <w:sz w:val="22"/>
      <w:szCs w:val="22"/>
    </w:rPr>
  </w:style>
  <w:style w:type="paragraph" w:styleId="Revision">
    <w:name w:val="Revision"/>
    <w:hidden/>
    <w:uiPriority w:val="99"/>
    <w:semiHidden/>
    <w:rsid w:val="001E5441"/>
    <w:rPr>
      <w:rFonts w:ascii="Times New Roman" w:eastAsiaTheme="minorEastAsia" w:hAnsi="Times New Roman"/>
    </w:rPr>
  </w:style>
  <w:style w:type="paragraph" w:styleId="ListParagraph">
    <w:name w:val="List Paragraph"/>
    <w:basedOn w:val="Normal"/>
    <w:uiPriority w:val="89"/>
    <w:qFormat/>
    <w:rsid w:val="00E81D42"/>
    <w:pPr>
      <w:ind w:left="720"/>
      <w:contextualSpacing/>
    </w:pPr>
  </w:style>
  <w:style w:type="paragraph" w:styleId="Quote">
    <w:name w:val="Quote"/>
    <w:basedOn w:val="Normal"/>
    <w:next w:val="Normal"/>
    <w:link w:val="QuoteChar"/>
    <w:uiPriority w:val="89"/>
    <w:qFormat/>
    <w:rsid w:val="00E81D4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89"/>
    <w:locked/>
    <w:rsid w:val="00E81D42"/>
    <w:rPr>
      <w:rFonts w:asciiTheme="minorHAnsi" w:eastAsiaTheme="minorHAnsi" w:hAnsiTheme="minorHAnsi" w:cstheme="minorBidi"/>
      <w:i/>
      <w:iCs/>
      <w:color w:val="404040" w:themeColor="text1" w:themeTint="BF"/>
      <w:sz w:val="22"/>
      <w:szCs w:val="22"/>
    </w:rPr>
  </w:style>
  <w:style w:type="paragraph" w:styleId="IntenseQuote">
    <w:name w:val="Intense Quote"/>
    <w:basedOn w:val="Normal"/>
    <w:next w:val="Normal"/>
    <w:link w:val="IntenseQuoteChar"/>
    <w:uiPriority w:val="89"/>
    <w:qFormat/>
    <w:rsid w:val="00E81D4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89"/>
    <w:locked/>
    <w:rsid w:val="00E81D42"/>
    <w:rPr>
      <w:rFonts w:asciiTheme="minorHAnsi" w:eastAsiaTheme="minorHAnsi" w:hAnsiTheme="minorHAnsi" w:cstheme="minorBidi"/>
      <w:i/>
      <w:iCs/>
      <w:color w:val="4F81BD" w:themeColor="accent1"/>
      <w:sz w:val="22"/>
      <w:szCs w:val="22"/>
    </w:rPr>
  </w:style>
  <w:style w:type="paragraph" w:styleId="Bibliography">
    <w:name w:val="Bibliography"/>
    <w:basedOn w:val="Normal"/>
    <w:next w:val="Normal"/>
    <w:uiPriority w:val="89"/>
    <w:semiHidden/>
    <w:unhideWhenUsed/>
    <w:rsid w:val="00E81D42"/>
  </w:style>
  <w:style w:type="paragraph" w:styleId="TOCHeading">
    <w:name w:val="TOC Heading"/>
    <w:basedOn w:val="Heading1"/>
    <w:next w:val="Normal"/>
    <w:uiPriority w:val="89"/>
    <w:semiHidden/>
    <w:unhideWhenUsed/>
    <w:qFormat/>
    <w:rsid w:val="00E81D42"/>
    <w:pPr>
      <w:outlineLvl w:val="9"/>
    </w:pPr>
  </w:style>
  <w:style w:type="paragraph" w:customStyle="1" w:styleId="FrontSalesTextNoIndentfstx1">
    <w:name w:val="Front Sales Text NoIndent (fstx1)"/>
    <w:basedOn w:val="Normal"/>
    <w:next w:val="FrontSalesTextfstx"/>
    <w:uiPriority w:val="29"/>
    <w:rsid w:val="00507687"/>
    <w:pPr>
      <w:widowControl w:val="0"/>
      <w:pBdr>
        <w:left w:val="thickThinLargeGap" w:sz="36" w:space="4" w:color="FF6666"/>
      </w:pBdr>
      <w:spacing w:after="0" w:line="480" w:lineRule="auto"/>
    </w:pPr>
    <w:rPr>
      <w:rFonts w:ascii="Times New Roman" w:hAnsi="Times New Roman" w:cs="Times New Roman"/>
      <w:sz w:val="24"/>
    </w:rPr>
  </w:style>
  <w:style w:type="paragraph" w:customStyle="1" w:styleId="FrontSalesTitlefst">
    <w:name w:val="Front Sales Title (fst)"/>
    <w:basedOn w:val="Normal"/>
    <w:next w:val="FrontSalesTextNoIndentfstx1"/>
    <w:uiPriority w:val="29"/>
    <w:rsid w:val="00507687"/>
    <w:pPr>
      <w:widowControl w:val="0"/>
      <w:pBdr>
        <w:left w:val="dotted" w:sz="48" w:space="4" w:color="FF6666"/>
      </w:pBdr>
      <w:spacing w:after="200" w:line="480" w:lineRule="auto"/>
      <w:jc w:val="center"/>
    </w:pPr>
    <w:rPr>
      <w:rFonts w:ascii="Arial Narrow" w:hAnsi="Arial Narrow"/>
      <w:sz w:val="36"/>
    </w:rPr>
  </w:style>
  <w:style w:type="paragraph" w:customStyle="1" w:styleId="FrontSalesSubtitlefsst">
    <w:name w:val="Front Sales Subtitle (fsst)"/>
    <w:basedOn w:val="Normal"/>
    <w:next w:val="FrontSalesTextNoIndentfstx1"/>
    <w:uiPriority w:val="29"/>
    <w:rsid w:val="00507687"/>
    <w:pPr>
      <w:widowControl w:val="0"/>
      <w:pBdr>
        <w:left w:val="doubleWave" w:sz="6" w:space="4" w:color="FF6666"/>
      </w:pBdr>
      <w:spacing w:after="200" w:line="480" w:lineRule="auto"/>
      <w:jc w:val="center"/>
    </w:pPr>
    <w:rPr>
      <w:rFonts w:ascii="Times New Roman" w:hAnsi="Times New Roman" w:cs="Times New Roman"/>
      <w:sz w:val="36"/>
    </w:rPr>
  </w:style>
  <w:style w:type="paragraph" w:customStyle="1" w:styleId="FrontSalesTextfstx">
    <w:name w:val="Front Sales Text (fstx)"/>
    <w:basedOn w:val="Normal"/>
    <w:uiPriority w:val="29"/>
    <w:rsid w:val="00507687"/>
    <w:pPr>
      <w:widowControl w:val="0"/>
      <w:pBdr>
        <w:left w:val="thinThickLargeGap" w:sz="36" w:space="4" w:color="FF6666"/>
      </w:pBdr>
      <w:spacing w:after="0" w:line="480" w:lineRule="auto"/>
      <w:ind w:firstLine="720"/>
    </w:pPr>
    <w:rPr>
      <w:rFonts w:ascii="Times New Roman" w:hAnsi="Times New Roman" w:cs="Times New Roman"/>
      <w:sz w:val="24"/>
    </w:rPr>
  </w:style>
  <w:style w:type="paragraph" w:customStyle="1" w:styleId="FrontSalesQuoteNoIndentfsq1">
    <w:name w:val="Front Sales Quote NoIndent (fsq1)"/>
    <w:basedOn w:val="Normal"/>
    <w:next w:val="FrontSalesQuotefsq"/>
    <w:uiPriority w:val="29"/>
    <w:rsid w:val="00507687"/>
    <w:pPr>
      <w:widowControl w:val="0"/>
      <w:pBdr>
        <w:left w:val="single" w:sz="48" w:space="4" w:color="FF6666"/>
      </w:pBdr>
      <w:spacing w:after="0" w:line="480" w:lineRule="auto"/>
    </w:pPr>
    <w:rPr>
      <w:rFonts w:ascii="Arial" w:hAnsi="Arial" w:cs="Arial"/>
    </w:rPr>
  </w:style>
  <w:style w:type="paragraph" w:customStyle="1" w:styleId="FrontSalesQuoteHeadfsqh">
    <w:name w:val="Front Sales Quote Head (fsqh)"/>
    <w:basedOn w:val="Normal"/>
    <w:next w:val="FrontSalesQuoteNoIndentfsq1"/>
    <w:uiPriority w:val="29"/>
    <w:rsid w:val="00507687"/>
    <w:pPr>
      <w:widowControl w:val="0"/>
      <w:pBdr>
        <w:left w:val="triple" w:sz="12" w:space="4" w:color="FF6666"/>
      </w:pBdr>
      <w:spacing w:before="360" w:after="200" w:line="480" w:lineRule="auto"/>
      <w:jc w:val="center"/>
      <w:outlineLvl w:val="2"/>
    </w:pPr>
    <w:rPr>
      <w:rFonts w:ascii="Arial Black" w:hAnsi="Arial Black"/>
    </w:rPr>
  </w:style>
  <w:style w:type="paragraph" w:customStyle="1" w:styleId="FrontSalesQuotefsq">
    <w:name w:val="Front Sales Quote (fsq)"/>
    <w:basedOn w:val="Normal"/>
    <w:uiPriority w:val="29"/>
    <w:rsid w:val="00507687"/>
    <w:pPr>
      <w:widowControl w:val="0"/>
      <w:pBdr>
        <w:left w:val="wave" w:sz="12" w:space="4" w:color="FF6666"/>
      </w:pBdr>
      <w:spacing w:after="200" w:line="480" w:lineRule="auto"/>
      <w:ind w:firstLine="720"/>
    </w:pPr>
    <w:rPr>
      <w:rFonts w:ascii="Arial" w:hAnsi="Arial" w:cs="Arial"/>
    </w:rPr>
  </w:style>
  <w:style w:type="paragraph" w:customStyle="1" w:styleId="FrontSalesQuoteSourcefsqs">
    <w:name w:val="Front Sales Quote Source (fsqs)"/>
    <w:basedOn w:val="Normal"/>
    <w:next w:val="FrontSalesTextNoIndentfstx1"/>
    <w:uiPriority w:val="29"/>
    <w:rsid w:val="00507687"/>
    <w:pPr>
      <w:widowControl w:val="0"/>
      <w:pBdr>
        <w:left w:val="double" w:sz="18" w:space="4" w:color="FF6666"/>
      </w:pBdr>
      <w:spacing w:after="0" w:line="480" w:lineRule="auto"/>
      <w:jc w:val="right"/>
    </w:pPr>
    <w:rPr>
      <w:rFonts w:ascii="Times New Roman" w:hAnsi="Times New Roman" w:cs="Times New Roman"/>
      <w:sz w:val="24"/>
    </w:rPr>
  </w:style>
  <w:style w:type="paragraph" w:customStyle="1" w:styleId="AdCardListofTitlesacl">
    <w:name w:val="Ad Card List of Titles (acl)"/>
    <w:basedOn w:val="Normal"/>
    <w:uiPriority w:val="29"/>
    <w:rsid w:val="00507687"/>
    <w:pPr>
      <w:widowControl w:val="0"/>
      <w:pBdr>
        <w:left w:val="single" w:sz="48" w:space="4" w:color="CC66FF"/>
      </w:pBdr>
      <w:spacing w:before="480" w:after="0" w:line="480" w:lineRule="auto"/>
      <w:contextualSpacing/>
      <w:jc w:val="center"/>
    </w:pPr>
    <w:rPr>
      <w:rFonts w:ascii="Times New Roman" w:hAnsi="Times New Roman" w:cs="Times New Roman"/>
      <w:sz w:val="24"/>
    </w:rPr>
  </w:style>
  <w:style w:type="paragraph" w:customStyle="1" w:styleId="AdCardMainHeadacmh">
    <w:name w:val="Ad Card Main Head (acmh)"/>
    <w:basedOn w:val="Normal"/>
    <w:next w:val="AdCardListofTitlesacl"/>
    <w:uiPriority w:val="29"/>
    <w:rsid w:val="00507687"/>
    <w:pPr>
      <w:widowControl w:val="0"/>
      <w:pBdr>
        <w:left w:val="double" w:sz="18" w:space="4" w:color="CC66FF"/>
      </w:pBdr>
      <w:spacing w:after="200" w:line="480" w:lineRule="auto"/>
      <w:jc w:val="center"/>
      <w:outlineLvl w:val="2"/>
    </w:pPr>
    <w:rPr>
      <w:rFonts w:ascii="Arial Black" w:hAnsi="Arial Black"/>
      <w:sz w:val="32"/>
    </w:rPr>
  </w:style>
  <w:style w:type="paragraph" w:customStyle="1" w:styleId="AdCardSubheadacsh">
    <w:name w:val="Ad Card Subhead (acsh)"/>
    <w:basedOn w:val="Normal"/>
    <w:next w:val="AdCardListofTitlesacl"/>
    <w:uiPriority w:val="29"/>
    <w:rsid w:val="00507687"/>
    <w:pPr>
      <w:widowControl w:val="0"/>
      <w:pBdr>
        <w:left w:val="dotted" w:sz="48" w:space="4" w:color="CC66FF"/>
      </w:pBdr>
      <w:spacing w:after="200" w:line="480" w:lineRule="auto"/>
      <w:jc w:val="center"/>
    </w:pPr>
    <w:rPr>
      <w:rFonts w:ascii="Arial" w:hAnsi="Arial" w:cs="Arial"/>
      <w:sz w:val="28"/>
    </w:rPr>
  </w:style>
  <w:style w:type="paragraph" w:customStyle="1" w:styleId="TitlepageBookTitletit">
    <w:name w:val="Titlepage Book Title (tit)"/>
    <w:basedOn w:val="Normal"/>
    <w:next w:val="TitlepageBookSubtitlestit"/>
    <w:uiPriority w:val="29"/>
    <w:rsid w:val="00507687"/>
    <w:pPr>
      <w:widowControl w:val="0"/>
      <w:pBdr>
        <w:left w:val="double" w:sz="18" w:space="4" w:color="CCFF66"/>
      </w:pBdr>
      <w:spacing w:before="1440" w:after="480" w:line="480" w:lineRule="auto"/>
      <w:jc w:val="center"/>
    </w:pPr>
    <w:rPr>
      <w:rFonts w:ascii="Arial Black" w:hAnsi="Arial Black"/>
      <w:sz w:val="48"/>
    </w:rPr>
  </w:style>
  <w:style w:type="paragraph" w:customStyle="1" w:styleId="HalftitleBookTitlehtit">
    <w:name w:val="Halftitle Book Title (htit)"/>
    <w:basedOn w:val="Normal"/>
    <w:next w:val="PageBreakpb"/>
    <w:uiPriority w:val="29"/>
    <w:rsid w:val="00507687"/>
    <w:pPr>
      <w:widowControl w:val="0"/>
      <w:pBdr>
        <w:left w:val="single" w:sz="48" w:space="4" w:color="CCFF66"/>
      </w:pBdr>
      <w:spacing w:before="1440" w:after="0" w:line="480" w:lineRule="auto"/>
      <w:jc w:val="center"/>
    </w:pPr>
    <w:rPr>
      <w:rFonts w:ascii="Times New Roman" w:hAnsi="Times New Roman" w:cs="Times New Roman"/>
      <w:sz w:val="36"/>
    </w:rPr>
  </w:style>
  <w:style w:type="paragraph" w:customStyle="1" w:styleId="TitlepageBookSubtitlestit">
    <w:name w:val="Titlepage Book Subtitle (stit)"/>
    <w:basedOn w:val="Normal"/>
    <w:next w:val="TitlepageAuthorNameau"/>
    <w:uiPriority w:val="29"/>
    <w:rsid w:val="00507687"/>
    <w:pPr>
      <w:widowControl w:val="0"/>
      <w:pBdr>
        <w:left w:val="single" w:sz="18" w:space="4" w:color="CCFF66"/>
      </w:pBdr>
      <w:spacing w:after="200" w:line="480" w:lineRule="auto"/>
      <w:jc w:val="center"/>
    </w:pPr>
    <w:rPr>
      <w:rFonts w:ascii="Arial" w:hAnsi="Arial" w:cs="Arial"/>
      <w:sz w:val="36"/>
    </w:rPr>
  </w:style>
  <w:style w:type="paragraph" w:customStyle="1" w:styleId="TitlepageAuthorNameau">
    <w:name w:val="Titlepage Author Name (au)"/>
    <w:basedOn w:val="Normal"/>
    <w:next w:val="TitlepageLogologo"/>
    <w:uiPriority w:val="29"/>
    <w:rsid w:val="00507687"/>
    <w:pPr>
      <w:widowControl w:val="0"/>
      <w:pBdr>
        <w:left w:val="dotted" w:sz="48" w:space="4" w:color="CCFF66"/>
      </w:pBdr>
      <w:spacing w:before="480" w:after="0" w:line="480" w:lineRule="auto"/>
      <w:jc w:val="center"/>
    </w:pPr>
    <w:rPr>
      <w:rFonts w:ascii="Times New Roman" w:hAnsi="Times New Roman" w:cs="Times New Roman"/>
      <w:sz w:val="24"/>
    </w:rPr>
  </w:style>
  <w:style w:type="paragraph" w:customStyle="1" w:styleId="TitlepageContributorNamecon">
    <w:name w:val="Titlepage Contributor Name (con)"/>
    <w:basedOn w:val="Normal"/>
    <w:next w:val="TitlepageLogologo"/>
    <w:uiPriority w:val="29"/>
    <w:rsid w:val="00507687"/>
    <w:pPr>
      <w:widowControl w:val="0"/>
      <w:pBdr>
        <w:left w:val="wave" w:sz="12" w:space="4" w:color="CCFF66"/>
      </w:pBdr>
      <w:spacing w:after="0" w:line="480" w:lineRule="auto"/>
      <w:jc w:val="center"/>
    </w:pPr>
    <w:rPr>
      <w:rFonts w:ascii="Times New Roman" w:hAnsi="Times New Roman" w:cs="Times New Roman"/>
      <w:sz w:val="24"/>
    </w:rPr>
  </w:style>
  <w:style w:type="paragraph" w:customStyle="1" w:styleId="TitlepageTranslatorNametran">
    <w:name w:val="Titlepage Translator Name (tran)"/>
    <w:basedOn w:val="Normal"/>
    <w:next w:val="TitlepageLogologo"/>
    <w:uiPriority w:val="29"/>
    <w:rsid w:val="00507687"/>
    <w:pPr>
      <w:widowControl w:val="0"/>
      <w:pBdr>
        <w:left w:val="doubleWave" w:sz="6" w:space="4" w:color="CCFF66"/>
      </w:pBdr>
      <w:spacing w:after="0" w:line="480" w:lineRule="auto"/>
      <w:jc w:val="center"/>
    </w:pPr>
    <w:rPr>
      <w:rFonts w:ascii="Times New Roman" w:hAnsi="Times New Roman" w:cs="Times New Roman"/>
      <w:sz w:val="24"/>
    </w:rPr>
  </w:style>
  <w:style w:type="paragraph" w:customStyle="1" w:styleId="TitlepageSeriesTitleser">
    <w:name w:val="Titlepage Series Title (ser)"/>
    <w:basedOn w:val="Normal"/>
    <w:next w:val="TitlepageAuthorNameau"/>
    <w:uiPriority w:val="29"/>
    <w:rsid w:val="00507687"/>
    <w:pPr>
      <w:widowControl w:val="0"/>
      <w:pBdr>
        <w:left w:val="double" w:sz="6" w:space="4" w:color="CCFF66"/>
      </w:pBdr>
      <w:spacing w:after="0" w:line="480" w:lineRule="auto"/>
      <w:jc w:val="center"/>
    </w:pPr>
    <w:rPr>
      <w:rFonts w:ascii="Times New Roman" w:hAnsi="Times New Roman" w:cs="Times New Roman"/>
      <w:sz w:val="24"/>
    </w:rPr>
  </w:style>
  <w:style w:type="paragraph" w:customStyle="1" w:styleId="TitlepageReadingLinerl">
    <w:name w:val="Titlepage Reading Line (rl)"/>
    <w:basedOn w:val="Normal"/>
    <w:uiPriority w:val="29"/>
    <w:rsid w:val="00507687"/>
    <w:pPr>
      <w:widowControl w:val="0"/>
      <w:pBdr>
        <w:left w:val="dashSmallGap" w:sz="18" w:space="4" w:color="CCFF66"/>
      </w:pBdr>
      <w:spacing w:after="0" w:line="480" w:lineRule="auto"/>
      <w:jc w:val="center"/>
    </w:pPr>
    <w:rPr>
      <w:rFonts w:ascii="Times New Roman" w:hAnsi="Times New Roman" w:cs="Times New Roman"/>
      <w:sz w:val="24"/>
    </w:rPr>
  </w:style>
  <w:style w:type="paragraph" w:customStyle="1" w:styleId="TitlepageImprintLineimp">
    <w:name w:val="Titlepage Imprint Line (imp)"/>
    <w:basedOn w:val="Normal"/>
    <w:next w:val="TitlepageCitiescit"/>
    <w:uiPriority w:val="29"/>
    <w:rsid w:val="00507687"/>
    <w:pPr>
      <w:widowControl w:val="0"/>
      <w:pBdr>
        <w:left w:val="triple" w:sz="12" w:space="4" w:color="CCFF66"/>
      </w:pBdr>
      <w:spacing w:after="0" w:line="480" w:lineRule="auto"/>
      <w:jc w:val="center"/>
    </w:pPr>
    <w:rPr>
      <w:rFonts w:ascii="Times New Roman" w:hAnsi="Times New Roman" w:cs="Times New Roman"/>
      <w:sz w:val="24"/>
    </w:rPr>
  </w:style>
  <w:style w:type="paragraph" w:customStyle="1" w:styleId="TitlepageCitiescit">
    <w:name w:val="Titlepage Cities (cit)"/>
    <w:basedOn w:val="Normal"/>
    <w:uiPriority w:val="29"/>
    <w:rsid w:val="00507687"/>
    <w:pPr>
      <w:widowControl w:val="0"/>
      <w:pBdr>
        <w:left w:val="thickThinLargeGap" w:sz="36" w:space="4" w:color="CCFF66"/>
      </w:pBdr>
      <w:spacing w:after="0" w:line="480" w:lineRule="auto"/>
      <w:jc w:val="center"/>
    </w:pPr>
    <w:rPr>
      <w:rFonts w:ascii="Times New Roman" w:hAnsi="Times New Roman" w:cs="Times New Roman"/>
      <w:sz w:val="24"/>
    </w:rPr>
  </w:style>
  <w:style w:type="paragraph" w:customStyle="1" w:styleId="TitlepagePublisherNamepub">
    <w:name w:val="Titlepage Publisher Name (pub)"/>
    <w:basedOn w:val="Normal"/>
    <w:next w:val="TitlepageCitiescit"/>
    <w:uiPriority w:val="29"/>
    <w:rsid w:val="00507687"/>
    <w:pPr>
      <w:widowControl w:val="0"/>
      <w:pBdr>
        <w:left w:val="thinThickLargeGap" w:sz="36" w:space="4" w:color="CCFF66"/>
      </w:pBdr>
      <w:spacing w:after="0" w:line="480" w:lineRule="auto"/>
      <w:contextualSpacing/>
      <w:jc w:val="center"/>
    </w:pPr>
    <w:rPr>
      <w:rFonts w:ascii="Times New Roman" w:hAnsi="Times New Roman" w:cs="Times New Roman"/>
      <w:sz w:val="24"/>
    </w:rPr>
  </w:style>
  <w:style w:type="paragraph" w:customStyle="1" w:styleId="CopyrightTextsinglespacecrtx">
    <w:name w:val="Copyright Text single space (crtx)"/>
    <w:basedOn w:val="Normal"/>
    <w:uiPriority w:val="29"/>
    <w:rsid w:val="00507687"/>
    <w:pPr>
      <w:widowControl w:val="0"/>
      <w:pBdr>
        <w:left w:val="single" w:sz="48" w:space="4" w:color="FFCC66"/>
      </w:pBdr>
      <w:spacing w:after="0" w:line="276" w:lineRule="auto"/>
    </w:pPr>
    <w:rPr>
      <w:rFonts w:ascii="Times New Roman" w:hAnsi="Times New Roman" w:cs="Times New Roman"/>
      <w:sz w:val="20"/>
    </w:rPr>
  </w:style>
  <w:style w:type="paragraph" w:customStyle="1" w:styleId="Dedicationded">
    <w:name w:val="Dedication (ded)"/>
    <w:basedOn w:val="Normal"/>
    <w:uiPriority w:val="29"/>
    <w:qFormat/>
    <w:rsid w:val="00507687"/>
    <w:pPr>
      <w:widowControl w:val="0"/>
      <w:pBdr>
        <w:left w:val="single" w:sz="48" w:space="31" w:color="6666FF"/>
      </w:pBdr>
      <w:spacing w:after="0" w:line="480" w:lineRule="auto"/>
      <w:ind w:left="540" w:right="547"/>
    </w:pPr>
    <w:rPr>
      <w:rFonts w:ascii="Times New Roman" w:hAnsi="Times New Roman" w:cs="Times New Roman"/>
      <w:sz w:val="24"/>
    </w:rPr>
  </w:style>
  <w:style w:type="paragraph" w:customStyle="1" w:styleId="DedicationAuthordedau">
    <w:name w:val="Dedication Author (dedau)"/>
    <w:basedOn w:val="Normal"/>
    <w:uiPriority w:val="29"/>
    <w:rsid w:val="00507687"/>
    <w:pPr>
      <w:widowControl w:val="0"/>
      <w:pBdr>
        <w:left w:val="double" w:sz="18" w:space="31" w:color="6666FF"/>
      </w:pBdr>
      <w:spacing w:after="0" w:line="480" w:lineRule="auto"/>
      <w:ind w:left="540" w:right="547"/>
      <w:jc w:val="right"/>
    </w:pPr>
    <w:rPr>
      <w:rFonts w:ascii="Times New Roman" w:hAnsi="Times New Roman" w:cs="Times New Roman"/>
      <w:sz w:val="24"/>
    </w:rPr>
  </w:style>
  <w:style w:type="paragraph" w:customStyle="1" w:styleId="Epigraphnon-verseepi">
    <w:name w:val="Epigraph – non-verse (epi)"/>
    <w:basedOn w:val="Normal"/>
    <w:rsid w:val="0013346E"/>
    <w:pPr>
      <w:pBdr>
        <w:left w:val="single" w:sz="48" w:space="31" w:color="FF6FCF"/>
      </w:pBdr>
      <w:spacing w:line="480" w:lineRule="auto"/>
      <w:ind w:left="540" w:right="540"/>
    </w:pPr>
    <w:rPr>
      <w:rFonts w:ascii="Arial" w:hAnsi="Arial" w:cs="Arial"/>
    </w:rPr>
  </w:style>
  <w:style w:type="paragraph" w:customStyle="1" w:styleId="Epigraphverseepiv">
    <w:name w:val="Epigraph – verse (epiv)"/>
    <w:basedOn w:val="Normal"/>
    <w:rsid w:val="0013346E"/>
    <w:pPr>
      <w:pBdr>
        <w:left w:val="double" w:sz="18" w:space="31" w:color="FF6FCF"/>
      </w:pBdr>
      <w:tabs>
        <w:tab w:val="left" w:pos="2160"/>
      </w:tabs>
      <w:spacing w:line="480" w:lineRule="auto"/>
      <w:ind w:left="907" w:right="547" w:hanging="360"/>
      <w:contextualSpacing/>
    </w:pPr>
    <w:rPr>
      <w:rFonts w:ascii="Arial" w:hAnsi="Arial" w:cs="Arial"/>
    </w:rPr>
  </w:style>
  <w:style w:type="paragraph" w:customStyle="1" w:styleId="EpigraphSourceeps">
    <w:name w:val="Epigraph Source (eps)"/>
    <w:basedOn w:val="Normal"/>
    <w:next w:val="Text-StdNo-Indenttx1"/>
    <w:uiPriority w:val="29"/>
    <w:rsid w:val="00507687"/>
    <w:pPr>
      <w:widowControl w:val="0"/>
      <w:pBdr>
        <w:left w:val="dotted" w:sz="48" w:space="31" w:color="FF99CC"/>
      </w:pBdr>
      <w:spacing w:after="0" w:line="480" w:lineRule="auto"/>
      <w:ind w:left="540" w:right="540"/>
      <w:jc w:val="right"/>
    </w:pPr>
    <w:rPr>
      <w:rFonts w:ascii="Times New Roman" w:hAnsi="Times New Roman" w:cs="Times New Roman"/>
      <w:sz w:val="24"/>
    </w:rPr>
  </w:style>
  <w:style w:type="paragraph" w:customStyle="1" w:styleId="TOCFrontmatterHeadcfmh">
    <w:name w:val="TOC Frontmatter Head (cfmh)"/>
    <w:basedOn w:val="Normal"/>
    <w:uiPriority w:val="29"/>
    <w:rsid w:val="00507687"/>
    <w:pPr>
      <w:widowControl w:val="0"/>
      <w:pBdr>
        <w:left w:val="wave" w:sz="12" w:space="4" w:color="66FFFF"/>
      </w:pBdr>
      <w:spacing w:after="0" w:line="360" w:lineRule="auto"/>
    </w:pPr>
    <w:rPr>
      <w:rFonts w:ascii="Times New Roman" w:hAnsi="Times New Roman" w:cs="Times New Roman"/>
      <w:sz w:val="24"/>
    </w:rPr>
  </w:style>
  <w:style w:type="paragraph" w:customStyle="1" w:styleId="TOCPartNumbercpn">
    <w:name w:val="TOC Part Number  (cpn)"/>
    <w:basedOn w:val="Normal"/>
    <w:rsid w:val="001E5441"/>
    <w:pPr>
      <w:pBdr>
        <w:left w:val="dotted" w:sz="48" w:space="4" w:color="66FFFF"/>
      </w:pBdr>
      <w:spacing w:before="240" w:line="360" w:lineRule="auto"/>
      <w:contextualSpacing/>
    </w:pPr>
    <w:rPr>
      <w:rFonts w:ascii="Arial Black" w:hAnsi="Arial Black"/>
      <w:bCs/>
      <w:sz w:val="32"/>
      <w:szCs w:val="32"/>
    </w:rPr>
  </w:style>
  <w:style w:type="paragraph" w:customStyle="1" w:styleId="TOCPartTitlecpt">
    <w:name w:val="TOC Part Title (cpt)"/>
    <w:basedOn w:val="Normal"/>
    <w:uiPriority w:val="29"/>
    <w:rsid w:val="00507687"/>
    <w:pPr>
      <w:widowControl w:val="0"/>
      <w:pBdr>
        <w:left w:val="triple" w:sz="12" w:space="4" w:color="66FFFF"/>
      </w:pBdr>
      <w:spacing w:after="240" w:line="360" w:lineRule="auto"/>
      <w:contextualSpacing/>
    </w:pPr>
    <w:rPr>
      <w:rFonts w:ascii="Arial Narrow" w:hAnsi="Arial Narrow"/>
      <w:sz w:val="28"/>
    </w:rPr>
  </w:style>
  <w:style w:type="paragraph" w:customStyle="1" w:styleId="TOCChapterNumberccn">
    <w:name w:val="TOC Chapter Number (ccn)"/>
    <w:basedOn w:val="Normal"/>
    <w:next w:val="TOCChapterTitlecct"/>
    <w:uiPriority w:val="29"/>
    <w:rsid w:val="00507687"/>
    <w:pPr>
      <w:widowControl w:val="0"/>
      <w:pBdr>
        <w:left w:val="single" w:sz="48" w:space="4" w:color="66FFFF"/>
      </w:pBdr>
      <w:spacing w:before="240" w:after="200" w:line="360" w:lineRule="auto"/>
      <w:contextualSpacing/>
    </w:pPr>
    <w:rPr>
      <w:rFonts w:ascii="Arial Black" w:hAnsi="Arial Black"/>
      <w:sz w:val="28"/>
    </w:rPr>
  </w:style>
  <w:style w:type="paragraph" w:customStyle="1" w:styleId="TOCChapterTitlecct">
    <w:name w:val="TOC Chapter Title (cct)"/>
    <w:basedOn w:val="Normal"/>
    <w:uiPriority w:val="29"/>
    <w:rsid w:val="00507687"/>
    <w:pPr>
      <w:widowControl w:val="0"/>
      <w:pBdr>
        <w:left w:val="double" w:sz="18" w:space="4" w:color="66FFFF"/>
      </w:pBdr>
      <w:spacing w:after="200" w:line="360" w:lineRule="auto"/>
      <w:contextualSpacing/>
    </w:pPr>
    <w:rPr>
      <w:rFonts w:ascii="Arial" w:hAnsi="Arial" w:cs="Arial"/>
    </w:rPr>
  </w:style>
  <w:style w:type="paragraph" w:customStyle="1" w:styleId="TOCLevel-1ChapterHeadch1">
    <w:name w:val="TOC Level-1 Chapter Head (ch1)"/>
    <w:basedOn w:val="Normal"/>
    <w:uiPriority w:val="29"/>
    <w:rsid w:val="00507687"/>
    <w:pPr>
      <w:widowControl w:val="0"/>
      <w:pBdr>
        <w:left w:val="thickThinLargeGap" w:sz="36" w:space="31" w:color="66FFFF"/>
      </w:pBdr>
      <w:spacing w:after="0" w:line="360" w:lineRule="auto"/>
      <w:ind w:left="540"/>
      <w:contextualSpacing/>
    </w:pPr>
    <w:rPr>
      <w:rFonts w:ascii="Times New Roman" w:hAnsi="Times New Roman" w:cs="Times New Roman"/>
      <w:sz w:val="20"/>
    </w:rPr>
  </w:style>
  <w:style w:type="paragraph" w:customStyle="1" w:styleId="TOCBackmatterHeadcbmh">
    <w:name w:val="TOC Backmatter Head (cbmh)"/>
    <w:basedOn w:val="Normal"/>
    <w:uiPriority w:val="29"/>
    <w:rsid w:val="00507687"/>
    <w:pPr>
      <w:widowControl w:val="0"/>
      <w:pBdr>
        <w:left w:val="doubleWave" w:sz="6" w:space="4" w:color="66FFFF"/>
      </w:pBdr>
      <w:spacing w:before="240" w:after="0" w:line="360" w:lineRule="auto"/>
    </w:pPr>
    <w:rPr>
      <w:rFonts w:ascii="Times New Roman" w:hAnsi="Times New Roman" w:cs="Times New Roman"/>
      <w:sz w:val="24"/>
    </w:rPr>
  </w:style>
  <w:style w:type="paragraph" w:customStyle="1" w:styleId="FMTextNo-Indentfmtx1">
    <w:name w:val="FM Text No-Indent (fmtx1)"/>
    <w:basedOn w:val="Normal"/>
    <w:next w:val="FMTextfmtx"/>
    <w:uiPriority w:val="29"/>
    <w:rsid w:val="00507687"/>
    <w:pPr>
      <w:widowControl w:val="0"/>
      <w:pBdr>
        <w:left w:val="double" w:sz="18" w:space="4" w:color="66FFCC"/>
      </w:pBdr>
      <w:spacing w:before="120" w:after="0" w:line="480" w:lineRule="auto"/>
    </w:pPr>
    <w:rPr>
      <w:rFonts w:ascii="Times New Roman" w:hAnsi="Times New Roman" w:cs="Times New Roman"/>
      <w:sz w:val="24"/>
    </w:rPr>
  </w:style>
  <w:style w:type="paragraph" w:customStyle="1" w:styleId="FMHeadfmh">
    <w:name w:val="FM Head (fmh)"/>
    <w:basedOn w:val="Normal"/>
    <w:next w:val="FMTextNo-Indentfmtx1"/>
    <w:uiPriority w:val="29"/>
    <w:qFormat/>
    <w:rsid w:val="00507687"/>
    <w:pPr>
      <w:widowControl w:val="0"/>
      <w:pBdr>
        <w:left w:val="dotted" w:sz="48" w:space="4" w:color="66FFCC"/>
      </w:pBdr>
      <w:spacing w:before="720" w:after="200" w:line="480" w:lineRule="auto"/>
      <w:jc w:val="center"/>
      <w:outlineLvl w:val="2"/>
    </w:pPr>
    <w:rPr>
      <w:rFonts w:ascii="Arial" w:hAnsi="Arial" w:cs="Arial"/>
      <w:sz w:val="48"/>
    </w:rPr>
  </w:style>
  <w:style w:type="paragraph" w:customStyle="1" w:styleId="FMSubheadfmsh">
    <w:name w:val="FM Subhead (fmsh)"/>
    <w:basedOn w:val="Normal"/>
    <w:next w:val="FMTextNo-Indentfmtx1"/>
    <w:uiPriority w:val="29"/>
    <w:rsid w:val="00507687"/>
    <w:pPr>
      <w:widowControl w:val="0"/>
      <w:pBdr>
        <w:left w:val="wave" w:sz="12" w:space="4" w:color="66FFCC"/>
      </w:pBdr>
      <w:spacing w:after="200" w:line="480" w:lineRule="auto"/>
      <w:jc w:val="center"/>
      <w:outlineLvl w:val="3"/>
    </w:pPr>
    <w:rPr>
      <w:rFonts w:ascii="Times New Roman" w:hAnsi="Times New Roman" w:cs="Times New Roman"/>
      <w:sz w:val="36"/>
    </w:rPr>
  </w:style>
  <w:style w:type="paragraph" w:customStyle="1" w:styleId="FMAuthorNamefmau">
    <w:name w:val="FM Author Name (fmau)"/>
    <w:basedOn w:val="Normal"/>
    <w:next w:val="FMTextNo-Indentfmtx1"/>
    <w:uiPriority w:val="29"/>
    <w:rsid w:val="00507687"/>
    <w:pPr>
      <w:widowControl w:val="0"/>
      <w:pBdr>
        <w:left w:val="doubleWave" w:sz="6" w:space="4" w:color="66FFCC"/>
      </w:pBdr>
      <w:spacing w:after="0" w:line="480" w:lineRule="auto"/>
      <w:jc w:val="center"/>
    </w:pPr>
    <w:rPr>
      <w:rFonts w:ascii="Times New Roman" w:hAnsi="Times New Roman" w:cs="Times New Roman"/>
      <w:sz w:val="24"/>
    </w:rPr>
  </w:style>
  <w:style w:type="paragraph" w:customStyle="1" w:styleId="FMEpigraphnon-versefmepi">
    <w:name w:val="FM Epigraph – non-verse (fmepi)"/>
    <w:rsid w:val="0013346E"/>
    <w:pPr>
      <w:widowControl w:val="0"/>
      <w:pBdr>
        <w:left w:val="single" w:sz="18" w:space="31" w:color="66FFCC"/>
      </w:pBdr>
      <w:spacing w:before="240" w:line="480" w:lineRule="auto"/>
      <w:ind w:left="547" w:right="547"/>
      <w:contextualSpacing/>
    </w:pPr>
    <w:rPr>
      <w:rFonts w:ascii="Arial" w:eastAsiaTheme="minorEastAsia" w:hAnsi="Arial" w:cs="Arial"/>
    </w:rPr>
  </w:style>
  <w:style w:type="paragraph" w:customStyle="1" w:styleId="FMEpigraphversefmepiv">
    <w:name w:val="FM Epigraph – verse (fmepiv)"/>
    <w:rsid w:val="0013346E"/>
    <w:pPr>
      <w:widowControl w:val="0"/>
      <w:pBdr>
        <w:left w:val="double" w:sz="6" w:space="31" w:color="66FFCC"/>
      </w:pBdr>
      <w:spacing w:before="240" w:after="240" w:line="480" w:lineRule="auto"/>
      <w:ind w:left="907" w:right="547" w:hanging="360"/>
      <w:contextualSpacing/>
    </w:pPr>
    <w:rPr>
      <w:rFonts w:ascii="Arial" w:eastAsiaTheme="minorEastAsia" w:hAnsi="Arial" w:cs="Arial"/>
    </w:rPr>
  </w:style>
  <w:style w:type="paragraph" w:customStyle="1" w:styleId="FMEpigraphSourcefmeps">
    <w:name w:val="FM Epigraph Source (fmeps)"/>
    <w:basedOn w:val="Normal"/>
    <w:next w:val="FMTextNo-Indentfmtx1"/>
    <w:uiPriority w:val="29"/>
    <w:rsid w:val="00507687"/>
    <w:pPr>
      <w:widowControl w:val="0"/>
      <w:pBdr>
        <w:left w:val="dotted" w:sz="36" w:space="31" w:color="66FFCC"/>
      </w:pBdr>
      <w:spacing w:before="120" w:after="0" w:line="480" w:lineRule="auto"/>
      <w:ind w:left="720"/>
      <w:jc w:val="right"/>
    </w:pPr>
    <w:rPr>
      <w:rFonts w:ascii="Times New Roman" w:hAnsi="Times New Roman" w:cs="Times New Roman"/>
      <w:sz w:val="24"/>
    </w:rPr>
  </w:style>
  <w:style w:type="paragraph" w:customStyle="1" w:styleId="FMLevel-1Subheadfmh1">
    <w:name w:val="FM Level-1 Subhead (fmh1)"/>
    <w:basedOn w:val="Normal"/>
    <w:next w:val="FMTextNo-Indentfmtx1"/>
    <w:uiPriority w:val="29"/>
    <w:rsid w:val="00507687"/>
    <w:pPr>
      <w:widowControl w:val="0"/>
      <w:pBdr>
        <w:left w:val="triple" w:sz="12" w:space="4" w:color="66FFCC"/>
      </w:pBdr>
      <w:spacing w:before="360" w:after="0" w:line="480" w:lineRule="auto"/>
      <w:outlineLvl w:val="4"/>
    </w:pPr>
    <w:rPr>
      <w:rFonts w:ascii="Arial Black" w:hAnsi="Arial Black"/>
      <w:sz w:val="32"/>
    </w:rPr>
  </w:style>
  <w:style w:type="paragraph" w:customStyle="1" w:styleId="FMLevel-2Subheadfmh2">
    <w:name w:val="FM Level-2 Subhead (fmh2)"/>
    <w:basedOn w:val="Normal"/>
    <w:next w:val="FMTextNo-Indentfmtx1"/>
    <w:uiPriority w:val="29"/>
    <w:rsid w:val="00507687"/>
    <w:pPr>
      <w:widowControl w:val="0"/>
      <w:pBdr>
        <w:left w:val="thinThickLargeGap" w:sz="36" w:space="4" w:color="66FFCC"/>
      </w:pBdr>
      <w:spacing w:before="360" w:after="0" w:line="480" w:lineRule="auto"/>
      <w:outlineLvl w:val="5"/>
    </w:pPr>
    <w:rPr>
      <w:rFonts w:ascii="Arial" w:hAnsi="Arial" w:cs="Arial"/>
      <w:sz w:val="32"/>
    </w:rPr>
  </w:style>
  <w:style w:type="paragraph" w:customStyle="1" w:styleId="FMLevel-3Subheadfmh3">
    <w:name w:val="FM Level-3 Subhead (fmh3)"/>
    <w:basedOn w:val="Normal"/>
    <w:next w:val="FMTextNo-Indentfmtx1"/>
    <w:uiPriority w:val="29"/>
    <w:rsid w:val="00507687"/>
    <w:pPr>
      <w:widowControl w:val="0"/>
      <w:pBdr>
        <w:left w:val="thickThinLargeGap" w:sz="36" w:space="4" w:color="66FFCC"/>
      </w:pBdr>
      <w:spacing w:before="360" w:after="0" w:line="480" w:lineRule="auto"/>
      <w:outlineLvl w:val="6"/>
    </w:pPr>
    <w:rPr>
      <w:rFonts w:ascii="Arial Narrow" w:hAnsi="Arial Narrow"/>
      <w:sz w:val="32"/>
    </w:rPr>
  </w:style>
  <w:style w:type="paragraph" w:customStyle="1" w:styleId="FMLevel-4Subheadfmh4">
    <w:name w:val="FM Level-4 Subhead (fmh4)"/>
    <w:basedOn w:val="Normal"/>
    <w:next w:val="FMTextNo-Indentfmtx1"/>
    <w:uiPriority w:val="29"/>
    <w:rsid w:val="00507687"/>
    <w:pPr>
      <w:widowControl w:val="0"/>
      <w:pBdr>
        <w:left w:val="single" w:sz="8" w:space="4" w:color="66FFCC"/>
      </w:pBdr>
      <w:spacing w:before="360" w:after="0" w:line="480" w:lineRule="auto"/>
      <w:outlineLvl w:val="7"/>
    </w:pPr>
    <w:rPr>
      <w:rFonts w:ascii="Arial Black" w:hAnsi="Arial Black"/>
      <w:sz w:val="28"/>
    </w:rPr>
  </w:style>
  <w:style w:type="paragraph" w:customStyle="1" w:styleId="FMLevel-5Subheadfmh5">
    <w:name w:val="FM Level-5 Subhead (fmh5)"/>
    <w:basedOn w:val="Normal"/>
    <w:next w:val="FMTextNo-Indentfmtx1"/>
    <w:uiPriority w:val="29"/>
    <w:rsid w:val="00507687"/>
    <w:pPr>
      <w:widowControl w:val="0"/>
      <w:pBdr>
        <w:left w:val="dashed" w:sz="4" w:space="4" w:color="66FFCC"/>
      </w:pBdr>
      <w:spacing w:before="360" w:after="0" w:line="480" w:lineRule="auto"/>
      <w:outlineLvl w:val="8"/>
    </w:pPr>
    <w:rPr>
      <w:rFonts w:ascii="Arial" w:hAnsi="Arial" w:cs="Arial"/>
      <w:sz w:val="28"/>
    </w:rPr>
  </w:style>
  <w:style w:type="paragraph" w:customStyle="1" w:styleId="FMTextfmtx">
    <w:name w:val="FM Text (fmtx)"/>
    <w:basedOn w:val="Normal"/>
    <w:uiPriority w:val="29"/>
    <w:rsid w:val="00507687"/>
    <w:pPr>
      <w:widowControl w:val="0"/>
      <w:pBdr>
        <w:left w:val="single" w:sz="48" w:space="4" w:color="66FFCC"/>
      </w:pBdr>
      <w:spacing w:after="0" w:line="480" w:lineRule="auto"/>
      <w:ind w:firstLine="720"/>
    </w:pPr>
    <w:rPr>
      <w:rFonts w:ascii="Times New Roman" w:hAnsi="Times New Roman" w:cs="Times New Roman"/>
      <w:sz w:val="24"/>
    </w:rPr>
  </w:style>
  <w:style w:type="paragraph" w:customStyle="1" w:styleId="FMTextNo-IndentALTafmtx1">
    <w:name w:val="FM Text No-Indent ALT (afmtx1)"/>
    <w:basedOn w:val="Normal"/>
    <w:next w:val="FMTextALTafmtx"/>
    <w:uiPriority w:val="29"/>
    <w:rsid w:val="00507687"/>
    <w:pPr>
      <w:widowControl w:val="0"/>
      <w:pBdr>
        <w:left w:val="single" w:sz="48" w:space="4" w:color="66FFCC"/>
      </w:pBdr>
      <w:spacing w:before="120" w:after="0" w:line="480" w:lineRule="auto"/>
    </w:pPr>
    <w:rPr>
      <w:rFonts w:ascii="Arial" w:hAnsi="Arial" w:cs="Arial"/>
    </w:rPr>
  </w:style>
  <w:style w:type="paragraph" w:customStyle="1" w:styleId="FMHeadALTafmh">
    <w:name w:val="FM Head ALT (afmh)"/>
    <w:basedOn w:val="Normal"/>
    <w:next w:val="FMTextNo-IndentALTafmtx1"/>
    <w:uiPriority w:val="29"/>
    <w:rsid w:val="00507687"/>
    <w:pPr>
      <w:widowControl w:val="0"/>
      <w:pBdr>
        <w:left w:val="dotted" w:sz="48" w:space="4" w:color="66FFCC"/>
      </w:pBdr>
      <w:spacing w:before="360" w:after="200" w:line="480" w:lineRule="auto"/>
      <w:jc w:val="center"/>
      <w:outlineLvl w:val="2"/>
    </w:pPr>
    <w:rPr>
      <w:rFonts w:ascii="Arial Narrow" w:hAnsi="Arial Narrow"/>
      <w:sz w:val="48"/>
    </w:rPr>
  </w:style>
  <w:style w:type="paragraph" w:customStyle="1" w:styleId="FMTextALTafmtx">
    <w:name w:val="FM Text ALT (afmtx)"/>
    <w:basedOn w:val="Normal"/>
    <w:uiPriority w:val="29"/>
    <w:rsid w:val="00507687"/>
    <w:pPr>
      <w:widowControl w:val="0"/>
      <w:pBdr>
        <w:left w:val="single" w:sz="48" w:space="4" w:color="66FFCC"/>
      </w:pBdr>
      <w:spacing w:after="0" w:line="480" w:lineRule="auto"/>
      <w:ind w:firstLine="720"/>
    </w:pPr>
    <w:rPr>
      <w:rFonts w:ascii="Arial" w:hAnsi="Arial" w:cs="Arial"/>
    </w:rPr>
  </w:style>
  <w:style w:type="paragraph" w:customStyle="1" w:styleId="FMAuthorSignatureausig">
    <w:name w:val="FM Author Signature (ausig)"/>
    <w:basedOn w:val="Normal"/>
    <w:next w:val="FMTextNo-Indentfmtx1"/>
    <w:uiPriority w:val="29"/>
    <w:rsid w:val="00507687"/>
    <w:pPr>
      <w:widowControl w:val="0"/>
      <w:pBdr>
        <w:left w:val="single" w:sz="8" w:space="4" w:color="66FFCC"/>
      </w:pBdr>
      <w:spacing w:after="0" w:line="480" w:lineRule="auto"/>
      <w:jc w:val="right"/>
    </w:pPr>
    <w:rPr>
      <w:rFonts w:ascii="Times New Roman" w:hAnsi="Times New Roman" w:cs="Times New Roman"/>
      <w:sz w:val="24"/>
    </w:rPr>
  </w:style>
  <w:style w:type="paragraph" w:customStyle="1" w:styleId="FMDramatisPersonaefmdp">
    <w:name w:val="FM Dramatis Personae (fmdp)"/>
    <w:basedOn w:val="Normal"/>
    <w:uiPriority w:val="29"/>
    <w:rsid w:val="00507687"/>
    <w:pPr>
      <w:widowControl w:val="0"/>
      <w:pBdr>
        <w:left w:val="single" w:sz="8" w:space="4" w:color="66FFCC"/>
      </w:pBdr>
      <w:spacing w:after="200" w:line="480" w:lineRule="auto"/>
    </w:pPr>
    <w:rPr>
      <w:rFonts w:ascii="Courier New" w:hAnsi="Courier New" w:cs="Courier New"/>
    </w:rPr>
  </w:style>
  <w:style w:type="paragraph" w:customStyle="1" w:styleId="PartNumberpn">
    <w:name w:val="Part Number (pn)"/>
    <w:basedOn w:val="Normal"/>
    <w:next w:val="PartTitlept"/>
    <w:uiPriority w:val="29"/>
    <w:rsid w:val="00507687"/>
    <w:pPr>
      <w:widowControl w:val="0"/>
      <w:pBdr>
        <w:left w:val="dotted" w:sz="48" w:space="4" w:color="FF0080"/>
      </w:pBdr>
      <w:spacing w:before="720" w:after="200" w:line="480" w:lineRule="auto"/>
      <w:jc w:val="center"/>
      <w:outlineLvl w:val="1"/>
    </w:pPr>
    <w:rPr>
      <w:rFonts w:ascii="Arial Black" w:hAnsi="Arial Black"/>
      <w:sz w:val="36"/>
    </w:rPr>
  </w:style>
  <w:style w:type="paragraph" w:customStyle="1" w:styleId="PartTitlept">
    <w:name w:val="Part Title (pt)"/>
    <w:basedOn w:val="Normal"/>
    <w:next w:val="PartOpeningTextpotx"/>
    <w:uiPriority w:val="29"/>
    <w:rsid w:val="00507687"/>
    <w:pPr>
      <w:widowControl w:val="0"/>
      <w:pBdr>
        <w:left w:val="triple" w:sz="12" w:space="4" w:color="FF0080"/>
      </w:pBdr>
      <w:spacing w:after="200" w:line="480" w:lineRule="auto"/>
      <w:jc w:val="center"/>
      <w:outlineLvl w:val="1"/>
    </w:pPr>
    <w:rPr>
      <w:rFonts w:ascii="Arial" w:hAnsi="Arial" w:cs="Arial"/>
      <w:sz w:val="48"/>
    </w:rPr>
  </w:style>
  <w:style w:type="paragraph" w:customStyle="1" w:styleId="PartSubtitlepst">
    <w:name w:val="Part Subtitle (pst)"/>
    <w:basedOn w:val="Normal"/>
    <w:next w:val="PartOpeningTextpotx"/>
    <w:uiPriority w:val="29"/>
    <w:rsid w:val="00507687"/>
    <w:pPr>
      <w:widowControl w:val="0"/>
      <w:pBdr>
        <w:left w:val="single" w:sz="18" w:space="4" w:color="FF0080"/>
      </w:pBdr>
      <w:spacing w:after="200" w:line="480" w:lineRule="auto"/>
      <w:jc w:val="center"/>
    </w:pPr>
    <w:rPr>
      <w:rFonts w:ascii="Times New Roman" w:hAnsi="Times New Roman" w:cs="Times New Roman"/>
      <w:sz w:val="36"/>
    </w:rPr>
  </w:style>
  <w:style w:type="paragraph" w:customStyle="1" w:styleId="PartEpigraphversepepiv">
    <w:name w:val="Part Epigraph – verse (pepiv)"/>
    <w:rsid w:val="0013346E"/>
    <w:pPr>
      <w:widowControl w:val="0"/>
      <w:pBdr>
        <w:left w:val="doubleWave" w:sz="6" w:space="31" w:color="FF0080"/>
      </w:pBdr>
      <w:spacing w:line="480" w:lineRule="auto"/>
      <w:ind w:left="540" w:right="540"/>
    </w:pPr>
    <w:rPr>
      <w:rFonts w:ascii="Arial" w:eastAsiaTheme="minorEastAsia" w:hAnsi="Arial" w:cs="Arial"/>
    </w:rPr>
  </w:style>
  <w:style w:type="paragraph" w:customStyle="1" w:styleId="PartEpigraphSourcepeps">
    <w:name w:val="Part Epigraph Source (peps)"/>
    <w:basedOn w:val="Normal"/>
    <w:next w:val="PartOpeningTextNo-Indentpotx1"/>
    <w:uiPriority w:val="29"/>
    <w:rsid w:val="00507687"/>
    <w:pPr>
      <w:widowControl w:val="0"/>
      <w:pBdr>
        <w:left w:val="dashSmallGap" w:sz="24" w:space="31" w:color="FF0080"/>
      </w:pBdr>
      <w:spacing w:after="0" w:line="480" w:lineRule="auto"/>
      <w:ind w:left="540" w:right="540"/>
      <w:jc w:val="right"/>
    </w:pPr>
    <w:rPr>
      <w:rFonts w:ascii="Times New Roman" w:hAnsi="Times New Roman" w:cs="Times New Roman"/>
      <w:sz w:val="24"/>
    </w:rPr>
  </w:style>
  <w:style w:type="paragraph" w:customStyle="1" w:styleId="PartOrnamentporn">
    <w:name w:val="Part Ornament (porn)"/>
    <w:basedOn w:val="Normal"/>
    <w:next w:val="PartOpeningTextpotx"/>
    <w:uiPriority w:val="29"/>
    <w:rsid w:val="00507687"/>
    <w:pPr>
      <w:widowControl w:val="0"/>
      <w:pBdr>
        <w:left w:val="single" w:sz="48" w:space="4" w:color="FF0080"/>
      </w:pBdr>
      <w:shd w:val="clear" w:color="auto" w:fill="D9D9D9"/>
      <w:spacing w:after="0" w:line="240" w:lineRule="auto"/>
      <w:jc w:val="center"/>
    </w:pPr>
    <w:rPr>
      <w:rFonts w:ascii="Arial" w:hAnsi="Arial" w:cs="Arial"/>
      <w:sz w:val="24"/>
    </w:rPr>
  </w:style>
  <w:style w:type="paragraph" w:customStyle="1" w:styleId="PartOrnamentALTporn2">
    <w:name w:val="Part Ornament ALT (porn2)"/>
    <w:basedOn w:val="Normal"/>
    <w:next w:val="PartOpeningTextpotx"/>
    <w:uiPriority w:val="29"/>
    <w:rsid w:val="00507687"/>
    <w:pPr>
      <w:widowControl w:val="0"/>
      <w:pBdr>
        <w:left w:val="double" w:sz="18" w:space="4" w:color="FF0080"/>
      </w:pBdr>
      <w:shd w:val="clear" w:color="auto" w:fill="D9D9D9"/>
      <w:spacing w:after="0" w:line="240" w:lineRule="auto"/>
      <w:jc w:val="center"/>
    </w:pPr>
    <w:rPr>
      <w:rFonts w:ascii="Arial" w:hAnsi="Arial" w:cs="Arial"/>
      <w:sz w:val="24"/>
    </w:rPr>
  </w:style>
  <w:style w:type="paragraph" w:customStyle="1" w:styleId="PartContentsHeadpch">
    <w:name w:val="Part Contents Head (pch)"/>
    <w:basedOn w:val="Normal"/>
    <w:uiPriority w:val="29"/>
    <w:rsid w:val="00507687"/>
    <w:pPr>
      <w:widowControl w:val="0"/>
      <w:pBdr>
        <w:left w:val="thickThinLargeGap" w:sz="36" w:space="4" w:color="FF0080"/>
      </w:pBdr>
      <w:spacing w:after="0" w:line="480" w:lineRule="auto"/>
    </w:pPr>
    <w:rPr>
      <w:rFonts w:ascii="Arial Narrow" w:hAnsi="Arial Narrow"/>
      <w:sz w:val="20"/>
    </w:rPr>
  </w:style>
  <w:style w:type="paragraph" w:customStyle="1" w:styleId="PartContentsMainHeadpcmh">
    <w:name w:val="Part Contents Main Head (pcmh)"/>
    <w:basedOn w:val="Normal"/>
    <w:next w:val="PartContentsHeadpch"/>
    <w:uiPriority w:val="29"/>
    <w:rsid w:val="00507687"/>
    <w:pPr>
      <w:widowControl w:val="0"/>
      <w:pBdr>
        <w:left w:val="thinThickLargeGap" w:sz="36" w:space="4" w:color="FF0080"/>
      </w:pBdr>
      <w:spacing w:after="0" w:line="480" w:lineRule="auto"/>
    </w:pPr>
    <w:rPr>
      <w:rFonts w:ascii="Arial" w:hAnsi="Arial" w:cs="Arial"/>
      <w:sz w:val="24"/>
    </w:rPr>
  </w:style>
  <w:style w:type="paragraph" w:customStyle="1" w:styleId="ChapTitlect">
    <w:name w:val="Chap Title (ct)"/>
    <w:basedOn w:val="Normal"/>
    <w:next w:val="ChapOpeningTextNo-Indentcotx1"/>
    <w:uiPriority w:val="29"/>
    <w:qFormat/>
    <w:rsid w:val="00507687"/>
    <w:pPr>
      <w:widowControl w:val="0"/>
      <w:pBdr>
        <w:left w:val="dotted" w:sz="48" w:space="4" w:color="00FF00"/>
      </w:pBdr>
      <w:spacing w:after="200" w:line="480" w:lineRule="auto"/>
      <w:jc w:val="center"/>
      <w:outlineLvl w:val="2"/>
    </w:pPr>
    <w:rPr>
      <w:rFonts w:ascii="Arial" w:hAnsi="Arial" w:cs="Arial"/>
      <w:sz w:val="48"/>
    </w:rPr>
  </w:style>
  <w:style w:type="paragraph" w:customStyle="1" w:styleId="ChapNumbercn">
    <w:name w:val="Chap Number (cn)"/>
    <w:basedOn w:val="Normal"/>
    <w:next w:val="ChapTitlect"/>
    <w:uiPriority w:val="29"/>
    <w:qFormat/>
    <w:rsid w:val="00507687"/>
    <w:pPr>
      <w:widowControl w:val="0"/>
      <w:pBdr>
        <w:left w:val="double" w:sz="18" w:space="4" w:color="00FF00"/>
      </w:pBdr>
      <w:spacing w:after="200" w:line="480" w:lineRule="auto"/>
      <w:jc w:val="center"/>
      <w:outlineLvl w:val="2"/>
    </w:pPr>
    <w:rPr>
      <w:rFonts w:ascii="Arial Black" w:hAnsi="Arial Black"/>
      <w:sz w:val="36"/>
    </w:rPr>
  </w:style>
  <w:style w:type="paragraph" w:customStyle="1" w:styleId="ChapSubtitlecst">
    <w:name w:val="Chap Subtitle (cst)"/>
    <w:basedOn w:val="Normal"/>
    <w:next w:val="ChapOpeningTextNo-Indentcotx1"/>
    <w:uiPriority w:val="29"/>
    <w:rsid w:val="00507687"/>
    <w:pPr>
      <w:widowControl w:val="0"/>
      <w:pBdr>
        <w:left w:val="triple" w:sz="12" w:space="4" w:color="00FF00"/>
      </w:pBdr>
      <w:spacing w:after="200" w:line="480" w:lineRule="auto"/>
      <w:jc w:val="center"/>
    </w:pPr>
    <w:rPr>
      <w:rFonts w:ascii="Times New Roman" w:hAnsi="Times New Roman" w:cs="Times New Roman"/>
      <w:sz w:val="36"/>
    </w:rPr>
  </w:style>
  <w:style w:type="paragraph" w:customStyle="1" w:styleId="ChapAuthorca">
    <w:name w:val="Chap Author (ca)"/>
    <w:basedOn w:val="Normal"/>
    <w:next w:val="Text-StdNo-Indenttx1"/>
    <w:uiPriority w:val="29"/>
    <w:rsid w:val="00507687"/>
    <w:pPr>
      <w:widowControl w:val="0"/>
      <w:pBdr>
        <w:left w:val="double" w:sz="6" w:space="4" w:color="00FF00"/>
      </w:pBdr>
      <w:spacing w:after="0" w:line="480" w:lineRule="auto"/>
      <w:jc w:val="center"/>
    </w:pPr>
    <w:rPr>
      <w:rFonts w:ascii="Times New Roman" w:hAnsi="Times New Roman" w:cs="Times New Roman"/>
      <w:sz w:val="28"/>
    </w:rPr>
  </w:style>
  <w:style w:type="paragraph" w:customStyle="1" w:styleId="Dateline-Chapterdl">
    <w:name w:val="Dateline - Chapter (dl)"/>
    <w:basedOn w:val="Normal"/>
    <w:next w:val="ChapOpeningTextNo-Indentcotx1"/>
    <w:uiPriority w:val="29"/>
    <w:rsid w:val="00507687"/>
    <w:pPr>
      <w:widowControl w:val="0"/>
      <w:pBdr>
        <w:left w:val="wave" w:sz="6" w:space="4" w:color="00FF00"/>
      </w:pBdr>
      <w:spacing w:after="200" w:line="480" w:lineRule="auto"/>
    </w:pPr>
    <w:rPr>
      <w:rFonts w:ascii="Courier New" w:hAnsi="Courier New" w:cs="Courier New"/>
    </w:rPr>
  </w:style>
  <w:style w:type="paragraph" w:customStyle="1" w:styleId="ChapEpigraphnon-versecepi">
    <w:name w:val="Chap Epigraph – non-verse (cepi)"/>
    <w:rsid w:val="0013346E"/>
    <w:pPr>
      <w:widowControl w:val="0"/>
      <w:pBdr>
        <w:left w:val="thinThickLargeGap" w:sz="36" w:space="31" w:color="00FF00"/>
      </w:pBdr>
      <w:spacing w:before="240" w:line="480" w:lineRule="auto"/>
      <w:ind w:left="547" w:right="547"/>
      <w:contextualSpacing/>
      <w:jc w:val="both"/>
    </w:pPr>
    <w:rPr>
      <w:rFonts w:ascii="Arial" w:eastAsiaTheme="minorEastAsia" w:hAnsi="Arial" w:cs="Arial"/>
    </w:rPr>
  </w:style>
  <w:style w:type="paragraph" w:customStyle="1" w:styleId="ChapEpigraphversecepiv">
    <w:name w:val="Chap Epigraph – verse (cepiv)"/>
    <w:rsid w:val="0013346E"/>
    <w:pPr>
      <w:widowControl w:val="0"/>
      <w:pBdr>
        <w:left w:val="thickThinLargeGap" w:sz="36" w:space="31" w:color="00FF00"/>
      </w:pBdr>
      <w:spacing w:before="240" w:line="480" w:lineRule="auto"/>
      <w:ind w:left="1267" w:right="547" w:hanging="720"/>
      <w:contextualSpacing/>
    </w:pPr>
    <w:rPr>
      <w:rFonts w:ascii="Arial" w:eastAsiaTheme="minorEastAsia" w:hAnsi="Arial" w:cs="Arial"/>
    </w:rPr>
  </w:style>
  <w:style w:type="paragraph" w:customStyle="1" w:styleId="ChapEpigraphSourceceps">
    <w:name w:val="Chap Epigraph Source (ceps)"/>
    <w:basedOn w:val="Normal"/>
    <w:next w:val="ChapOpeningTextNo-Indentcotx1"/>
    <w:uiPriority w:val="29"/>
    <w:rsid w:val="00507687"/>
    <w:pPr>
      <w:widowControl w:val="0"/>
      <w:pBdr>
        <w:left w:val="single" w:sz="18" w:space="31" w:color="00FF00"/>
      </w:pBdr>
      <w:spacing w:after="0" w:line="480" w:lineRule="auto"/>
      <w:ind w:left="540" w:right="540"/>
      <w:jc w:val="right"/>
    </w:pPr>
    <w:rPr>
      <w:rFonts w:ascii="Times New Roman" w:hAnsi="Times New Roman" w:cs="Times New Roman"/>
      <w:sz w:val="24"/>
    </w:rPr>
  </w:style>
  <w:style w:type="paragraph" w:customStyle="1" w:styleId="ChapOpeningTextcotx">
    <w:name w:val="Chap Opening Text (cotx)"/>
    <w:basedOn w:val="Normal"/>
    <w:next w:val="Text-Standardtx"/>
    <w:uiPriority w:val="29"/>
    <w:rsid w:val="00507687"/>
    <w:pPr>
      <w:widowControl w:val="0"/>
      <w:pBdr>
        <w:left w:val="doubleWave" w:sz="6" w:space="4" w:color="00FF00"/>
      </w:pBdr>
      <w:spacing w:before="2880" w:after="0" w:line="480" w:lineRule="auto"/>
      <w:ind w:firstLine="720"/>
    </w:pPr>
    <w:rPr>
      <w:rFonts w:ascii="Times New Roman" w:hAnsi="Times New Roman" w:cs="Times New Roman"/>
      <w:sz w:val="24"/>
    </w:rPr>
  </w:style>
  <w:style w:type="paragraph" w:customStyle="1" w:styleId="ChapOpeningTextNo-Indentcotx1">
    <w:name w:val="Chap Opening Text No-Indent (cotx1)"/>
    <w:basedOn w:val="Normal"/>
    <w:next w:val="Text-Standardtx"/>
    <w:uiPriority w:val="29"/>
    <w:qFormat/>
    <w:rsid w:val="00507687"/>
    <w:pPr>
      <w:widowControl w:val="0"/>
      <w:pBdr>
        <w:left w:val="single" w:sz="48" w:space="4" w:color="00FF00"/>
      </w:pBdr>
      <w:spacing w:before="2880" w:after="0" w:line="480" w:lineRule="auto"/>
    </w:pPr>
    <w:rPr>
      <w:rFonts w:ascii="Times New Roman" w:hAnsi="Times New Roman" w:cs="Times New Roman"/>
      <w:sz w:val="24"/>
    </w:rPr>
  </w:style>
  <w:style w:type="paragraph" w:customStyle="1" w:styleId="ChapOrnamentcorn">
    <w:name w:val="Chap Ornament (corn)"/>
    <w:basedOn w:val="Normal"/>
    <w:next w:val="Text-StdNo-Indenttx1"/>
    <w:uiPriority w:val="29"/>
    <w:rsid w:val="00507687"/>
    <w:pPr>
      <w:widowControl w:val="0"/>
      <w:pBdr>
        <w:left w:val="single" w:sz="48" w:space="4" w:color="00FF00"/>
      </w:pBdr>
      <w:shd w:val="clear" w:color="auto" w:fill="D9D9D9"/>
      <w:spacing w:after="0" w:line="240" w:lineRule="auto"/>
      <w:jc w:val="center"/>
    </w:pPr>
    <w:rPr>
      <w:rFonts w:ascii="Times New Roman" w:hAnsi="Times New Roman" w:cs="Times New Roman"/>
      <w:sz w:val="28"/>
    </w:rPr>
  </w:style>
  <w:style w:type="paragraph" w:customStyle="1" w:styleId="ChapOrnamentALTcorn2">
    <w:name w:val="Chap Ornament ALT (corn2)"/>
    <w:basedOn w:val="Normal"/>
    <w:next w:val="Text-StdNo-Indenttx1"/>
    <w:uiPriority w:val="29"/>
    <w:rsid w:val="00507687"/>
    <w:pPr>
      <w:widowControl w:val="0"/>
      <w:pBdr>
        <w:left w:val="double" w:sz="18" w:space="4" w:color="00FF00"/>
      </w:pBdr>
      <w:shd w:val="clear" w:color="auto" w:fill="D9D9D9"/>
      <w:spacing w:after="0" w:line="240" w:lineRule="auto"/>
      <w:jc w:val="center"/>
    </w:pPr>
    <w:rPr>
      <w:rFonts w:ascii="Arial" w:hAnsi="Arial" w:cs="Arial"/>
      <w:sz w:val="26"/>
    </w:rPr>
  </w:style>
  <w:style w:type="paragraph" w:customStyle="1" w:styleId="VolumeNumbervoln">
    <w:name w:val="Volume Number (voln)"/>
    <w:basedOn w:val="Normal"/>
    <w:next w:val="VolumeTitlevolt"/>
    <w:uiPriority w:val="29"/>
    <w:rsid w:val="00507687"/>
    <w:pPr>
      <w:widowControl w:val="0"/>
      <w:pBdr>
        <w:left w:val="thinThickLargeGap" w:sz="36" w:space="4" w:color="FF0080"/>
      </w:pBdr>
      <w:spacing w:after="360" w:line="480" w:lineRule="auto"/>
      <w:jc w:val="center"/>
    </w:pPr>
    <w:rPr>
      <w:rFonts w:ascii="Arial" w:hAnsi="Arial" w:cs="Arial"/>
      <w:sz w:val="36"/>
    </w:rPr>
  </w:style>
  <w:style w:type="paragraph" w:customStyle="1" w:styleId="VolumeTitlevolt">
    <w:name w:val="Volume Title (volt)"/>
    <w:basedOn w:val="Normal"/>
    <w:uiPriority w:val="29"/>
    <w:rsid w:val="00507687"/>
    <w:pPr>
      <w:widowControl w:val="0"/>
      <w:pBdr>
        <w:left w:val="thickThinLargeGap" w:sz="36" w:space="4" w:color="FF0080"/>
      </w:pBdr>
      <w:spacing w:after="0" w:line="480" w:lineRule="auto"/>
      <w:jc w:val="center"/>
    </w:pPr>
    <w:rPr>
      <w:rFonts w:ascii="Times New Roman" w:hAnsi="Times New Roman" w:cs="Times New Roman"/>
      <w:sz w:val="36"/>
    </w:rPr>
  </w:style>
  <w:style w:type="paragraph" w:customStyle="1" w:styleId="CollectionBookNumberbkn">
    <w:name w:val="Collection Book Number (bkn)"/>
    <w:basedOn w:val="Normal"/>
    <w:uiPriority w:val="29"/>
    <w:rsid w:val="00507687"/>
    <w:pPr>
      <w:widowControl w:val="0"/>
      <w:pBdr>
        <w:left w:val="double" w:sz="6" w:space="4" w:color="FF0080"/>
      </w:pBdr>
      <w:spacing w:after="200" w:line="480" w:lineRule="auto"/>
      <w:jc w:val="center"/>
    </w:pPr>
    <w:rPr>
      <w:rFonts w:ascii="Arial" w:hAnsi="Arial" w:cs="Arial"/>
      <w:sz w:val="32"/>
    </w:rPr>
  </w:style>
  <w:style w:type="paragraph" w:customStyle="1" w:styleId="CollectionBookTitlebkt">
    <w:name w:val="Collection Book Title (bkt)"/>
    <w:basedOn w:val="Normal"/>
    <w:uiPriority w:val="29"/>
    <w:rsid w:val="00507687"/>
    <w:pPr>
      <w:widowControl w:val="0"/>
      <w:pBdr>
        <w:left w:val="single" w:sz="8" w:space="4" w:color="FF0080"/>
      </w:pBdr>
      <w:spacing w:after="0" w:line="480" w:lineRule="auto"/>
      <w:jc w:val="center"/>
    </w:pPr>
    <w:rPr>
      <w:rFonts w:ascii="Times New Roman" w:hAnsi="Times New Roman" w:cs="Times New Roman"/>
      <w:sz w:val="32"/>
    </w:rPr>
  </w:style>
  <w:style w:type="paragraph" w:customStyle="1" w:styleId="Text-Standardtx">
    <w:name w:val="Text - Standard (tx)"/>
    <w:basedOn w:val="Normal"/>
    <w:uiPriority w:val="29"/>
    <w:qFormat/>
    <w:rsid w:val="00507687"/>
    <w:pPr>
      <w:widowControl w:val="0"/>
      <w:pBdr>
        <w:left w:val="single" w:sz="48" w:space="4" w:color="66CCFF"/>
      </w:pBdr>
      <w:spacing w:after="0" w:line="480" w:lineRule="auto"/>
      <w:ind w:firstLine="720"/>
    </w:pPr>
    <w:rPr>
      <w:rFonts w:ascii="Times New Roman" w:hAnsi="Times New Roman" w:cs="Times New Roman"/>
      <w:sz w:val="24"/>
    </w:rPr>
  </w:style>
  <w:style w:type="paragraph" w:customStyle="1" w:styleId="InitialCapic">
    <w:name w:val="Initial Cap (ic)"/>
    <w:basedOn w:val="Normal"/>
    <w:uiPriority w:val="29"/>
    <w:rsid w:val="00507687"/>
    <w:pPr>
      <w:widowControl w:val="0"/>
      <w:pBdr>
        <w:left w:val="single" w:sz="8" w:space="4" w:color="66CCFF"/>
      </w:pBdr>
      <w:spacing w:after="0" w:line="480" w:lineRule="auto"/>
    </w:pPr>
    <w:rPr>
      <w:rFonts w:ascii="Times New Roman" w:hAnsi="Times New Roman" w:cs="Times New Roman"/>
      <w:sz w:val="24"/>
    </w:rPr>
  </w:style>
  <w:style w:type="paragraph" w:customStyle="1" w:styleId="FootnoteTextfn">
    <w:name w:val="Footnote Text (fn)"/>
    <w:basedOn w:val="Normal"/>
    <w:uiPriority w:val="29"/>
    <w:rsid w:val="00507687"/>
    <w:pPr>
      <w:widowControl w:val="0"/>
      <w:pBdr>
        <w:left w:val="single" w:sz="48" w:space="4" w:color="660033"/>
      </w:pBdr>
      <w:spacing w:after="240" w:line="480" w:lineRule="auto"/>
    </w:pPr>
    <w:rPr>
      <w:rFonts w:ascii="Times New Roman" w:hAnsi="Times New Roman" w:cs="Times New Roman"/>
      <w:sz w:val="24"/>
    </w:rPr>
  </w:style>
  <w:style w:type="paragraph" w:customStyle="1" w:styleId="Text-StdNo-Indenttx1">
    <w:name w:val="Text - Std No-Indent (tx1)"/>
    <w:basedOn w:val="Normal"/>
    <w:next w:val="Text-Standardtx"/>
    <w:uiPriority w:val="29"/>
    <w:qFormat/>
    <w:rsid w:val="00507687"/>
    <w:pPr>
      <w:widowControl w:val="0"/>
      <w:pBdr>
        <w:left w:val="double" w:sz="18" w:space="4" w:color="66CCFF"/>
      </w:pBdr>
      <w:spacing w:after="0" w:line="480" w:lineRule="auto"/>
    </w:pPr>
    <w:rPr>
      <w:rFonts w:ascii="Times New Roman" w:hAnsi="Times New Roman" w:cs="Times New Roman"/>
      <w:sz w:val="24"/>
    </w:rPr>
  </w:style>
  <w:style w:type="paragraph" w:customStyle="1" w:styleId="Text-StandardALTatx">
    <w:name w:val="Text - Standard ALT (atx)"/>
    <w:basedOn w:val="Normal"/>
    <w:uiPriority w:val="29"/>
    <w:rsid w:val="00507687"/>
    <w:pPr>
      <w:widowControl w:val="0"/>
      <w:pBdr>
        <w:left w:val="dotted" w:sz="48" w:space="4" w:color="66CCFF"/>
      </w:pBdr>
      <w:spacing w:after="0" w:line="480" w:lineRule="auto"/>
      <w:ind w:firstLine="720"/>
    </w:pPr>
    <w:rPr>
      <w:rFonts w:ascii="Arial" w:hAnsi="Arial" w:cs="Arial"/>
      <w:sz w:val="21"/>
    </w:rPr>
  </w:style>
  <w:style w:type="paragraph" w:customStyle="1" w:styleId="Text-StdNo-IndentALTatx1">
    <w:name w:val="Text - Std No-Indent ALT (atx1)"/>
    <w:basedOn w:val="Normal"/>
    <w:next w:val="Text-StandardALTatx"/>
    <w:uiPriority w:val="29"/>
    <w:rsid w:val="00507687"/>
    <w:pPr>
      <w:widowControl w:val="0"/>
      <w:pBdr>
        <w:left w:val="triple" w:sz="12" w:space="4" w:color="66CCFF"/>
      </w:pBdr>
      <w:spacing w:before="120" w:after="0" w:line="480" w:lineRule="auto"/>
    </w:pPr>
    <w:rPr>
      <w:rFonts w:ascii="Arial" w:hAnsi="Arial" w:cs="Arial"/>
      <w:sz w:val="21"/>
    </w:rPr>
  </w:style>
  <w:style w:type="paragraph" w:customStyle="1" w:styleId="Text-ComputerTypecom">
    <w:name w:val="Text - Computer Type (com)"/>
    <w:basedOn w:val="Normal"/>
    <w:uiPriority w:val="29"/>
    <w:rsid w:val="00507687"/>
    <w:pPr>
      <w:widowControl w:val="0"/>
      <w:pBdr>
        <w:left w:val="thinThickLargeGap" w:sz="36" w:space="4" w:color="66CCFF"/>
      </w:pBdr>
      <w:spacing w:after="0" w:line="480" w:lineRule="auto"/>
      <w:ind w:firstLine="720"/>
    </w:pPr>
    <w:rPr>
      <w:rFonts w:ascii="Courier New" w:hAnsi="Courier New" w:cs="Courier New"/>
    </w:rPr>
  </w:style>
  <w:style w:type="paragraph" w:customStyle="1" w:styleId="Text-ComputerTypeNo-Indentcom1">
    <w:name w:val="Text - Computer Type No-Indent (com1)"/>
    <w:basedOn w:val="Normal"/>
    <w:next w:val="Text-ComputerTypecom"/>
    <w:uiPriority w:val="29"/>
    <w:rsid w:val="00507687"/>
    <w:pPr>
      <w:widowControl w:val="0"/>
      <w:pBdr>
        <w:left w:val="thickThinLargeGap" w:sz="36" w:space="4" w:color="66CCFF"/>
      </w:pBdr>
      <w:spacing w:after="0" w:line="480" w:lineRule="auto"/>
    </w:pPr>
    <w:rPr>
      <w:rFonts w:ascii="Courier New" w:hAnsi="Courier New" w:cs="Courier New"/>
    </w:rPr>
  </w:style>
  <w:style w:type="paragraph" w:customStyle="1" w:styleId="Text-Narrativenar">
    <w:name w:val="Text - Narrative (nar)"/>
    <w:basedOn w:val="Normal"/>
    <w:uiPriority w:val="29"/>
    <w:rsid w:val="00507687"/>
    <w:pPr>
      <w:widowControl w:val="0"/>
      <w:pBdr>
        <w:left w:val="wave" w:sz="12" w:space="4" w:color="66CCFF"/>
      </w:pBdr>
      <w:spacing w:after="0" w:line="480" w:lineRule="auto"/>
      <w:ind w:firstLine="720"/>
    </w:pPr>
    <w:rPr>
      <w:rFonts w:ascii="Arial Narrow" w:hAnsi="Arial Narrow"/>
      <w:sz w:val="21"/>
    </w:rPr>
  </w:style>
  <w:style w:type="paragraph" w:customStyle="1" w:styleId="Text-NarrativeNo-Indentnar1">
    <w:name w:val="Text - Narrative No-Indent (nar1)"/>
    <w:basedOn w:val="Normal"/>
    <w:next w:val="Text-Narrativenar"/>
    <w:uiPriority w:val="29"/>
    <w:rsid w:val="00507687"/>
    <w:pPr>
      <w:widowControl w:val="0"/>
      <w:pBdr>
        <w:left w:val="doubleWave" w:sz="6" w:space="4" w:color="66CCFF"/>
      </w:pBdr>
      <w:spacing w:after="0" w:line="480" w:lineRule="auto"/>
    </w:pPr>
    <w:rPr>
      <w:rFonts w:ascii="Arial Narrow" w:hAnsi="Arial Narrow"/>
      <w:sz w:val="21"/>
    </w:rPr>
  </w:style>
  <w:style w:type="paragraph" w:customStyle="1" w:styleId="Text-Dialoguedia">
    <w:name w:val="Text - Dialogue (dia)"/>
    <w:basedOn w:val="Normal"/>
    <w:uiPriority w:val="29"/>
    <w:rsid w:val="00507687"/>
    <w:pPr>
      <w:widowControl w:val="0"/>
      <w:pBdr>
        <w:left w:val="single" w:sz="18" w:space="31" w:color="66CCFF"/>
      </w:pBdr>
      <w:spacing w:after="120" w:line="480" w:lineRule="auto"/>
      <w:ind w:left="900" w:right="540" w:hanging="360"/>
    </w:pPr>
    <w:rPr>
      <w:rFonts w:ascii="Arial" w:hAnsi="Arial" w:cs="Arial"/>
      <w:sz w:val="21"/>
    </w:rPr>
  </w:style>
  <w:style w:type="paragraph" w:customStyle="1" w:styleId="DisplayPhrasedis">
    <w:name w:val="Display Phrase (dis)"/>
    <w:basedOn w:val="Normal"/>
    <w:uiPriority w:val="29"/>
    <w:rsid w:val="00507687"/>
    <w:pPr>
      <w:widowControl w:val="0"/>
      <w:shd w:val="clear" w:color="auto" w:fill="66CCFF"/>
      <w:spacing w:after="0" w:line="276" w:lineRule="auto"/>
    </w:pPr>
    <w:rPr>
      <w:rFonts w:ascii="Times New Roman" w:hAnsi="Times New Roman" w:cs="Times New Roman"/>
      <w:sz w:val="24"/>
    </w:rPr>
  </w:style>
  <w:style w:type="paragraph" w:customStyle="1" w:styleId="Storydatelinesdl">
    <w:name w:val="Story dateline (sdl)"/>
    <w:basedOn w:val="Normal"/>
    <w:uiPriority w:val="29"/>
    <w:rsid w:val="00507687"/>
    <w:pPr>
      <w:widowControl w:val="0"/>
      <w:pBdr>
        <w:left w:val="double" w:sz="6" w:space="4" w:color="66CCFF"/>
      </w:pBdr>
      <w:spacing w:after="200" w:line="480" w:lineRule="auto"/>
    </w:pPr>
    <w:rPr>
      <w:rFonts w:ascii="Courier New" w:hAnsi="Courier New" w:cs="Courier New"/>
    </w:rPr>
  </w:style>
  <w:style w:type="paragraph" w:customStyle="1" w:styleId="Storylocationlinesloc">
    <w:name w:val="Story location line (sloc)"/>
    <w:basedOn w:val="Normal"/>
    <w:uiPriority w:val="29"/>
    <w:rsid w:val="00507687"/>
    <w:pPr>
      <w:widowControl w:val="0"/>
      <w:pBdr>
        <w:left w:val="dashSmallGap" w:sz="24" w:space="4" w:color="66CCFF"/>
      </w:pBdr>
      <w:spacing w:after="200" w:line="480" w:lineRule="auto"/>
    </w:pPr>
    <w:rPr>
      <w:rFonts w:ascii="Courier New" w:hAnsi="Courier New" w:cs="Courier New"/>
    </w:rPr>
  </w:style>
  <w:style w:type="paragraph" w:customStyle="1" w:styleId="SpaceBreak">
    <w:name w:val="Space Break (#)"/>
    <w:basedOn w:val="Normal"/>
    <w:next w:val="Text-StdNo-Indenttx1"/>
    <w:uiPriority w:val="29"/>
    <w:qFormat/>
    <w:rsid w:val="00507687"/>
    <w:pPr>
      <w:widowControl w:val="0"/>
      <w:pBdr>
        <w:left w:val="single" w:sz="48" w:space="4" w:color="D9D9D9"/>
      </w:pBdr>
      <w:shd w:val="clear" w:color="auto" w:fill="D9D9D9"/>
      <w:spacing w:after="0" w:line="276" w:lineRule="auto"/>
      <w:jc w:val="center"/>
    </w:pPr>
    <w:rPr>
      <w:rFonts w:ascii="Times New Roman" w:hAnsi="Times New Roman" w:cs="Times New Roman"/>
      <w:sz w:val="24"/>
    </w:rPr>
  </w:style>
  <w:style w:type="paragraph" w:customStyle="1" w:styleId="SpaceBreakwithOrnamentorn">
    <w:name w:val="Space Break with Ornament (orn)"/>
    <w:basedOn w:val="Normal"/>
    <w:next w:val="Text-StdNo-Indenttx1"/>
    <w:uiPriority w:val="29"/>
    <w:qFormat/>
    <w:rsid w:val="00507687"/>
    <w:pPr>
      <w:widowControl w:val="0"/>
      <w:pBdr>
        <w:left w:val="single" w:sz="48" w:space="4" w:color="D9D9D9"/>
      </w:pBdr>
      <w:shd w:val="clear" w:color="auto" w:fill="D9D9D9"/>
      <w:spacing w:after="0" w:line="240" w:lineRule="auto"/>
      <w:jc w:val="center"/>
    </w:pPr>
    <w:rPr>
      <w:rFonts w:ascii="Times New Roman" w:hAnsi="Times New Roman" w:cs="Times New Roman"/>
      <w:sz w:val="24"/>
    </w:rPr>
  </w:style>
  <w:style w:type="paragraph" w:customStyle="1" w:styleId="SpaceBreakwithALTOrnamentorn2">
    <w:name w:val="Space Break with ALT Ornament (orn2)"/>
    <w:basedOn w:val="Normal"/>
    <w:next w:val="Text-StdNo-Indenttx1"/>
    <w:uiPriority w:val="29"/>
    <w:rsid w:val="00507687"/>
    <w:pPr>
      <w:widowControl w:val="0"/>
      <w:pBdr>
        <w:left w:val="single" w:sz="48" w:space="4" w:color="D9D9D9"/>
      </w:pBdr>
      <w:shd w:val="clear" w:color="auto" w:fill="404040"/>
      <w:spacing w:after="0" w:line="360" w:lineRule="auto"/>
      <w:jc w:val="center"/>
    </w:pPr>
    <w:rPr>
      <w:rFonts w:ascii="Arial" w:hAnsi="Arial" w:cs="Arial"/>
      <w:color w:val="00B0F0"/>
      <w:sz w:val="21"/>
    </w:rPr>
  </w:style>
  <w:style w:type="paragraph" w:customStyle="1" w:styleId="SectionBreaksbr">
    <w:name w:val="Section Break (sbr)"/>
    <w:basedOn w:val="Normal"/>
    <w:uiPriority w:val="29"/>
    <w:rsid w:val="00507687"/>
    <w:pPr>
      <w:widowControl w:val="0"/>
      <w:pBdr>
        <w:left w:val="single" w:sz="48" w:space="4" w:color="FF00FF"/>
      </w:pBdr>
      <w:shd w:val="clear" w:color="auto" w:fill="D9D9D9"/>
      <w:spacing w:after="200" w:line="276" w:lineRule="auto"/>
      <w:jc w:val="center"/>
    </w:pPr>
    <w:rPr>
      <w:rFonts w:ascii="Times New Roman" w:hAnsi="Times New Roman" w:cs="Times New Roman"/>
      <w:sz w:val="28"/>
    </w:rPr>
  </w:style>
  <w:style w:type="paragraph" w:customStyle="1" w:styleId="PageBreakpb">
    <w:name w:val="Page Break (pb)"/>
    <w:basedOn w:val="Normal"/>
    <w:next w:val="ChapNumbercn"/>
    <w:uiPriority w:val="29"/>
    <w:qFormat/>
    <w:rsid w:val="00507687"/>
    <w:pPr>
      <w:widowControl w:val="0"/>
      <w:pBdr>
        <w:left w:val="single" w:sz="48" w:space="4" w:color="D9D9D9"/>
      </w:pBdr>
      <w:shd w:val="clear" w:color="auto" w:fill="D9D9D9"/>
      <w:spacing w:after="0" w:line="240" w:lineRule="auto"/>
    </w:pPr>
    <w:rPr>
      <w:rFonts w:ascii="Times New Roman" w:hAnsi="Times New Roman" w:cs="Times New Roman"/>
      <w:sz w:val="28"/>
    </w:rPr>
  </w:style>
  <w:style w:type="paragraph" w:customStyle="1" w:styleId="SpaceBreak-1-Linels1">
    <w:name w:val="Space Break - 1-Line (ls1)"/>
    <w:basedOn w:val="Normal"/>
    <w:next w:val="Text-StdNo-Indenttx1"/>
    <w:uiPriority w:val="29"/>
    <w:rsid w:val="00507687"/>
    <w:pPr>
      <w:widowControl w:val="0"/>
      <w:pBdr>
        <w:left w:val="single" w:sz="48" w:space="4" w:color="D9D9D9"/>
      </w:pBdr>
      <w:shd w:val="clear" w:color="auto" w:fill="D9D9D9"/>
      <w:spacing w:after="0" w:line="240" w:lineRule="auto"/>
      <w:jc w:val="center"/>
    </w:pPr>
    <w:rPr>
      <w:rFonts w:ascii="Times New Roman" w:hAnsi="Times New Roman" w:cs="Times New Roman"/>
      <w:sz w:val="24"/>
    </w:rPr>
  </w:style>
  <w:style w:type="paragraph" w:customStyle="1" w:styleId="SpaceBreak-2-Linels2">
    <w:name w:val="Space Break - 2-Line (ls2)"/>
    <w:basedOn w:val="Normal"/>
    <w:next w:val="Text-StdNo-Indenttx1"/>
    <w:uiPriority w:val="29"/>
    <w:rsid w:val="00507687"/>
    <w:pPr>
      <w:widowControl w:val="0"/>
      <w:pBdr>
        <w:left w:val="single" w:sz="48" w:space="4" w:color="D9D9D9"/>
      </w:pBdr>
      <w:shd w:val="clear" w:color="auto" w:fill="D9D9D9"/>
      <w:spacing w:after="0" w:line="480" w:lineRule="auto"/>
      <w:jc w:val="center"/>
    </w:pPr>
    <w:rPr>
      <w:rFonts w:ascii="Times New Roman" w:hAnsi="Times New Roman" w:cs="Times New Roman"/>
      <w:sz w:val="24"/>
    </w:rPr>
  </w:style>
  <w:style w:type="paragraph" w:customStyle="1" w:styleId="SpaceBreak-3-Linels3">
    <w:name w:val="Space Break - 3-Line (ls3)"/>
    <w:basedOn w:val="Normal"/>
    <w:next w:val="Text-StdNo-Indenttx1"/>
    <w:uiPriority w:val="29"/>
    <w:rsid w:val="00507687"/>
    <w:pPr>
      <w:widowControl w:val="0"/>
      <w:pBdr>
        <w:left w:val="single" w:sz="48" w:space="4" w:color="D9D9D9"/>
      </w:pBdr>
      <w:shd w:val="clear" w:color="auto" w:fill="D9D9D9"/>
      <w:spacing w:after="0" w:line="720" w:lineRule="auto"/>
      <w:jc w:val="center"/>
    </w:pPr>
    <w:rPr>
      <w:rFonts w:ascii="Times New Roman" w:hAnsi="Times New Roman" w:cs="Times New Roman"/>
      <w:sz w:val="24"/>
    </w:rPr>
  </w:style>
  <w:style w:type="paragraph" w:customStyle="1" w:styleId="Head-Level-1h1">
    <w:name w:val="Head - Level-1 (h1)"/>
    <w:basedOn w:val="Normal"/>
    <w:next w:val="Text-StdNo-Indenttx1"/>
    <w:uiPriority w:val="29"/>
    <w:qFormat/>
    <w:rsid w:val="00507687"/>
    <w:pPr>
      <w:widowControl w:val="0"/>
      <w:pBdr>
        <w:left w:val="single" w:sz="48" w:space="4" w:color="FF00FF"/>
      </w:pBdr>
      <w:spacing w:before="360" w:after="0" w:line="480" w:lineRule="auto"/>
      <w:outlineLvl w:val="3"/>
    </w:pPr>
    <w:rPr>
      <w:rFonts w:ascii="Arial Black" w:hAnsi="Arial Black"/>
      <w:sz w:val="32"/>
    </w:rPr>
  </w:style>
  <w:style w:type="paragraph" w:customStyle="1" w:styleId="Head-Level-2h2">
    <w:name w:val="Head - Level-2 (h2)"/>
    <w:basedOn w:val="Normal"/>
    <w:next w:val="Text-StdNo-Indenttx1"/>
    <w:uiPriority w:val="29"/>
    <w:qFormat/>
    <w:rsid w:val="00507687"/>
    <w:pPr>
      <w:widowControl w:val="0"/>
      <w:pBdr>
        <w:left w:val="double" w:sz="18" w:space="4" w:color="FF00FF"/>
      </w:pBdr>
      <w:spacing w:before="360" w:after="0" w:line="480" w:lineRule="auto"/>
      <w:outlineLvl w:val="4"/>
    </w:pPr>
    <w:rPr>
      <w:rFonts w:ascii="Arial" w:hAnsi="Arial" w:cs="Arial"/>
      <w:sz w:val="32"/>
    </w:rPr>
  </w:style>
  <w:style w:type="paragraph" w:customStyle="1" w:styleId="Head-Level-3h3">
    <w:name w:val="Head - Level-3 (h3)"/>
    <w:basedOn w:val="Normal"/>
    <w:next w:val="Text-StdNo-Indenttx1"/>
    <w:uiPriority w:val="29"/>
    <w:rsid w:val="00507687"/>
    <w:pPr>
      <w:widowControl w:val="0"/>
      <w:pBdr>
        <w:left w:val="dotted" w:sz="48" w:space="4" w:color="FF00FF"/>
      </w:pBdr>
      <w:spacing w:before="360" w:after="0" w:line="480" w:lineRule="auto"/>
      <w:outlineLvl w:val="5"/>
    </w:pPr>
    <w:rPr>
      <w:rFonts w:ascii="Arial Narrow" w:hAnsi="Arial Narrow"/>
      <w:sz w:val="32"/>
    </w:rPr>
  </w:style>
  <w:style w:type="paragraph" w:customStyle="1" w:styleId="Head-Level-4h4">
    <w:name w:val="Head - Level-4 (h4)"/>
    <w:basedOn w:val="Normal"/>
    <w:next w:val="Text-StdNo-Indenttx1"/>
    <w:uiPriority w:val="29"/>
    <w:rsid w:val="00507687"/>
    <w:pPr>
      <w:widowControl w:val="0"/>
      <w:pBdr>
        <w:left w:val="triple" w:sz="12" w:space="4" w:color="FF00FF"/>
      </w:pBdr>
      <w:spacing w:before="360" w:after="0" w:line="480" w:lineRule="auto"/>
      <w:outlineLvl w:val="6"/>
    </w:pPr>
    <w:rPr>
      <w:rFonts w:ascii="Arial Black" w:hAnsi="Arial Black"/>
      <w:sz w:val="28"/>
    </w:rPr>
  </w:style>
  <w:style w:type="paragraph" w:customStyle="1" w:styleId="Head-Level-5h5">
    <w:name w:val="Head - Level-5 (h5)"/>
    <w:basedOn w:val="Normal"/>
    <w:next w:val="Text-StdNo-Indenttx1"/>
    <w:uiPriority w:val="29"/>
    <w:rsid w:val="00507687"/>
    <w:pPr>
      <w:widowControl w:val="0"/>
      <w:pBdr>
        <w:left w:val="thinThickLargeGap" w:sz="36" w:space="4" w:color="FF00FF"/>
      </w:pBdr>
      <w:spacing w:before="360" w:after="0" w:line="480" w:lineRule="auto"/>
      <w:outlineLvl w:val="7"/>
    </w:pPr>
    <w:rPr>
      <w:rFonts w:ascii="Arial" w:hAnsi="Arial" w:cs="Arial"/>
      <w:sz w:val="28"/>
    </w:rPr>
  </w:style>
  <w:style w:type="paragraph" w:customStyle="1" w:styleId="Head-Level-6h6">
    <w:name w:val="Head - Level-6 (h6)"/>
    <w:basedOn w:val="Normal"/>
    <w:next w:val="Text-StdNo-Indenttx1"/>
    <w:uiPriority w:val="29"/>
    <w:rsid w:val="00507687"/>
    <w:pPr>
      <w:widowControl w:val="0"/>
      <w:pBdr>
        <w:left w:val="thickThinLargeGap" w:sz="36" w:space="4" w:color="FF00FF"/>
      </w:pBdr>
      <w:spacing w:before="360" w:after="0" w:line="480" w:lineRule="auto"/>
      <w:outlineLvl w:val="8"/>
    </w:pPr>
    <w:rPr>
      <w:rFonts w:ascii="Arial Narrow" w:hAnsi="Arial Narrow"/>
      <w:sz w:val="32"/>
    </w:rPr>
  </w:style>
  <w:style w:type="paragraph" w:customStyle="1" w:styleId="Dateline-Texttdl">
    <w:name w:val="Dateline - Text (tdl)"/>
    <w:basedOn w:val="Normal"/>
    <w:next w:val="ChapOpeningTextNo-Indentcotx1"/>
    <w:uiPriority w:val="29"/>
    <w:rsid w:val="00507687"/>
    <w:pPr>
      <w:widowControl w:val="0"/>
      <w:pBdr>
        <w:left w:val="wave" w:sz="12" w:space="4" w:color="FF00FF"/>
      </w:pBdr>
      <w:spacing w:after="200" w:line="480" w:lineRule="auto"/>
    </w:pPr>
    <w:rPr>
      <w:rFonts w:ascii="Courier New" w:hAnsi="Courier New" w:cs="Courier New"/>
    </w:rPr>
  </w:style>
  <w:style w:type="paragraph" w:customStyle="1" w:styleId="Extractext">
    <w:name w:val="Extract (ext)"/>
    <w:basedOn w:val="Normal"/>
    <w:uiPriority w:val="29"/>
    <w:qFormat/>
    <w:rsid w:val="00507687"/>
    <w:pPr>
      <w:widowControl w:val="0"/>
      <w:pBdr>
        <w:left w:val="single" w:sz="48" w:space="31" w:color="FF8000"/>
      </w:pBdr>
      <w:spacing w:after="0" w:line="480" w:lineRule="auto"/>
      <w:ind w:left="540" w:right="540" w:firstLine="720"/>
    </w:pPr>
    <w:rPr>
      <w:rFonts w:ascii="Times New Roman" w:hAnsi="Times New Roman" w:cs="Times New Roman"/>
      <w:sz w:val="24"/>
    </w:rPr>
  </w:style>
  <w:style w:type="paragraph" w:customStyle="1" w:styleId="ExtractHeadexth">
    <w:name w:val="Extract Head (exth)"/>
    <w:basedOn w:val="Normal"/>
    <w:next w:val="Extract-NoIndentext1"/>
    <w:uiPriority w:val="29"/>
    <w:rsid w:val="00507687"/>
    <w:pPr>
      <w:widowControl w:val="0"/>
      <w:pBdr>
        <w:left w:val="dotted" w:sz="48" w:space="31" w:color="FF8000"/>
      </w:pBdr>
      <w:spacing w:before="120" w:after="0" w:line="480" w:lineRule="auto"/>
      <w:ind w:left="540" w:right="540"/>
    </w:pPr>
    <w:rPr>
      <w:rFonts w:ascii="Arial Black" w:hAnsi="Arial Black"/>
    </w:rPr>
  </w:style>
  <w:style w:type="paragraph" w:customStyle="1" w:styleId="Extract-VerseorPoetryextv">
    <w:name w:val="Extract - Verse or Poetry (extv)"/>
    <w:basedOn w:val="Normal"/>
    <w:uiPriority w:val="29"/>
    <w:rsid w:val="00507687"/>
    <w:pPr>
      <w:widowControl w:val="0"/>
      <w:pBdr>
        <w:left w:val="single" w:sz="48" w:space="31" w:color="FF8000"/>
      </w:pBdr>
      <w:spacing w:after="0" w:line="480" w:lineRule="auto"/>
      <w:ind w:left="1080" w:right="720" w:hanging="360"/>
    </w:pPr>
    <w:rPr>
      <w:rFonts w:ascii="Times New Roman" w:hAnsi="Times New Roman" w:cs="Times New Roman"/>
      <w:sz w:val="24"/>
    </w:rPr>
  </w:style>
  <w:style w:type="paragraph" w:customStyle="1" w:styleId="Extract-Noteextn">
    <w:name w:val="Extract - Note (extn)"/>
    <w:basedOn w:val="Normal"/>
    <w:uiPriority w:val="29"/>
    <w:rsid w:val="00507687"/>
    <w:pPr>
      <w:widowControl w:val="0"/>
      <w:pBdr>
        <w:left w:val="thinThickLargeGap" w:sz="36" w:space="31" w:color="FF8000"/>
      </w:pBdr>
      <w:spacing w:before="120" w:after="0" w:line="360" w:lineRule="auto"/>
      <w:ind w:left="540" w:right="540"/>
    </w:pPr>
    <w:rPr>
      <w:rFonts w:ascii="Times New Roman" w:hAnsi="Times New Roman" w:cs="Times New Roman"/>
      <w:sz w:val="20"/>
    </w:rPr>
  </w:style>
  <w:style w:type="paragraph" w:customStyle="1" w:styleId="Extract-NoteHeadextnh">
    <w:name w:val="Extract - Note Head (extnh)"/>
    <w:basedOn w:val="Normal"/>
    <w:next w:val="Extract-Noteextn"/>
    <w:uiPriority w:val="29"/>
    <w:rsid w:val="00507687"/>
    <w:pPr>
      <w:widowControl w:val="0"/>
      <w:pBdr>
        <w:left w:val="thickThinLargeGap" w:sz="36" w:space="31" w:color="FF8000"/>
      </w:pBdr>
      <w:spacing w:before="120" w:after="0" w:line="360" w:lineRule="auto"/>
      <w:ind w:left="540" w:right="540"/>
    </w:pPr>
    <w:rPr>
      <w:rFonts w:ascii="Arial" w:hAnsi="Arial" w:cs="Arial"/>
      <w:sz w:val="18"/>
    </w:rPr>
  </w:style>
  <w:style w:type="paragraph" w:customStyle="1" w:styleId="Extract-Headlineexthl">
    <w:name w:val="Extract - Headline (exthl)"/>
    <w:basedOn w:val="Normal"/>
    <w:next w:val="Extract-NoIndentext1"/>
    <w:uiPriority w:val="29"/>
    <w:rsid w:val="00507687"/>
    <w:pPr>
      <w:widowControl w:val="0"/>
      <w:pBdr>
        <w:left w:val="triple" w:sz="12" w:space="31" w:color="FF8000"/>
      </w:pBdr>
      <w:spacing w:after="0" w:line="480" w:lineRule="auto"/>
      <w:ind w:left="540" w:right="540"/>
      <w:jc w:val="center"/>
    </w:pPr>
    <w:rPr>
      <w:rFonts w:ascii="Arial Black" w:hAnsi="Arial Black"/>
    </w:rPr>
  </w:style>
  <w:style w:type="paragraph" w:customStyle="1" w:styleId="Extract-Emailextem">
    <w:name w:val="Extract - Email (extem)"/>
    <w:basedOn w:val="Normal"/>
    <w:uiPriority w:val="29"/>
    <w:rsid w:val="00507687"/>
    <w:pPr>
      <w:widowControl w:val="0"/>
      <w:pBdr>
        <w:left w:val="wave" w:sz="12" w:space="31" w:color="FF8000"/>
      </w:pBdr>
      <w:spacing w:after="120" w:line="360" w:lineRule="auto"/>
      <w:ind w:left="547" w:right="547"/>
    </w:pPr>
    <w:rPr>
      <w:rFonts w:ascii="Courier New" w:hAnsi="Courier New" w:cs="Courier New"/>
      <w:sz w:val="24"/>
    </w:rPr>
  </w:style>
  <w:style w:type="paragraph" w:customStyle="1" w:styleId="Extract-EmailHeadingemh">
    <w:name w:val="Extract - Email Heading (emh)"/>
    <w:basedOn w:val="Normal"/>
    <w:next w:val="Extract-Emailextem"/>
    <w:uiPriority w:val="29"/>
    <w:rsid w:val="00507687"/>
    <w:pPr>
      <w:widowControl w:val="0"/>
      <w:pBdr>
        <w:left w:val="doubleWave" w:sz="6" w:space="31" w:color="FF8000"/>
      </w:pBdr>
      <w:spacing w:after="0" w:line="360" w:lineRule="auto"/>
      <w:ind w:left="540" w:right="540"/>
    </w:pPr>
    <w:rPr>
      <w:rFonts w:ascii="Arial" w:hAnsi="Arial" w:cs="Arial"/>
      <w:sz w:val="20"/>
    </w:rPr>
  </w:style>
  <w:style w:type="paragraph" w:customStyle="1" w:styleId="Extract-Websiteextws">
    <w:name w:val="Extract - Website (extws)"/>
    <w:basedOn w:val="Normal"/>
    <w:uiPriority w:val="29"/>
    <w:rsid w:val="00507687"/>
    <w:pPr>
      <w:widowControl w:val="0"/>
      <w:pBdr>
        <w:left w:val="single" w:sz="18" w:space="31" w:color="FF8000"/>
      </w:pBdr>
      <w:spacing w:after="0" w:line="360" w:lineRule="auto"/>
      <w:ind w:left="540" w:right="540"/>
    </w:pPr>
    <w:rPr>
      <w:rFonts w:ascii="Courier New" w:hAnsi="Courier New" w:cs="Courier New"/>
      <w:sz w:val="24"/>
    </w:rPr>
  </w:style>
  <w:style w:type="paragraph" w:customStyle="1" w:styleId="Extract-SongLyricextsl">
    <w:name w:val="Extract - Song Lyric (extsl)"/>
    <w:basedOn w:val="Normal"/>
    <w:uiPriority w:val="29"/>
    <w:rsid w:val="00507687"/>
    <w:pPr>
      <w:widowControl w:val="0"/>
      <w:pBdr>
        <w:left w:val="double" w:sz="18" w:space="31" w:color="FF8000"/>
      </w:pBdr>
      <w:spacing w:after="0" w:line="480" w:lineRule="auto"/>
      <w:ind w:left="1440" w:right="720" w:hanging="720"/>
    </w:pPr>
    <w:rPr>
      <w:rFonts w:ascii="Arial" w:hAnsi="Arial" w:cs="Arial"/>
    </w:rPr>
  </w:style>
  <w:style w:type="paragraph" w:customStyle="1" w:styleId="Extract-BusinessCardextbc">
    <w:name w:val="Extract - Business Card (extbc)"/>
    <w:basedOn w:val="Normal"/>
    <w:uiPriority w:val="29"/>
    <w:rsid w:val="00507687"/>
    <w:pPr>
      <w:widowControl w:val="0"/>
      <w:pBdr>
        <w:left w:val="double" w:sz="6" w:space="31" w:color="FF8000"/>
      </w:pBdr>
      <w:spacing w:after="0" w:line="480" w:lineRule="auto"/>
      <w:ind w:left="540" w:right="540"/>
    </w:pPr>
    <w:rPr>
      <w:rFonts w:ascii="Arial" w:hAnsi="Arial" w:cs="Arial"/>
      <w:sz w:val="24"/>
    </w:rPr>
  </w:style>
  <w:style w:type="paragraph" w:customStyle="1" w:styleId="Extract-Telegramtel">
    <w:name w:val="Extract - Telegram (tel)"/>
    <w:basedOn w:val="Normal"/>
    <w:uiPriority w:val="29"/>
    <w:rsid w:val="00507687"/>
    <w:pPr>
      <w:widowControl w:val="0"/>
      <w:pBdr>
        <w:left w:val="wave" w:sz="12" w:space="31" w:color="FF8000"/>
      </w:pBdr>
      <w:spacing w:after="120" w:line="360" w:lineRule="auto"/>
      <w:ind w:left="547" w:right="547"/>
    </w:pPr>
    <w:rPr>
      <w:rFonts w:ascii="Courier New" w:hAnsi="Courier New" w:cs="Courier New"/>
      <w:sz w:val="24"/>
    </w:rPr>
  </w:style>
  <w:style w:type="paragraph" w:customStyle="1" w:styleId="Extract-Inscriptionins">
    <w:name w:val="Extract - Inscription (ins)"/>
    <w:basedOn w:val="Normal"/>
    <w:next w:val="Text-StdNo-Indenttx1"/>
    <w:uiPriority w:val="29"/>
    <w:rsid w:val="00507687"/>
    <w:pPr>
      <w:widowControl w:val="0"/>
      <w:pBdr>
        <w:left w:val="single" w:sz="48" w:space="31" w:color="FF8000"/>
      </w:pBdr>
      <w:spacing w:after="0" w:line="480" w:lineRule="auto"/>
      <w:ind w:left="540" w:right="360"/>
    </w:pPr>
    <w:rPr>
      <w:rFonts w:ascii="Arial Narrow" w:hAnsi="Arial Narrow"/>
      <w:sz w:val="20"/>
    </w:rPr>
  </w:style>
  <w:style w:type="paragraph" w:customStyle="1" w:styleId="Extract-ScheduleofEventssch">
    <w:name w:val="Extract - Schedule of Events (sch)"/>
    <w:basedOn w:val="Normal"/>
    <w:uiPriority w:val="29"/>
    <w:rsid w:val="00507687"/>
    <w:pPr>
      <w:widowControl w:val="0"/>
      <w:pBdr>
        <w:left w:val="single" w:sz="8" w:space="31" w:color="FF8000"/>
      </w:pBdr>
      <w:spacing w:before="120" w:after="0" w:line="480" w:lineRule="auto"/>
      <w:ind w:left="540" w:right="360"/>
    </w:pPr>
    <w:rPr>
      <w:rFonts w:ascii="Times New Roman" w:hAnsi="Times New Roman" w:cs="Times New Roman"/>
      <w:sz w:val="24"/>
    </w:rPr>
  </w:style>
  <w:style w:type="paragraph" w:customStyle="1" w:styleId="EpigraphinTextnon-versetepi">
    <w:name w:val="Epigraph in Text – non-verse (tepi)"/>
    <w:rsid w:val="0013346E"/>
    <w:pPr>
      <w:widowControl w:val="0"/>
      <w:pBdr>
        <w:left w:val="dotted" w:sz="48" w:space="31" w:color="FF8000"/>
      </w:pBdr>
      <w:spacing w:line="480" w:lineRule="auto"/>
      <w:ind w:left="720" w:right="720"/>
    </w:pPr>
    <w:rPr>
      <w:rFonts w:ascii="Arial" w:eastAsiaTheme="minorEastAsia" w:hAnsi="Arial" w:cs="Arial"/>
    </w:rPr>
  </w:style>
  <w:style w:type="paragraph" w:customStyle="1" w:styleId="EpigraphinTextversetepiv">
    <w:name w:val="Epigraph in Text – verse (tepiv)"/>
    <w:rsid w:val="0013346E"/>
    <w:pPr>
      <w:widowControl w:val="0"/>
      <w:pBdr>
        <w:left w:val="triple" w:sz="12" w:space="31" w:color="FF8000"/>
      </w:pBdr>
      <w:spacing w:line="480" w:lineRule="auto"/>
      <w:ind w:left="1080" w:right="720" w:hanging="360"/>
    </w:pPr>
    <w:rPr>
      <w:rFonts w:ascii="Arial" w:eastAsiaTheme="minorEastAsia" w:hAnsi="Arial" w:cs="Arial"/>
    </w:rPr>
  </w:style>
  <w:style w:type="paragraph" w:customStyle="1" w:styleId="EpigraphinTextSourceteps">
    <w:name w:val="Epigraph in Text – Source (teps)"/>
    <w:rsid w:val="0013346E"/>
    <w:pPr>
      <w:widowControl w:val="0"/>
      <w:pBdr>
        <w:left w:val="wave" w:sz="12" w:space="31" w:color="FF8000"/>
      </w:pBdr>
      <w:spacing w:line="480" w:lineRule="auto"/>
      <w:ind w:left="720" w:right="720"/>
      <w:jc w:val="right"/>
    </w:pPr>
    <w:rPr>
      <w:rFonts w:ascii="Times New Roman" w:eastAsiaTheme="minorEastAsia" w:hAnsi="Times New Roman"/>
    </w:rPr>
  </w:style>
  <w:style w:type="paragraph" w:customStyle="1" w:styleId="LetterExtGeneralextl">
    <w:name w:val="Letter Ext General (extl)"/>
    <w:basedOn w:val="Normal"/>
    <w:uiPriority w:val="29"/>
    <w:rsid w:val="00507687"/>
    <w:pPr>
      <w:widowControl w:val="0"/>
      <w:pBdr>
        <w:left w:val="dotted" w:sz="48" w:space="31" w:color="FF0000"/>
      </w:pBdr>
      <w:spacing w:after="200" w:line="480" w:lineRule="auto"/>
      <w:ind w:left="547" w:right="547"/>
    </w:pPr>
    <w:rPr>
      <w:rFonts w:ascii="Arial Narrow" w:hAnsi="Arial Narrow"/>
      <w:sz w:val="20"/>
    </w:rPr>
  </w:style>
  <w:style w:type="paragraph" w:customStyle="1" w:styleId="LetterExtHeadnotehn">
    <w:name w:val="Letter Ext Headnote (hn)"/>
    <w:basedOn w:val="Normal"/>
    <w:uiPriority w:val="29"/>
    <w:rsid w:val="00507687"/>
    <w:pPr>
      <w:widowControl w:val="0"/>
      <w:pBdr>
        <w:left w:val="thinThickLargeGap" w:sz="36" w:space="31" w:color="FF0000"/>
      </w:pBdr>
      <w:spacing w:after="0" w:line="480" w:lineRule="auto"/>
      <w:ind w:left="540" w:right="540"/>
      <w:jc w:val="center"/>
    </w:pPr>
    <w:rPr>
      <w:rFonts w:ascii="Arial Narrow" w:hAnsi="Arial Narrow"/>
      <w:sz w:val="20"/>
    </w:rPr>
  </w:style>
  <w:style w:type="paragraph" w:customStyle="1" w:styleId="LetterExtDatelineldl">
    <w:name w:val="Letter Ext Dateline (ldl)"/>
    <w:basedOn w:val="Normal"/>
    <w:uiPriority w:val="29"/>
    <w:rsid w:val="00507687"/>
    <w:pPr>
      <w:widowControl w:val="0"/>
      <w:pBdr>
        <w:left w:val="wave" w:sz="12" w:space="31" w:color="FF0000"/>
      </w:pBdr>
      <w:spacing w:after="0" w:line="480" w:lineRule="auto"/>
      <w:ind w:left="540" w:right="540"/>
      <w:jc w:val="right"/>
    </w:pPr>
    <w:rPr>
      <w:rFonts w:ascii="Arial Narrow" w:hAnsi="Arial Narrow"/>
      <w:sz w:val="20"/>
    </w:rPr>
  </w:style>
  <w:style w:type="paragraph" w:customStyle="1" w:styleId="LetterExtAddressladd">
    <w:name w:val="Letter Ext Address (ladd)"/>
    <w:basedOn w:val="Normal"/>
    <w:uiPriority w:val="29"/>
    <w:rsid w:val="00507687"/>
    <w:pPr>
      <w:widowControl w:val="0"/>
      <w:pBdr>
        <w:left w:val="thickThinLargeGap" w:sz="36" w:space="31" w:color="FF0000"/>
      </w:pBdr>
      <w:spacing w:after="0" w:line="480" w:lineRule="auto"/>
      <w:ind w:left="540" w:right="540" w:firstLine="720"/>
    </w:pPr>
    <w:rPr>
      <w:rFonts w:ascii="Arial Narrow" w:hAnsi="Arial Narrow"/>
      <w:sz w:val="20"/>
    </w:rPr>
  </w:style>
  <w:style w:type="paragraph" w:customStyle="1" w:styleId="LetterExtSalutationlsa">
    <w:name w:val="Letter Ext Salutation (lsa)"/>
    <w:basedOn w:val="Normal"/>
    <w:uiPriority w:val="29"/>
    <w:rsid w:val="00507687"/>
    <w:pPr>
      <w:widowControl w:val="0"/>
      <w:pBdr>
        <w:left w:val="doubleWave" w:sz="6" w:space="31" w:color="FF0000"/>
      </w:pBdr>
      <w:spacing w:after="0" w:line="480" w:lineRule="auto"/>
      <w:ind w:left="547" w:right="547" w:firstLine="720"/>
    </w:pPr>
    <w:rPr>
      <w:rFonts w:ascii="Arial Narrow" w:hAnsi="Arial Narrow"/>
      <w:sz w:val="20"/>
    </w:rPr>
  </w:style>
  <w:style w:type="paragraph" w:customStyle="1" w:styleId="LetterExtBodyTextltx">
    <w:name w:val="Letter Ext Body Text (ltx)"/>
    <w:basedOn w:val="Normal"/>
    <w:uiPriority w:val="29"/>
    <w:rsid w:val="00507687"/>
    <w:pPr>
      <w:widowControl w:val="0"/>
      <w:pBdr>
        <w:left w:val="single" w:sz="48" w:space="31" w:color="FF0000"/>
      </w:pBdr>
      <w:spacing w:after="0" w:line="480" w:lineRule="auto"/>
      <w:ind w:left="540" w:right="540" w:firstLine="720"/>
    </w:pPr>
    <w:rPr>
      <w:rFonts w:ascii="Arial Narrow" w:hAnsi="Arial Narrow"/>
      <w:sz w:val="20"/>
    </w:rPr>
  </w:style>
  <w:style w:type="paragraph" w:customStyle="1" w:styleId="LetterExtBodyTextNo-Indentltx1">
    <w:name w:val="Letter Ext Body Text No-Indent (ltx1)"/>
    <w:basedOn w:val="Normal"/>
    <w:next w:val="LetterExtBodyTextltx"/>
    <w:uiPriority w:val="29"/>
    <w:rsid w:val="00507687"/>
    <w:pPr>
      <w:widowControl w:val="0"/>
      <w:pBdr>
        <w:left w:val="double" w:sz="18" w:space="31" w:color="FF0000"/>
      </w:pBdr>
      <w:spacing w:after="0" w:line="480" w:lineRule="auto"/>
      <w:ind w:left="540" w:right="540"/>
    </w:pPr>
    <w:rPr>
      <w:rFonts w:ascii="Arial Narrow" w:hAnsi="Arial Narrow"/>
      <w:sz w:val="20"/>
    </w:rPr>
  </w:style>
  <w:style w:type="paragraph" w:customStyle="1" w:styleId="LetterExtClosinglcl">
    <w:name w:val="Letter Ext Closing (lcl)"/>
    <w:basedOn w:val="Normal"/>
    <w:uiPriority w:val="29"/>
    <w:rsid w:val="00507687"/>
    <w:pPr>
      <w:widowControl w:val="0"/>
      <w:pBdr>
        <w:left w:val="triple" w:sz="12" w:space="31" w:color="FF0000"/>
      </w:pBdr>
      <w:spacing w:after="0" w:line="480" w:lineRule="auto"/>
      <w:ind w:left="540" w:right="540"/>
      <w:jc w:val="right"/>
    </w:pPr>
    <w:rPr>
      <w:rFonts w:ascii="Arial Narrow" w:hAnsi="Arial Narrow"/>
      <w:sz w:val="20"/>
    </w:rPr>
  </w:style>
  <w:style w:type="paragraph" w:customStyle="1" w:styleId="LetterExtSignaturelsig">
    <w:name w:val="Letter Ext Signature (lsig)"/>
    <w:basedOn w:val="Normal"/>
    <w:uiPriority w:val="29"/>
    <w:rsid w:val="00507687"/>
    <w:pPr>
      <w:widowControl w:val="0"/>
      <w:pBdr>
        <w:left w:val="dashSmallGap" w:sz="24" w:space="31" w:color="FF0000"/>
      </w:pBdr>
      <w:spacing w:after="0" w:line="480" w:lineRule="auto"/>
      <w:ind w:left="540" w:right="540"/>
      <w:jc w:val="right"/>
    </w:pPr>
    <w:rPr>
      <w:rFonts w:ascii="Arial Narrow" w:hAnsi="Arial Narrow"/>
      <w:sz w:val="20"/>
    </w:rPr>
  </w:style>
  <w:style w:type="paragraph" w:customStyle="1" w:styleId="LetterExtPostscriptlps">
    <w:name w:val="Letter Ext Postscript (lps)"/>
    <w:basedOn w:val="Normal"/>
    <w:uiPriority w:val="29"/>
    <w:rsid w:val="00507687"/>
    <w:pPr>
      <w:widowControl w:val="0"/>
      <w:pBdr>
        <w:left w:val="single" w:sz="24" w:space="31" w:color="FF0000"/>
      </w:pBdr>
      <w:spacing w:after="0" w:line="480" w:lineRule="auto"/>
      <w:ind w:left="540" w:right="540"/>
    </w:pPr>
    <w:rPr>
      <w:rFonts w:ascii="Arial Narrow" w:hAnsi="Arial Narrow"/>
      <w:sz w:val="20"/>
    </w:rPr>
  </w:style>
  <w:style w:type="paragraph" w:customStyle="1" w:styleId="ScreenplayExtractsp">
    <w:name w:val="Screenplay Extract (sp)"/>
    <w:basedOn w:val="Normal"/>
    <w:uiPriority w:val="29"/>
    <w:rsid w:val="00507687"/>
    <w:pPr>
      <w:widowControl w:val="0"/>
      <w:pBdr>
        <w:left w:val="triple" w:sz="12" w:space="4" w:color="66FF66"/>
      </w:pBdr>
      <w:spacing w:after="0" w:line="480" w:lineRule="auto"/>
      <w:ind w:left="2880" w:right="2880"/>
    </w:pPr>
    <w:rPr>
      <w:rFonts w:ascii="Courier New" w:hAnsi="Courier New" w:cs="Courier New"/>
      <w:sz w:val="24"/>
    </w:rPr>
  </w:style>
  <w:style w:type="paragraph" w:customStyle="1" w:styleId="ScreenplayHeadsph">
    <w:name w:val="Screenplay Head (sph)"/>
    <w:basedOn w:val="Normal"/>
    <w:next w:val="ScreenplayTextNo-Indentsptx1"/>
    <w:uiPriority w:val="29"/>
    <w:rsid w:val="00507687"/>
    <w:pPr>
      <w:widowControl w:val="0"/>
      <w:pBdr>
        <w:left w:val="single" w:sz="48" w:space="4" w:color="66FF66"/>
      </w:pBdr>
      <w:spacing w:after="0" w:line="480" w:lineRule="auto"/>
      <w:jc w:val="center"/>
      <w:outlineLvl w:val="2"/>
    </w:pPr>
    <w:rPr>
      <w:rFonts w:ascii="Arial" w:hAnsi="Arial" w:cs="Arial"/>
      <w:sz w:val="28"/>
    </w:rPr>
  </w:style>
  <w:style w:type="paragraph" w:customStyle="1" w:styleId="ScreenplaySubheadspsh">
    <w:name w:val="Screenplay Subhead (spsh)"/>
    <w:basedOn w:val="Normal"/>
    <w:next w:val="ScreenplayTextNo-Indentsptx1"/>
    <w:uiPriority w:val="29"/>
    <w:rsid w:val="00507687"/>
    <w:pPr>
      <w:widowControl w:val="0"/>
      <w:pBdr>
        <w:left w:val="dotted" w:sz="48" w:space="4" w:color="66FF66"/>
      </w:pBdr>
      <w:spacing w:after="0" w:line="480" w:lineRule="auto"/>
      <w:jc w:val="center"/>
      <w:outlineLvl w:val="3"/>
    </w:pPr>
    <w:rPr>
      <w:rFonts w:ascii="Arial" w:hAnsi="Arial" w:cs="Arial"/>
      <w:sz w:val="24"/>
    </w:rPr>
  </w:style>
  <w:style w:type="paragraph" w:customStyle="1" w:styleId="ScreenplayTextsptx">
    <w:name w:val="Screenplay Text (sptx)"/>
    <w:basedOn w:val="Normal"/>
    <w:uiPriority w:val="29"/>
    <w:rsid w:val="00507687"/>
    <w:pPr>
      <w:widowControl w:val="0"/>
      <w:pBdr>
        <w:left w:val="wave" w:sz="12" w:space="4" w:color="66FF66"/>
      </w:pBdr>
      <w:spacing w:after="200" w:line="480" w:lineRule="auto"/>
      <w:ind w:left="2160" w:right="2160" w:firstLine="360"/>
    </w:pPr>
    <w:rPr>
      <w:rFonts w:ascii="Courier New" w:hAnsi="Courier New" w:cs="Courier New"/>
    </w:rPr>
  </w:style>
  <w:style w:type="paragraph" w:customStyle="1" w:styleId="ScreenplayTextNo-Indentsptx1">
    <w:name w:val="Screenplay Text No-Indent (sptx1)"/>
    <w:basedOn w:val="Normal"/>
    <w:next w:val="ScreenplayTextsptx"/>
    <w:uiPriority w:val="29"/>
    <w:rsid w:val="00507687"/>
    <w:pPr>
      <w:widowControl w:val="0"/>
      <w:pBdr>
        <w:left w:val="doubleWave" w:sz="6" w:space="4" w:color="66FF66"/>
      </w:pBdr>
      <w:spacing w:after="0" w:line="480" w:lineRule="auto"/>
      <w:ind w:left="2160"/>
    </w:pPr>
    <w:rPr>
      <w:rFonts w:ascii="Courier New" w:hAnsi="Courier New" w:cs="Courier New"/>
    </w:rPr>
  </w:style>
  <w:style w:type="paragraph" w:customStyle="1" w:styleId="ScreenplayStageDirectionssd">
    <w:name w:val="Screenplay Stage Directions (sd)"/>
    <w:basedOn w:val="Normal"/>
    <w:next w:val="ScreenplayTextNo-Indentsptx1"/>
    <w:uiPriority w:val="29"/>
    <w:rsid w:val="00507687"/>
    <w:pPr>
      <w:widowControl w:val="0"/>
      <w:pBdr>
        <w:left w:val="dashSmallGap" w:sz="24" w:space="4" w:color="66FF66"/>
      </w:pBdr>
      <w:spacing w:after="120" w:line="480" w:lineRule="auto"/>
      <w:ind w:left="2160"/>
    </w:pPr>
    <w:rPr>
      <w:rFonts w:ascii="Arial Narrow" w:hAnsi="Arial Narrow"/>
      <w:sz w:val="21"/>
    </w:rPr>
  </w:style>
  <w:style w:type="paragraph" w:customStyle="1" w:styleId="ScreenplaySpeakers">
    <w:name w:val="Screenplay Speaker (s)"/>
    <w:basedOn w:val="Normal"/>
    <w:next w:val="ScreenplayTextNo-Indentsptx1"/>
    <w:uiPriority w:val="29"/>
    <w:rsid w:val="00507687"/>
    <w:pPr>
      <w:widowControl w:val="0"/>
      <w:pBdr>
        <w:left w:val="double" w:sz="18" w:space="4" w:color="66FF66"/>
      </w:pBdr>
      <w:spacing w:before="240" w:after="0" w:line="480" w:lineRule="auto"/>
      <w:jc w:val="center"/>
    </w:pPr>
    <w:rPr>
      <w:rFonts w:ascii="Courier New" w:hAnsi="Courier New" w:cs="Courier New"/>
      <w:sz w:val="24"/>
    </w:rPr>
  </w:style>
  <w:style w:type="paragraph" w:customStyle="1" w:styleId="ScreenplayDramatisPersonaedp">
    <w:name w:val="Screenplay Dramatis Personae (dp)"/>
    <w:basedOn w:val="Normal"/>
    <w:uiPriority w:val="29"/>
    <w:rsid w:val="00507687"/>
    <w:pPr>
      <w:widowControl w:val="0"/>
      <w:pBdr>
        <w:left w:val="single" w:sz="24" w:space="4" w:color="66FF66"/>
      </w:pBdr>
      <w:spacing w:after="200" w:line="480" w:lineRule="auto"/>
    </w:pPr>
    <w:rPr>
      <w:rFonts w:ascii="Courier New" w:hAnsi="Courier New" w:cs="Courier New"/>
    </w:rPr>
  </w:style>
  <w:style w:type="paragraph" w:customStyle="1" w:styleId="PoemTitlevt">
    <w:name w:val="Poem Title (vt)"/>
    <w:basedOn w:val="Normal"/>
    <w:next w:val="VerseTextvtx"/>
    <w:uiPriority w:val="29"/>
    <w:rsid w:val="00507687"/>
    <w:pPr>
      <w:widowControl w:val="0"/>
      <w:pBdr>
        <w:left w:val="double" w:sz="18" w:space="4" w:color="00FFFF"/>
      </w:pBdr>
      <w:spacing w:after="200" w:line="480" w:lineRule="auto"/>
      <w:jc w:val="center"/>
      <w:outlineLvl w:val="1"/>
    </w:pPr>
    <w:rPr>
      <w:rFonts w:ascii="Arial" w:hAnsi="Arial" w:cs="Arial"/>
      <w:sz w:val="48"/>
    </w:rPr>
  </w:style>
  <w:style w:type="paragraph" w:customStyle="1" w:styleId="PoemSubtitlevst">
    <w:name w:val="Poem Subtitle (vst)"/>
    <w:basedOn w:val="Normal"/>
    <w:next w:val="VerseTextvtx"/>
    <w:uiPriority w:val="29"/>
    <w:rsid w:val="00507687"/>
    <w:pPr>
      <w:widowControl w:val="0"/>
      <w:pBdr>
        <w:left w:val="triple" w:sz="12" w:space="4" w:color="00FFFF"/>
      </w:pBdr>
      <w:spacing w:after="200" w:line="480" w:lineRule="auto"/>
      <w:jc w:val="center"/>
    </w:pPr>
    <w:rPr>
      <w:rFonts w:ascii="Times New Roman" w:hAnsi="Times New Roman" w:cs="Times New Roman"/>
      <w:sz w:val="36"/>
    </w:rPr>
  </w:style>
  <w:style w:type="paragraph" w:customStyle="1" w:styleId="PoemLevel-1Subheadvh1">
    <w:name w:val="Poem Level-1 Subhead (vh1)"/>
    <w:basedOn w:val="Normal"/>
    <w:next w:val="VerseTextvtx"/>
    <w:uiPriority w:val="29"/>
    <w:rsid w:val="00507687"/>
    <w:pPr>
      <w:widowControl w:val="0"/>
      <w:pBdr>
        <w:left w:val="thinThickLargeGap" w:sz="36" w:space="4" w:color="00FFFF"/>
      </w:pBdr>
      <w:spacing w:before="360" w:after="0" w:line="480" w:lineRule="auto"/>
      <w:outlineLvl w:val="4"/>
    </w:pPr>
    <w:rPr>
      <w:rFonts w:ascii="Arial Black" w:hAnsi="Arial Black"/>
      <w:sz w:val="32"/>
    </w:rPr>
  </w:style>
  <w:style w:type="paragraph" w:customStyle="1" w:styleId="PoemLevel-2Subheadvh2">
    <w:name w:val="Poem Level-2 Subhead (vh2)"/>
    <w:basedOn w:val="Normal"/>
    <w:next w:val="VerseTextvtx"/>
    <w:uiPriority w:val="29"/>
    <w:rsid w:val="00507687"/>
    <w:pPr>
      <w:widowControl w:val="0"/>
      <w:pBdr>
        <w:left w:val="thickThinLargeGap" w:sz="36" w:space="4" w:color="00FFFF"/>
      </w:pBdr>
      <w:spacing w:before="360" w:after="0" w:line="480" w:lineRule="auto"/>
      <w:outlineLvl w:val="5"/>
    </w:pPr>
    <w:rPr>
      <w:rFonts w:ascii="Arial" w:hAnsi="Arial" w:cs="Arial"/>
      <w:sz w:val="32"/>
    </w:rPr>
  </w:style>
  <w:style w:type="paragraph" w:customStyle="1" w:styleId="PoemLevel-3Subheadvh3">
    <w:name w:val="Poem Level-3 Subhead (vh3)"/>
    <w:basedOn w:val="Normal"/>
    <w:next w:val="VerseTextvtx"/>
    <w:uiPriority w:val="29"/>
    <w:rsid w:val="00507687"/>
    <w:pPr>
      <w:widowControl w:val="0"/>
      <w:pBdr>
        <w:left w:val="wave" w:sz="12" w:space="4" w:color="00FFFF"/>
      </w:pBdr>
      <w:spacing w:before="360" w:after="0" w:line="480" w:lineRule="auto"/>
      <w:outlineLvl w:val="6"/>
    </w:pPr>
    <w:rPr>
      <w:rFonts w:ascii="Arial Narrow" w:hAnsi="Arial Narrow"/>
      <w:sz w:val="32"/>
    </w:rPr>
  </w:style>
  <w:style w:type="paragraph" w:customStyle="1" w:styleId="PoemLevel-4Subheadvh4">
    <w:name w:val="Poem Level-4 Subhead (vh4)"/>
    <w:basedOn w:val="Normal"/>
    <w:next w:val="VerseTextvtx"/>
    <w:uiPriority w:val="29"/>
    <w:rsid w:val="00507687"/>
    <w:pPr>
      <w:widowControl w:val="0"/>
      <w:pBdr>
        <w:left w:val="doubleWave" w:sz="6" w:space="4" w:color="00FFFF"/>
      </w:pBdr>
      <w:spacing w:before="360" w:after="0" w:line="480" w:lineRule="auto"/>
      <w:outlineLvl w:val="7"/>
    </w:pPr>
    <w:rPr>
      <w:rFonts w:ascii="Arial Black" w:hAnsi="Arial Black"/>
      <w:sz w:val="28"/>
    </w:rPr>
  </w:style>
  <w:style w:type="paragraph" w:customStyle="1" w:styleId="PoemLevel-5Subheadvh5">
    <w:name w:val="Poem Level-5 Subhead (vh5)"/>
    <w:basedOn w:val="Normal"/>
    <w:next w:val="VerseTextvtx"/>
    <w:uiPriority w:val="29"/>
    <w:rsid w:val="00507687"/>
    <w:pPr>
      <w:widowControl w:val="0"/>
      <w:pBdr>
        <w:left w:val="single" w:sz="24" w:space="4" w:color="00FFFF"/>
      </w:pBdr>
      <w:spacing w:before="360" w:after="0" w:line="480" w:lineRule="auto"/>
      <w:outlineLvl w:val="8"/>
    </w:pPr>
    <w:rPr>
      <w:rFonts w:ascii="Arial" w:hAnsi="Arial" w:cs="Arial"/>
      <w:sz w:val="28"/>
    </w:rPr>
  </w:style>
  <w:style w:type="paragraph" w:customStyle="1" w:styleId="PoemNumericSubheadsvhn">
    <w:name w:val="Poem Numeric Subheads (vhn)"/>
    <w:basedOn w:val="Normal"/>
    <w:next w:val="VerseTextvtx"/>
    <w:uiPriority w:val="29"/>
    <w:rsid w:val="00507687"/>
    <w:pPr>
      <w:widowControl w:val="0"/>
      <w:pBdr>
        <w:left w:val="double" w:sz="6" w:space="4" w:color="00FFFF"/>
      </w:pBdr>
      <w:spacing w:after="200" w:line="360" w:lineRule="auto"/>
      <w:outlineLvl w:val="3"/>
    </w:pPr>
    <w:rPr>
      <w:rFonts w:ascii="Times New Roman" w:hAnsi="Times New Roman" w:cs="Times New Roman"/>
      <w:sz w:val="36"/>
    </w:rPr>
  </w:style>
  <w:style w:type="paragraph" w:customStyle="1" w:styleId="PoemEpigraphnon-versevepi">
    <w:name w:val="Poem Epigraph – non-verse (vepi)"/>
    <w:rsid w:val="0013346E"/>
    <w:pPr>
      <w:widowControl w:val="0"/>
      <w:pBdr>
        <w:left w:val="single" w:sz="8" w:space="31" w:color="00FFFF"/>
      </w:pBdr>
      <w:spacing w:line="480" w:lineRule="auto"/>
      <w:ind w:left="540" w:right="540"/>
    </w:pPr>
    <w:rPr>
      <w:rFonts w:ascii="Arial" w:eastAsiaTheme="minorEastAsia" w:hAnsi="Arial" w:cs="Arial"/>
    </w:rPr>
  </w:style>
  <w:style w:type="paragraph" w:customStyle="1" w:styleId="PoemEpigraphversevepiv">
    <w:name w:val="Poem Epigraph – verse (vepiv)"/>
    <w:basedOn w:val="Normal"/>
    <w:rsid w:val="0013346E"/>
    <w:pPr>
      <w:pBdr>
        <w:left w:val="dotted" w:sz="18" w:space="31" w:color="00FFFF"/>
      </w:pBdr>
      <w:spacing w:after="0" w:line="480" w:lineRule="auto"/>
      <w:ind w:left="1260" w:right="540" w:hanging="720"/>
    </w:pPr>
    <w:rPr>
      <w:rFonts w:ascii="Times New Roman" w:hAnsi="Times New Roman"/>
      <w:sz w:val="24"/>
    </w:rPr>
  </w:style>
  <w:style w:type="paragraph" w:customStyle="1" w:styleId="PoemEpigraphSourceveps">
    <w:name w:val="Poem Epigraph Source (veps)"/>
    <w:basedOn w:val="Normal"/>
    <w:next w:val="VerseTextvtx"/>
    <w:uiPriority w:val="29"/>
    <w:rsid w:val="00507687"/>
    <w:pPr>
      <w:widowControl w:val="0"/>
      <w:pBdr>
        <w:left w:val="dashSmallGap" w:sz="18" w:space="31" w:color="00FFFF"/>
      </w:pBdr>
      <w:spacing w:after="0" w:line="360" w:lineRule="auto"/>
      <w:ind w:left="540" w:right="540"/>
      <w:jc w:val="right"/>
    </w:pPr>
    <w:rPr>
      <w:rFonts w:ascii="Times New Roman" w:hAnsi="Times New Roman" w:cs="Times New Roman"/>
      <w:sz w:val="24"/>
    </w:rPr>
  </w:style>
  <w:style w:type="paragraph" w:customStyle="1" w:styleId="PoemDatelinevdl">
    <w:name w:val="Poem Dateline (vdl)"/>
    <w:basedOn w:val="Normal"/>
    <w:next w:val="VerseTextvtx"/>
    <w:uiPriority w:val="29"/>
    <w:rsid w:val="00507687"/>
    <w:pPr>
      <w:widowControl w:val="0"/>
      <w:pBdr>
        <w:left w:val="single" w:sz="8" w:space="4" w:color="00FFFF"/>
      </w:pBdr>
      <w:spacing w:after="200" w:line="480" w:lineRule="auto"/>
    </w:pPr>
    <w:rPr>
      <w:rFonts w:ascii="Courier New" w:hAnsi="Courier New" w:cs="Courier New"/>
    </w:rPr>
  </w:style>
  <w:style w:type="paragraph" w:customStyle="1" w:styleId="PoemDedicationvded">
    <w:name w:val="Poem Dedication (vded)"/>
    <w:basedOn w:val="Normal"/>
    <w:next w:val="VerseTextvtx"/>
    <w:uiPriority w:val="29"/>
    <w:rsid w:val="00507687"/>
    <w:pPr>
      <w:widowControl w:val="0"/>
      <w:pBdr>
        <w:left w:val="single" w:sz="8" w:space="31" w:color="00FFFF"/>
      </w:pBdr>
      <w:spacing w:after="200" w:line="480" w:lineRule="auto"/>
      <w:ind w:left="720" w:right="720"/>
      <w:jc w:val="center"/>
    </w:pPr>
    <w:rPr>
      <w:rFonts w:ascii="Arial Narrow" w:hAnsi="Arial Narrow"/>
      <w:sz w:val="21"/>
    </w:rPr>
  </w:style>
  <w:style w:type="paragraph" w:customStyle="1" w:styleId="VerseTextvtx">
    <w:name w:val="Verse Text (vtx)"/>
    <w:basedOn w:val="Normal"/>
    <w:uiPriority w:val="29"/>
    <w:rsid w:val="00507687"/>
    <w:pPr>
      <w:widowControl w:val="0"/>
      <w:pBdr>
        <w:left w:val="single" w:sz="48" w:space="4" w:color="00FFFF"/>
      </w:pBdr>
      <w:spacing w:after="0" w:line="480" w:lineRule="auto"/>
      <w:ind w:left="360" w:hanging="360"/>
    </w:pPr>
    <w:rPr>
      <w:rFonts w:ascii="Times New Roman" w:hAnsi="Times New Roman" w:cs="Times New Roman"/>
      <w:sz w:val="24"/>
    </w:rPr>
  </w:style>
  <w:style w:type="paragraph" w:customStyle="1" w:styleId="VerseRun-inTextvrtx">
    <w:name w:val="Verse Run-in Text (vrtx)"/>
    <w:basedOn w:val="Normal"/>
    <w:uiPriority w:val="29"/>
    <w:rsid w:val="00507687"/>
    <w:pPr>
      <w:widowControl w:val="0"/>
      <w:pBdr>
        <w:left w:val="dotted" w:sz="48" w:space="4" w:color="00FFFF"/>
      </w:pBdr>
      <w:spacing w:after="0" w:line="480" w:lineRule="auto"/>
      <w:ind w:firstLine="720"/>
    </w:pPr>
    <w:rPr>
      <w:rFonts w:ascii="Times New Roman" w:hAnsi="Times New Roman" w:cs="Times New Roman"/>
      <w:sz w:val="24"/>
    </w:rPr>
  </w:style>
  <w:style w:type="paragraph" w:customStyle="1" w:styleId="VerseRun-inTextNo-Indentvrtx1">
    <w:name w:val="Verse Run-in Text No-Indent (vrtx1)"/>
    <w:basedOn w:val="Normal"/>
    <w:next w:val="VerseRun-inTextvrtx"/>
    <w:uiPriority w:val="29"/>
    <w:rsid w:val="00507687"/>
    <w:pPr>
      <w:widowControl w:val="0"/>
      <w:pBdr>
        <w:left w:val="dashSmallGap" w:sz="24" w:space="4" w:color="00FFFF"/>
      </w:pBdr>
      <w:spacing w:after="0" w:line="480" w:lineRule="auto"/>
    </w:pPr>
    <w:rPr>
      <w:rFonts w:ascii="Times New Roman" w:hAnsi="Times New Roman" w:cs="Times New Roman"/>
      <w:sz w:val="24"/>
    </w:rPr>
  </w:style>
  <w:style w:type="paragraph" w:customStyle="1" w:styleId="ListHeadlh">
    <w:name w:val="List Head (lh)"/>
    <w:basedOn w:val="Normal"/>
    <w:uiPriority w:val="29"/>
    <w:rsid w:val="00507687"/>
    <w:pPr>
      <w:widowControl w:val="0"/>
      <w:pBdr>
        <w:left w:val="thinThickLargeGap" w:sz="36" w:space="31" w:color="0000FF"/>
      </w:pBdr>
      <w:spacing w:after="200" w:line="480" w:lineRule="auto"/>
      <w:ind w:left="540"/>
    </w:pPr>
    <w:rPr>
      <w:rFonts w:ascii="Arial Black" w:hAnsi="Arial Black"/>
    </w:rPr>
  </w:style>
  <w:style w:type="paragraph" w:customStyle="1" w:styleId="ListNumnl">
    <w:name w:val="List Num (nl)"/>
    <w:basedOn w:val="Normal"/>
    <w:uiPriority w:val="29"/>
    <w:rsid w:val="00507687"/>
    <w:pPr>
      <w:widowControl w:val="0"/>
      <w:pBdr>
        <w:left w:val="single" w:sz="48" w:space="31" w:color="0000FF"/>
      </w:pBdr>
      <w:spacing w:before="240" w:after="240" w:line="480" w:lineRule="auto"/>
      <w:ind w:left="907" w:right="547" w:hanging="360"/>
      <w:contextualSpacing/>
    </w:pPr>
    <w:rPr>
      <w:rFonts w:ascii="Times New Roman" w:hAnsi="Times New Roman" w:cs="Times New Roman"/>
      <w:sz w:val="24"/>
    </w:rPr>
  </w:style>
  <w:style w:type="paragraph" w:customStyle="1" w:styleId="ListNumSubentrynsl">
    <w:name w:val="List Num Subentry (nsl)"/>
    <w:basedOn w:val="Normal"/>
    <w:uiPriority w:val="29"/>
    <w:rsid w:val="00507687"/>
    <w:pPr>
      <w:widowControl w:val="0"/>
      <w:pBdr>
        <w:left w:val="single" w:sz="48" w:space="31" w:color="0000FF"/>
      </w:pBdr>
      <w:spacing w:before="240" w:after="240" w:line="480" w:lineRule="auto"/>
      <w:ind w:left="1440" w:right="547" w:hanging="360"/>
      <w:contextualSpacing/>
    </w:pPr>
    <w:rPr>
      <w:rFonts w:ascii="Times New Roman" w:hAnsi="Times New Roman" w:cs="Times New Roman"/>
      <w:sz w:val="24"/>
    </w:rPr>
  </w:style>
  <w:style w:type="paragraph" w:customStyle="1" w:styleId="ListAlphaal">
    <w:name w:val="List Alpha (al)"/>
    <w:basedOn w:val="Normal"/>
    <w:uiPriority w:val="29"/>
    <w:rsid w:val="00507687"/>
    <w:pPr>
      <w:widowControl w:val="0"/>
      <w:pBdr>
        <w:left w:val="double" w:sz="18" w:space="31" w:color="0000FF"/>
      </w:pBdr>
      <w:spacing w:before="240" w:after="240" w:line="480" w:lineRule="auto"/>
      <w:ind w:left="907" w:right="547" w:hanging="360"/>
      <w:contextualSpacing/>
    </w:pPr>
    <w:rPr>
      <w:rFonts w:ascii="Times New Roman" w:hAnsi="Times New Roman" w:cs="Times New Roman"/>
      <w:sz w:val="24"/>
    </w:rPr>
  </w:style>
  <w:style w:type="paragraph" w:customStyle="1" w:styleId="ListAlphaSubentryasl">
    <w:name w:val="List Alpha Subentry (asl)"/>
    <w:basedOn w:val="Normal"/>
    <w:uiPriority w:val="29"/>
    <w:rsid w:val="00507687"/>
    <w:pPr>
      <w:widowControl w:val="0"/>
      <w:pBdr>
        <w:left w:val="double" w:sz="18" w:space="31" w:color="0000FF"/>
      </w:pBdr>
      <w:spacing w:before="240" w:after="240" w:line="480" w:lineRule="auto"/>
      <w:ind w:left="1080" w:right="540"/>
      <w:contextualSpacing/>
    </w:pPr>
    <w:rPr>
      <w:rFonts w:ascii="Times New Roman" w:hAnsi="Times New Roman" w:cs="Times New Roman"/>
      <w:sz w:val="24"/>
    </w:rPr>
  </w:style>
  <w:style w:type="paragraph" w:customStyle="1" w:styleId="ListBulletbl">
    <w:name w:val="List Bullet (bl)"/>
    <w:basedOn w:val="Normal"/>
    <w:uiPriority w:val="29"/>
    <w:rsid w:val="00507687"/>
    <w:pPr>
      <w:widowControl w:val="0"/>
      <w:numPr>
        <w:numId w:val="20"/>
      </w:numPr>
      <w:pBdr>
        <w:left w:val="dotted" w:sz="48" w:space="31" w:color="0000FF"/>
      </w:pBdr>
      <w:spacing w:before="240" w:after="240" w:line="480" w:lineRule="auto"/>
      <w:ind w:right="547"/>
      <w:contextualSpacing/>
    </w:pPr>
    <w:rPr>
      <w:rFonts w:ascii="Times New Roman" w:hAnsi="Times New Roman" w:cs="Times New Roman"/>
      <w:sz w:val="24"/>
    </w:rPr>
  </w:style>
  <w:style w:type="paragraph" w:customStyle="1" w:styleId="ListBulletSubentrybsl">
    <w:name w:val="List Bullet Subentry (bsl)"/>
    <w:basedOn w:val="Normal"/>
    <w:uiPriority w:val="29"/>
    <w:rsid w:val="00507687"/>
    <w:pPr>
      <w:widowControl w:val="0"/>
      <w:numPr>
        <w:numId w:val="21"/>
      </w:numPr>
      <w:pBdr>
        <w:left w:val="dotted" w:sz="48" w:space="31" w:color="0000FF"/>
      </w:pBdr>
      <w:spacing w:before="240" w:after="240" w:line="480" w:lineRule="auto"/>
      <w:ind w:right="547"/>
      <w:contextualSpacing/>
    </w:pPr>
    <w:rPr>
      <w:rFonts w:ascii="Times New Roman" w:hAnsi="Times New Roman" w:cs="Times New Roman"/>
      <w:sz w:val="24"/>
    </w:rPr>
  </w:style>
  <w:style w:type="paragraph" w:customStyle="1" w:styleId="ListUnnumul">
    <w:name w:val="List Unnum (ul)"/>
    <w:basedOn w:val="Normal"/>
    <w:uiPriority w:val="29"/>
    <w:rsid w:val="00507687"/>
    <w:pPr>
      <w:widowControl w:val="0"/>
      <w:pBdr>
        <w:left w:val="triple" w:sz="12" w:space="31" w:color="0000FF"/>
      </w:pBdr>
      <w:spacing w:before="240" w:after="240" w:line="480" w:lineRule="auto"/>
      <w:ind w:left="907" w:right="547" w:hanging="360"/>
      <w:contextualSpacing/>
    </w:pPr>
    <w:rPr>
      <w:rFonts w:ascii="Times New Roman" w:hAnsi="Times New Roman" w:cs="Times New Roman"/>
      <w:sz w:val="24"/>
    </w:rPr>
  </w:style>
  <w:style w:type="paragraph" w:customStyle="1" w:styleId="ListUnnumSubentryusl">
    <w:name w:val="List Unnum Subentry (usl)"/>
    <w:basedOn w:val="Normal"/>
    <w:uiPriority w:val="29"/>
    <w:rsid w:val="00507687"/>
    <w:pPr>
      <w:widowControl w:val="0"/>
      <w:pBdr>
        <w:left w:val="triple" w:sz="12" w:space="31" w:color="0000FF"/>
      </w:pBdr>
      <w:spacing w:before="240" w:after="240" w:line="480" w:lineRule="auto"/>
      <w:ind w:left="1440" w:right="540" w:hanging="360"/>
      <w:contextualSpacing/>
    </w:pPr>
    <w:rPr>
      <w:rFonts w:ascii="Times New Roman" w:hAnsi="Times New Roman" w:cs="Times New Roman"/>
      <w:sz w:val="24"/>
    </w:rPr>
  </w:style>
  <w:style w:type="paragraph" w:customStyle="1" w:styleId="Checklistck">
    <w:name w:val="Checklist (ck)"/>
    <w:basedOn w:val="Normal"/>
    <w:uiPriority w:val="29"/>
    <w:rsid w:val="00507687"/>
    <w:pPr>
      <w:widowControl w:val="0"/>
      <w:numPr>
        <w:numId w:val="17"/>
      </w:numPr>
      <w:pBdr>
        <w:left w:val="thickThinLargeGap" w:sz="36" w:space="31" w:color="0000FF"/>
      </w:pBdr>
      <w:spacing w:before="240" w:after="240" w:line="480" w:lineRule="auto"/>
      <w:ind w:right="547"/>
      <w:contextualSpacing/>
    </w:pPr>
    <w:rPr>
      <w:rFonts w:ascii="Times New Roman" w:hAnsi="Times New Roman" w:cs="Times New Roman"/>
      <w:sz w:val="24"/>
    </w:rPr>
  </w:style>
  <w:style w:type="paragraph" w:customStyle="1" w:styleId="ChecklistSubentrycksl">
    <w:name w:val="Checklist Subentry (cksl)"/>
    <w:basedOn w:val="Normal"/>
    <w:uiPriority w:val="29"/>
    <w:rsid w:val="00507687"/>
    <w:pPr>
      <w:widowControl w:val="0"/>
      <w:numPr>
        <w:numId w:val="18"/>
      </w:numPr>
      <w:pBdr>
        <w:left w:val="thickThinLargeGap" w:sz="36" w:space="31" w:color="0000FF"/>
      </w:pBdr>
      <w:spacing w:after="0" w:line="480" w:lineRule="auto"/>
      <w:ind w:right="547"/>
    </w:pPr>
    <w:rPr>
      <w:rFonts w:ascii="Times New Roman" w:hAnsi="Times New Roman" w:cs="Times New Roman"/>
      <w:sz w:val="24"/>
    </w:rPr>
  </w:style>
  <w:style w:type="paragraph" w:customStyle="1" w:styleId="NumberedParagraphsnp">
    <w:name w:val="Numbered Paragraphs (np)"/>
    <w:basedOn w:val="Normal"/>
    <w:uiPriority w:val="29"/>
    <w:rsid w:val="00507687"/>
    <w:pPr>
      <w:widowControl w:val="0"/>
      <w:pBdr>
        <w:left w:val="wave" w:sz="12" w:space="31" w:color="0000FF"/>
      </w:pBdr>
      <w:spacing w:before="120" w:after="0" w:line="480" w:lineRule="auto"/>
      <w:ind w:left="900" w:right="540" w:hanging="360"/>
    </w:pPr>
    <w:rPr>
      <w:rFonts w:ascii="Times New Roman" w:hAnsi="Times New Roman" w:cs="Times New Roman"/>
      <w:sz w:val="24"/>
    </w:rPr>
  </w:style>
  <w:style w:type="paragraph" w:customStyle="1" w:styleId="BulletedParagraphsbp">
    <w:name w:val="Bulleted Paragraphs (bp)"/>
    <w:basedOn w:val="Normal"/>
    <w:uiPriority w:val="29"/>
    <w:rsid w:val="00507687"/>
    <w:pPr>
      <w:widowControl w:val="0"/>
      <w:numPr>
        <w:numId w:val="16"/>
      </w:numPr>
      <w:pBdr>
        <w:left w:val="doubleWave" w:sz="6" w:space="31" w:color="0000FF"/>
      </w:pBdr>
      <w:spacing w:before="120" w:after="0" w:line="480" w:lineRule="auto"/>
      <w:ind w:right="547"/>
    </w:pPr>
    <w:rPr>
      <w:rFonts w:ascii="Times New Roman" w:hAnsi="Times New Roman" w:cs="Times New Roman"/>
      <w:sz w:val="24"/>
    </w:rPr>
  </w:style>
  <w:style w:type="paragraph" w:customStyle="1" w:styleId="ColumnHeadch">
    <w:name w:val="Column Head (ch)"/>
    <w:basedOn w:val="Normal"/>
    <w:next w:val="ColumnTextNo-Indentcoltx1"/>
    <w:uiPriority w:val="29"/>
    <w:rsid w:val="00507687"/>
    <w:pPr>
      <w:widowControl w:val="0"/>
      <w:pBdr>
        <w:left w:val="single" w:sz="24" w:space="31" w:color="0000FF"/>
      </w:pBdr>
      <w:spacing w:after="200" w:line="480" w:lineRule="auto"/>
      <w:ind w:left="540" w:right="2880"/>
    </w:pPr>
    <w:rPr>
      <w:rFonts w:ascii="Arial Black" w:hAnsi="Arial Black"/>
    </w:rPr>
  </w:style>
  <w:style w:type="paragraph" w:customStyle="1" w:styleId="ColumnTextcoltx">
    <w:name w:val="Column Text (coltx)"/>
    <w:basedOn w:val="Normal"/>
    <w:uiPriority w:val="29"/>
    <w:rsid w:val="00507687"/>
    <w:pPr>
      <w:widowControl w:val="0"/>
      <w:pBdr>
        <w:left w:val="double" w:sz="12" w:space="4" w:color="0000FF"/>
      </w:pBdr>
      <w:spacing w:after="0" w:line="480" w:lineRule="auto"/>
      <w:ind w:right="4320" w:firstLine="720"/>
    </w:pPr>
    <w:rPr>
      <w:rFonts w:ascii="Times New Roman" w:hAnsi="Times New Roman" w:cs="Times New Roman"/>
      <w:sz w:val="24"/>
    </w:rPr>
  </w:style>
  <w:style w:type="paragraph" w:customStyle="1" w:styleId="ColumnTextNo-Indentcoltx1">
    <w:name w:val="Column Text No-Indent (coltx1)"/>
    <w:basedOn w:val="Normal"/>
    <w:uiPriority w:val="29"/>
    <w:rsid w:val="00507687"/>
    <w:pPr>
      <w:widowControl w:val="0"/>
      <w:pBdr>
        <w:left w:val="triple" w:sz="6" w:space="4" w:color="0000FF"/>
      </w:pBdr>
      <w:spacing w:after="0" w:line="480" w:lineRule="auto"/>
      <w:ind w:right="4320"/>
    </w:pPr>
    <w:rPr>
      <w:rFonts w:ascii="Times New Roman" w:hAnsi="Times New Roman" w:cs="Times New Roman"/>
      <w:sz w:val="24"/>
    </w:rPr>
  </w:style>
  <w:style w:type="paragraph" w:customStyle="1" w:styleId="Illustrationholderill">
    <w:name w:val="Illustration holder (ill)"/>
    <w:basedOn w:val="Normal"/>
    <w:next w:val="Text-Standardtx"/>
    <w:uiPriority w:val="29"/>
    <w:qFormat/>
    <w:rsid w:val="00507687"/>
    <w:pPr>
      <w:widowControl w:val="0"/>
      <w:pBdr>
        <w:top w:val="single" w:sz="8" w:space="6" w:color="auto"/>
        <w:left w:val="single" w:sz="8" w:space="4" w:color="auto"/>
        <w:bottom w:val="single" w:sz="8" w:space="6" w:color="auto"/>
        <w:right w:val="single" w:sz="8" w:space="4" w:color="auto"/>
      </w:pBdr>
      <w:shd w:val="clear" w:color="auto" w:fill="800040"/>
      <w:spacing w:before="240" w:after="240" w:line="276" w:lineRule="auto"/>
    </w:pPr>
    <w:rPr>
      <w:rFonts w:ascii="Times New Roman" w:hAnsi="Times New Roman" w:cs="Times New Roman"/>
      <w:color w:val="F79646"/>
      <w:sz w:val="24"/>
    </w:rPr>
  </w:style>
  <w:style w:type="paragraph" w:customStyle="1" w:styleId="Captioncap">
    <w:name w:val="Caption (cap)"/>
    <w:basedOn w:val="Normal"/>
    <w:next w:val="Text-Standardtx"/>
    <w:uiPriority w:val="29"/>
    <w:rsid w:val="00507687"/>
    <w:pPr>
      <w:widowControl w:val="0"/>
      <w:pBdr>
        <w:left w:val="single" w:sz="48" w:space="4" w:color="800040"/>
      </w:pBdr>
      <w:spacing w:after="200" w:line="480" w:lineRule="auto"/>
    </w:pPr>
    <w:rPr>
      <w:rFonts w:ascii="Arial Black" w:hAnsi="Arial Black"/>
      <w:sz w:val="20"/>
    </w:rPr>
  </w:style>
  <w:style w:type="paragraph" w:customStyle="1" w:styleId="IllustrationSourceis">
    <w:name w:val="Illustration Source (is)"/>
    <w:basedOn w:val="Normal"/>
    <w:uiPriority w:val="29"/>
    <w:rsid w:val="00507687"/>
    <w:pPr>
      <w:widowControl w:val="0"/>
      <w:pBdr>
        <w:left w:val="double" w:sz="18" w:space="4" w:color="800040"/>
      </w:pBdr>
      <w:spacing w:after="200" w:line="480" w:lineRule="auto"/>
    </w:pPr>
    <w:rPr>
      <w:rFonts w:ascii="Arial" w:hAnsi="Arial" w:cs="Arial"/>
      <w:sz w:val="20"/>
    </w:rPr>
  </w:style>
  <w:style w:type="paragraph" w:customStyle="1" w:styleId="Menumenu">
    <w:name w:val="Menu (menu)"/>
    <w:basedOn w:val="Normal"/>
    <w:uiPriority w:val="29"/>
    <w:rsid w:val="00507687"/>
    <w:pPr>
      <w:widowControl w:val="0"/>
      <w:pBdr>
        <w:left w:val="wave" w:sz="12" w:space="31" w:color="FFFF66"/>
      </w:pBdr>
      <w:spacing w:after="200" w:line="480" w:lineRule="auto"/>
      <w:ind w:left="540"/>
    </w:pPr>
    <w:rPr>
      <w:rFonts w:ascii="Arial" w:hAnsi="Arial" w:cs="Arial"/>
    </w:rPr>
  </w:style>
  <w:style w:type="paragraph" w:customStyle="1" w:styleId="ChapterContentscc">
    <w:name w:val="Chapter Contents (cc)"/>
    <w:basedOn w:val="Normal"/>
    <w:uiPriority w:val="29"/>
    <w:rsid w:val="00507687"/>
    <w:pPr>
      <w:widowControl w:val="0"/>
      <w:pBdr>
        <w:left w:val="doubleWave" w:sz="6" w:space="4" w:color="FFFF66"/>
      </w:pBdr>
      <w:spacing w:before="120" w:after="200" w:line="276" w:lineRule="auto"/>
    </w:pPr>
    <w:rPr>
      <w:rFonts w:ascii="Arial Narrow" w:hAnsi="Arial Narrow"/>
    </w:rPr>
  </w:style>
  <w:style w:type="paragraph" w:customStyle="1" w:styleId="RecipeHeadrh">
    <w:name w:val="Recipe Head (rh)"/>
    <w:basedOn w:val="Normal"/>
    <w:next w:val="RecipeHeadnoterhn"/>
    <w:uiPriority w:val="29"/>
    <w:rsid w:val="00507687"/>
    <w:pPr>
      <w:widowControl w:val="0"/>
      <w:pBdr>
        <w:left w:val="thinThickLargeGap" w:sz="36" w:space="4" w:color="80FF00"/>
      </w:pBdr>
      <w:spacing w:before="480" w:after="0" w:line="480" w:lineRule="auto"/>
      <w:jc w:val="center"/>
      <w:outlineLvl w:val="2"/>
    </w:pPr>
    <w:rPr>
      <w:rFonts w:ascii="Arial Black" w:hAnsi="Arial Black"/>
      <w:sz w:val="36"/>
    </w:rPr>
  </w:style>
  <w:style w:type="paragraph" w:customStyle="1" w:styleId="RecipeSubheadrsh">
    <w:name w:val="Recipe Subhead (rsh)"/>
    <w:basedOn w:val="Normal"/>
    <w:next w:val="RecipeProceduresrp"/>
    <w:uiPriority w:val="29"/>
    <w:rsid w:val="00507687"/>
    <w:pPr>
      <w:widowControl w:val="0"/>
      <w:pBdr>
        <w:left w:val="thickThinLargeGap" w:sz="36" w:space="4" w:color="80FF00"/>
      </w:pBdr>
      <w:spacing w:after="0" w:line="480" w:lineRule="auto"/>
      <w:jc w:val="center"/>
      <w:outlineLvl w:val="3"/>
    </w:pPr>
    <w:rPr>
      <w:rFonts w:ascii="Arial Narrow" w:hAnsi="Arial Narrow"/>
      <w:sz w:val="32"/>
    </w:rPr>
  </w:style>
  <w:style w:type="paragraph" w:customStyle="1" w:styleId="RecipeLevel-1Subheadrh1">
    <w:name w:val="Recipe Level-1 Subhead (rh1)"/>
    <w:basedOn w:val="Normal"/>
    <w:next w:val="RecipeProceduresrp"/>
    <w:uiPriority w:val="29"/>
    <w:rsid w:val="00507687"/>
    <w:pPr>
      <w:widowControl w:val="0"/>
      <w:pBdr>
        <w:left w:val="wave" w:sz="12" w:space="4" w:color="80FF00"/>
      </w:pBdr>
      <w:spacing w:before="240" w:after="0" w:line="480" w:lineRule="auto"/>
      <w:outlineLvl w:val="4"/>
    </w:pPr>
    <w:rPr>
      <w:rFonts w:ascii="Arial Black" w:hAnsi="Arial Black"/>
      <w:sz w:val="32"/>
    </w:rPr>
  </w:style>
  <w:style w:type="paragraph" w:customStyle="1" w:styleId="RecipeLevel-2Subheadrh2">
    <w:name w:val="Recipe Level-2 Subhead (rh2)"/>
    <w:basedOn w:val="Normal"/>
    <w:next w:val="RecipeProceduresrp"/>
    <w:uiPriority w:val="29"/>
    <w:rsid w:val="00507687"/>
    <w:pPr>
      <w:widowControl w:val="0"/>
      <w:pBdr>
        <w:left w:val="doubleWave" w:sz="6" w:space="4" w:color="80FF00"/>
      </w:pBdr>
      <w:spacing w:before="240" w:after="0" w:line="480" w:lineRule="auto"/>
      <w:outlineLvl w:val="5"/>
    </w:pPr>
    <w:rPr>
      <w:rFonts w:ascii="Arial" w:hAnsi="Arial" w:cs="Arial"/>
      <w:sz w:val="32"/>
    </w:rPr>
  </w:style>
  <w:style w:type="paragraph" w:customStyle="1" w:styleId="RecipeLevel-3Subheadrh3">
    <w:name w:val="Recipe Level-3 Subhead (rh3)"/>
    <w:basedOn w:val="Normal"/>
    <w:next w:val="RecipeProceduresrp"/>
    <w:uiPriority w:val="29"/>
    <w:rsid w:val="00507687"/>
    <w:pPr>
      <w:widowControl w:val="0"/>
      <w:pBdr>
        <w:left w:val="dashSmallGap" w:sz="24" w:space="4" w:color="80FF00"/>
      </w:pBdr>
      <w:spacing w:before="240" w:after="0" w:line="480" w:lineRule="auto"/>
      <w:outlineLvl w:val="6"/>
    </w:pPr>
    <w:rPr>
      <w:rFonts w:ascii="Arial Narrow" w:hAnsi="Arial Narrow"/>
      <w:sz w:val="32"/>
    </w:rPr>
  </w:style>
  <w:style w:type="paragraph" w:customStyle="1" w:styleId="RecipeLevel-4Subheadrh4">
    <w:name w:val="Recipe Level-4 Subhead (rh4)"/>
    <w:basedOn w:val="Normal"/>
    <w:next w:val="RecipeProceduresrp"/>
    <w:uiPriority w:val="29"/>
    <w:rsid w:val="00507687"/>
    <w:pPr>
      <w:widowControl w:val="0"/>
      <w:pBdr>
        <w:left w:val="double" w:sz="6" w:space="4" w:color="80FF00"/>
      </w:pBdr>
      <w:spacing w:before="240" w:after="0" w:line="480" w:lineRule="auto"/>
      <w:outlineLvl w:val="7"/>
    </w:pPr>
    <w:rPr>
      <w:rFonts w:ascii="Arial Black" w:hAnsi="Arial Black"/>
      <w:sz w:val="28"/>
    </w:rPr>
  </w:style>
  <w:style w:type="paragraph" w:customStyle="1" w:styleId="RecipeLevel-5Subheadrh5">
    <w:name w:val="Recipe Level-5 Subhead (rh5)"/>
    <w:basedOn w:val="Normal"/>
    <w:next w:val="RecipeProceduresrp"/>
    <w:uiPriority w:val="29"/>
    <w:rsid w:val="00507687"/>
    <w:pPr>
      <w:widowControl w:val="0"/>
      <w:pBdr>
        <w:left w:val="single" w:sz="8" w:space="4" w:color="80FF00"/>
      </w:pBdr>
      <w:spacing w:before="120" w:after="0" w:line="480" w:lineRule="auto"/>
      <w:outlineLvl w:val="8"/>
    </w:pPr>
    <w:rPr>
      <w:rFonts w:ascii="Arial" w:hAnsi="Arial" w:cs="Arial"/>
      <w:sz w:val="28"/>
    </w:rPr>
  </w:style>
  <w:style w:type="paragraph" w:customStyle="1" w:styleId="RecipeHeadnoterhn">
    <w:name w:val="Recipe Headnote (rhn)"/>
    <w:basedOn w:val="Normal"/>
    <w:uiPriority w:val="29"/>
    <w:rsid w:val="00507687"/>
    <w:pPr>
      <w:widowControl w:val="0"/>
      <w:pBdr>
        <w:left w:val="triple" w:sz="12" w:space="4" w:color="80FF00"/>
      </w:pBdr>
      <w:spacing w:before="120" w:after="0" w:line="480" w:lineRule="auto"/>
    </w:pPr>
    <w:rPr>
      <w:rFonts w:ascii="Arial" w:hAnsi="Arial" w:cs="Arial"/>
      <w:sz w:val="24"/>
    </w:rPr>
  </w:style>
  <w:style w:type="paragraph" w:customStyle="1" w:styleId="IngredientsHeadrih">
    <w:name w:val="Ingredients Head (rih)"/>
    <w:basedOn w:val="Normal"/>
    <w:next w:val="IngredientsListri"/>
    <w:uiPriority w:val="29"/>
    <w:rsid w:val="00507687"/>
    <w:pPr>
      <w:widowControl w:val="0"/>
      <w:pBdr>
        <w:left w:val="dotted" w:sz="48" w:space="4" w:color="80FF00"/>
      </w:pBdr>
      <w:spacing w:before="120" w:after="0" w:line="480" w:lineRule="auto"/>
    </w:pPr>
    <w:rPr>
      <w:rFonts w:ascii="Arial Black" w:hAnsi="Arial Black"/>
    </w:rPr>
  </w:style>
  <w:style w:type="paragraph" w:customStyle="1" w:styleId="IngredientsListri">
    <w:name w:val="Ingredients List (ri)"/>
    <w:basedOn w:val="Normal"/>
    <w:uiPriority w:val="29"/>
    <w:rsid w:val="00507687"/>
    <w:pPr>
      <w:widowControl w:val="0"/>
      <w:pBdr>
        <w:left w:val="double" w:sz="18" w:space="31" w:color="80FF00"/>
      </w:pBdr>
      <w:spacing w:before="120" w:after="0" w:line="360" w:lineRule="auto"/>
      <w:ind w:left="540"/>
      <w:contextualSpacing/>
    </w:pPr>
    <w:rPr>
      <w:rFonts w:ascii="Arial" w:hAnsi="Arial" w:cs="Arial"/>
    </w:rPr>
  </w:style>
  <w:style w:type="paragraph" w:customStyle="1" w:styleId="RecipeProceduresrp">
    <w:name w:val="Recipe Procedures (rp)"/>
    <w:basedOn w:val="Normal"/>
    <w:uiPriority w:val="29"/>
    <w:rsid w:val="00507687"/>
    <w:pPr>
      <w:widowControl w:val="0"/>
      <w:pBdr>
        <w:left w:val="single" w:sz="48" w:space="4" w:color="80FF00"/>
      </w:pBdr>
      <w:spacing w:before="120" w:after="0" w:line="480" w:lineRule="auto"/>
    </w:pPr>
    <w:rPr>
      <w:rFonts w:ascii="Times New Roman" w:hAnsi="Times New Roman" w:cs="Times New Roman"/>
      <w:sz w:val="24"/>
    </w:rPr>
  </w:style>
  <w:style w:type="paragraph" w:customStyle="1" w:styleId="RecipeTimert">
    <w:name w:val="Recipe Time (rt)"/>
    <w:basedOn w:val="Normal"/>
    <w:next w:val="RecipeSubheadrsh"/>
    <w:uiPriority w:val="29"/>
    <w:rsid w:val="00507687"/>
    <w:pPr>
      <w:widowControl w:val="0"/>
      <w:pBdr>
        <w:left w:val="single" w:sz="24" w:space="4" w:color="80FF00"/>
      </w:pBdr>
      <w:spacing w:after="0" w:line="480" w:lineRule="auto"/>
    </w:pPr>
    <w:rPr>
      <w:rFonts w:ascii="Courier New" w:hAnsi="Courier New" w:cs="Courier New"/>
    </w:rPr>
  </w:style>
  <w:style w:type="paragraph" w:customStyle="1" w:styleId="RecipeYieldry">
    <w:name w:val="Recipe Yield (ry)"/>
    <w:basedOn w:val="Normal"/>
    <w:uiPriority w:val="29"/>
    <w:rsid w:val="00507687"/>
    <w:pPr>
      <w:widowControl w:val="0"/>
      <w:pBdr>
        <w:left w:val="dotted" w:sz="24" w:space="22" w:color="80FF00"/>
      </w:pBdr>
      <w:spacing w:after="0" w:line="480" w:lineRule="auto"/>
      <w:ind w:left="360"/>
    </w:pPr>
    <w:rPr>
      <w:rFonts w:ascii="Courier New" w:hAnsi="Courier New" w:cs="Courier New"/>
    </w:rPr>
  </w:style>
  <w:style w:type="paragraph" w:customStyle="1" w:styleId="Sub-RecipeHeadsrh">
    <w:name w:val="Sub-Recipe Head (srh)"/>
    <w:basedOn w:val="Normal"/>
    <w:next w:val="Sub-RecipeHeadnotesrhn"/>
    <w:uiPriority w:val="29"/>
    <w:rsid w:val="00507687"/>
    <w:pPr>
      <w:widowControl w:val="0"/>
      <w:pBdr>
        <w:left w:val="thinThickLargeGap" w:sz="36" w:space="4" w:color="0080FF"/>
      </w:pBdr>
      <w:spacing w:before="240" w:after="0" w:line="480" w:lineRule="auto"/>
      <w:jc w:val="center"/>
      <w:outlineLvl w:val="2"/>
    </w:pPr>
    <w:rPr>
      <w:rFonts w:ascii="Arial Black" w:hAnsi="Arial Black"/>
      <w:sz w:val="36"/>
    </w:rPr>
  </w:style>
  <w:style w:type="paragraph" w:customStyle="1" w:styleId="Sub-RecipeSubheadsrsh">
    <w:name w:val="Sub-Recipe Subhead (srsh)"/>
    <w:basedOn w:val="Normal"/>
    <w:next w:val="Sub-RecipeProceduresNoIndentrp1"/>
    <w:uiPriority w:val="29"/>
    <w:rsid w:val="00507687"/>
    <w:pPr>
      <w:widowControl w:val="0"/>
      <w:pBdr>
        <w:left w:val="thickThinLargeGap" w:sz="36" w:space="4" w:color="0080FF"/>
      </w:pBdr>
      <w:spacing w:after="0" w:line="480" w:lineRule="auto"/>
      <w:jc w:val="center"/>
      <w:outlineLvl w:val="3"/>
    </w:pPr>
    <w:rPr>
      <w:rFonts w:ascii="Times New Roman" w:hAnsi="Times New Roman" w:cs="Times New Roman"/>
      <w:sz w:val="36"/>
    </w:rPr>
  </w:style>
  <w:style w:type="paragraph" w:customStyle="1" w:styleId="Sub-RecipeLevel-1Subheadsrsh1">
    <w:name w:val="Sub-Recipe Level-1 Subhead (srsh1)"/>
    <w:basedOn w:val="Normal"/>
    <w:next w:val="Sub-RecipeProceduresNoIndentrp1"/>
    <w:uiPriority w:val="29"/>
    <w:rsid w:val="00507687"/>
    <w:pPr>
      <w:widowControl w:val="0"/>
      <w:pBdr>
        <w:left w:val="wave" w:sz="12" w:space="4" w:color="0080FF"/>
      </w:pBdr>
      <w:spacing w:before="240" w:after="0" w:line="480" w:lineRule="auto"/>
      <w:outlineLvl w:val="4"/>
    </w:pPr>
    <w:rPr>
      <w:rFonts w:ascii="Arial Black" w:hAnsi="Arial Black"/>
      <w:sz w:val="32"/>
    </w:rPr>
  </w:style>
  <w:style w:type="paragraph" w:customStyle="1" w:styleId="Sub-RecipeLevel-2Subheadsrsh2">
    <w:name w:val="Sub-Recipe Level-2 Subhead (srsh2)"/>
    <w:basedOn w:val="Normal"/>
    <w:next w:val="Sub-RecipeProceduresNoIndentrp1"/>
    <w:uiPriority w:val="29"/>
    <w:rsid w:val="00507687"/>
    <w:pPr>
      <w:widowControl w:val="0"/>
      <w:pBdr>
        <w:left w:val="doubleWave" w:sz="6" w:space="4" w:color="0080FF"/>
      </w:pBdr>
      <w:spacing w:before="240" w:after="0" w:line="480" w:lineRule="auto"/>
      <w:outlineLvl w:val="5"/>
    </w:pPr>
    <w:rPr>
      <w:rFonts w:ascii="Arial" w:hAnsi="Arial" w:cs="Arial"/>
      <w:sz w:val="32"/>
    </w:rPr>
  </w:style>
  <w:style w:type="paragraph" w:customStyle="1" w:styleId="Sub-RecipeLevel-3Subheadsrsh3">
    <w:name w:val="Sub-Recipe Level-3 Subhead (srsh3)"/>
    <w:basedOn w:val="Normal"/>
    <w:next w:val="Sub-RecipeProceduresNoIndentrp1"/>
    <w:uiPriority w:val="29"/>
    <w:rsid w:val="00507687"/>
    <w:pPr>
      <w:widowControl w:val="0"/>
      <w:pBdr>
        <w:left w:val="dashSmallGap" w:sz="24" w:space="4" w:color="0080FF"/>
      </w:pBdr>
      <w:spacing w:before="240" w:after="0" w:line="480" w:lineRule="auto"/>
      <w:outlineLvl w:val="6"/>
    </w:pPr>
    <w:rPr>
      <w:rFonts w:ascii="Arial Narrow" w:hAnsi="Arial Narrow"/>
      <w:sz w:val="32"/>
    </w:rPr>
  </w:style>
  <w:style w:type="paragraph" w:customStyle="1" w:styleId="Sub-RecipeLevel-4Subheadsrsh4">
    <w:name w:val="Sub-Recipe Level-4 Subhead (srsh4)"/>
    <w:basedOn w:val="Normal"/>
    <w:next w:val="Sub-RecipeProceduresNoIndentrp1"/>
    <w:uiPriority w:val="29"/>
    <w:rsid w:val="00507687"/>
    <w:pPr>
      <w:widowControl w:val="0"/>
      <w:pBdr>
        <w:left w:val="double" w:sz="6" w:space="4" w:color="0080FF"/>
      </w:pBdr>
      <w:spacing w:before="240" w:after="0" w:line="480" w:lineRule="auto"/>
      <w:outlineLvl w:val="7"/>
    </w:pPr>
    <w:rPr>
      <w:rFonts w:ascii="Arial Black" w:hAnsi="Arial Black"/>
      <w:sz w:val="28"/>
    </w:rPr>
  </w:style>
  <w:style w:type="paragraph" w:customStyle="1" w:styleId="Sub-RecipeLevel-5Subheadsrsh5">
    <w:name w:val="Sub-Recipe Level-5 Subhead (srsh5)"/>
    <w:basedOn w:val="Normal"/>
    <w:next w:val="Sub-RecipeProceduresNoIndentrp1"/>
    <w:uiPriority w:val="29"/>
    <w:rsid w:val="00507687"/>
    <w:pPr>
      <w:widowControl w:val="0"/>
      <w:pBdr>
        <w:left w:val="single" w:sz="8" w:space="4" w:color="0080FF"/>
      </w:pBdr>
      <w:spacing w:after="0" w:line="480" w:lineRule="auto"/>
      <w:outlineLvl w:val="8"/>
    </w:pPr>
    <w:rPr>
      <w:rFonts w:ascii="Arial" w:hAnsi="Arial" w:cs="Arial"/>
      <w:sz w:val="28"/>
    </w:rPr>
  </w:style>
  <w:style w:type="paragraph" w:customStyle="1" w:styleId="Sub-RecipeHeadnotesrhn">
    <w:name w:val="Sub-Recipe Headnote (srhn)"/>
    <w:basedOn w:val="Normal"/>
    <w:next w:val="Sub-RecipeLevel-1Subheadsrsh1"/>
    <w:uiPriority w:val="29"/>
    <w:rsid w:val="00507687"/>
    <w:pPr>
      <w:widowControl w:val="0"/>
      <w:pBdr>
        <w:left w:val="triple" w:sz="12" w:space="4" w:color="0080FF"/>
      </w:pBdr>
      <w:spacing w:before="120" w:after="0" w:line="480" w:lineRule="auto"/>
    </w:pPr>
    <w:rPr>
      <w:rFonts w:ascii="Arial" w:hAnsi="Arial" w:cs="Arial"/>
      <w:sz w:val="24"/>
    </w:rPr>
  </w:style>
  <w:style w:type="paragraph" w:customStyle="1" w:styleId="Sub-RecipeIngredientsHeadsrih">
    <w:name w:val="Sub-Recipe Ingredients Head (srih)"/>
    <w:basedOn w:val="Normal"/>
    <w:next w:val="Sub-RecipeIngredientsListsri"/>
    <w:uiPriority w:val="29"/>
    <w:rsid w:val="00507687"/>
    <w:pPr>
      <w:widowControl w:val="0"/>
      <w:pBdr>
        <w:left w:val="dotted" w:sz="48" w:space="4" w:color="0080FF"/>
      </w:pBdr>
      <w:spacing w:before="120" w:after="0" w:line="480" w:lineRule="auto"/>
    </w:pPr>
    <w:rPr>
      <w:rFonts w:ascii="Arial Black" w:hAnsi="Arial Black"/>
    </w:rPr>
  </w:style>
  <w:style w:type="paragraph" w:customStyle="1" w:styleId="Sub-RecipeIngredientsListsri">
    <w:name w:val="Sub-Recipe Ingredients List (sri)"/>
    <w:basedOn w:val="Normal"/>
    <w:uiPriority w:val="29"/>
    <w:rsid w:val="00507687"/>
    <w:pPr>
      <w:widowControl w:val="0"/>
      <w:pBdr>
        <w:left w:val="double" w:sz="18" w:space="31" w:color="0080FF"/>
      </w:pBdr>
      <w:spacing w:before="120" w:after="0" w:line="360" w:lineRule="auto"/>
      <w:ind w:left="540"/>
      <w:contextualSpacing/>
    </w:pPr>
    <w:rPr>
      <w:rFonts w:ascii="Arial" w:hAnsi="Arial" w:cs="Arial"/>
      <w:sz w:val="21"/>
    </w:rPr>
  </w:style>
  <w:style w:type="paragraph" w:customStyle="1" w:styleId="Sub-RecipeProceduressrp">
    <w:name w:val="Sub-Recipe Procedures (srp)"/>
    <w:basedOn w:val="Normal"/>
    <w:uiPriority w:val="29"/>
    <w:rsid w:val="00507687"/>
    <w:pPr>
      <w:widowControl w:val="0"/>
      <w:pBdr>
        <w:left w:val="single" w:sz="48" w:space="4" w:color="0080FF"/>
      </w:pBdr>
      <w:spacing w:after="0" w:line="480" w:lineRule="auto"/>
      <w:ind w:firstLine="720"/>
    </w:pPr>
    <w:rPr>
      <w:rFonts w:ascii="Times New Roman" w:hAnsi="Times New Roman" w:cs="Times New Roman"/>
      <w:sz w:val="24"/>
    </w:rPr>
  </w:style>
  <w:style w:type="paragraph" w:customStyle="1" w:styleId="Sub-RecipeYieldsry">
    <w:name w:val="Sub-Recipe Yield (sry)"/>
    <w:basedOn w:val="Normal"/>
    <w:uiPriority w:val="29"/>
    <w:rsid w:val="00507687"/>
    <w:pPr>
      <w:widowControl w:val="0"/>
      <w:pBdr>
        <w:left w:val="dotted" w:sz="24" w:space="22" w:color="0080FF"/>
      </w:pBdr>
      <w:spacing w:after="0" w:line="480" w:lineRule="auto"/>
      <w:ind w:left="360"/>
    </w:pPr>
    <w:rPr>
      <w:rFonts w:ascii="Courier New" w:hAnsi="Courier New" w:cs="Courier New"/>
    </w:rPr>
  </w:style>
  <w:style w:type="paragraph" w:customStyle="1" w:styleId="RecipeVarHeadrvh">
    <w:name w:val="Recipe Var Head (rvh)"/>
    <w:basedOn w:val="Normal"/>
    <w:next w:val="RecipeVarTextNo-Indentrvtx1"/>
    <w:uiPriority w:val="29"/>
    <w:rsid w:val="00507687"/>
    <w:pPr>
      <w:widowControl w:val="0"/>
      <w:pBdr>
        <w:left w:val="dotted" w:sz="48" w:space="4" w:color="FFFF66"/>
      </w:pBdr>
      <w:spacing w:before="240" w:after="0" w:line="480" w:lineRule="auto"/>
      <w:jc w:val="center"/>
    </w:pPr>
    <w:rPr>
      <w:rFonts w:ascii="Arial" w:hAnsi="Arial" w:cs="Arial"/>
      <w:sz w:val="30"/>
    </w:rPr>
  </w:style>
  <w:style w:type="paragraph" w:customStyle="1" w:styleId="RecipeVarTextrvtx">
    <w:name w:val="Recipe Var Text (rvtx)"/>
    <w:basedOn w:val="Normal"/>
    <w:uiPriority w:val="29"/>
    <w:rsid w:val="00507687"/>
    <w:pPr>
      <w:widowControl w:val="0"/>
      <w:pBdr>
        <w:left w:val="single" w:sz="48" w:space="4" w:color="FFFF66"/>
      </w:pBdr>
      <w:spacing w:after="0" w:line="480" w:lineRule="auto"/>
      <w:ind w:firstLine="720"/>
    </w:pPr>
    <w:rPr>
      <w:rFonts w:ascii="Arial" w:hAnsi="Arial" w:cs="Arial"/>
      <w:sz w:val="21"/>
    </w:rPr>
  </w:style>
  <w:style w:type="paragraph" w:customStyle="1" w:styleId="RecipeVarTextNo-Indentrvtx1">
    <w:name w:val="Recipe Var Text No-Indent (rvtx1)"/>
    <w:basedOn w:val="Normal"/>
    <w:next w:val="RecipeVarTextrvtx"/>
    <w:uiPriority w:val="29"/>
    <w:rsid w:val="00507687"/>
    <w:pPr>
      <w:widowControl w:val="0"/>
      <w:pBdr>
        <w:left w:val="double" w:sz="18" w:space="4" w:color="FFFF66"/>
      </w:pBdr>
      <w:spacing w:before="120" w:after="0" w:line="480" w:lineRule="auto"/>
    </w:pPr>
    <w:rPr>
      <w:rFonts w:ascii="Arial" w:hAnsi="Arial" w:cs="Arial"/>
      <w:sz w:val="21"/>
    </w:rPr>
  </w:style>
  <w:style w:type="paragraph" w:customStyle="1" w:styleId="RecipeNutritionInforni">
    <w:name w:val="Recipe Nutrition Info (rni)"/>
    <w:basedOn w:val="Normal"/>
    <w:uiPriority w:val="29"/>
    <w:rsid w:val="00507687"/>
    <w:pPr>
      <w:widowControl w:val="0"/>
      <w:pBdr>
        <w:left w:val="triple" w:sz="12" w:space="4" w:color="FFFF66"/>
      </w:pBdr>
      <w:spacing w:before="120" w:after="0" w:line="480" w:lineRule="auto"/>
    </w:pPr>
    <w:rPr>
      <w:rFonts w:ascii="Courier New" w:hAnsi="Courier New" w:cs="Courier New"/>
    </w:rPr>
  </w:style>
  <w:style w:type="paragraph" w:customStyle="1" w:styleId="RecipeNoteHeadrnh">
    <w:name w:val="Recipe Note Head (rnh)"/>
    <w:basedOn w:val="Normal"/>
    <w:next w:val="RecipeNoteTextNo-Indentrntx1"/>
    <w:uiPriority w:val="29"/>
    <w:rsid w:val="00507687"/>
    <w:pPr>
      <w:widowControl w:val="0"/>
      <w:pBdr>
        <w:left w:val="single" w:sz="24" w:space="4" w:color="FFFF66"/>
      </w:pBdr>
      <w:spacing w:before="120" w:after="200" w:line="480" w:lineRule="auto"/>
    </w:pPr>
    <w:rPr>
      <w:rFonts w:ascii="Arial Narrow" w:hAnsi="Arial Narrow"/>
      <w:sz w:val="18"/>
    </w:rPr>
  </w:style>
  <w:style w:type="paragraph" w:customStyle="1" w:styleId="RecipeNoteTextrntx">
    <w:name w:val="Recipe Note Text (rntx)"/>
    <w:basedOn w:val="Normal"/>
    <w:uiPriority w:val="29"/>
    <w:rsid w:val="00507687"/>
    <w:pPr>
      <w:widowControl w:val="0"/>
      <w:pBdr>
        <w:left w:val="thinThickLargeGap" w:sz="36" w:space="4" w:color="FFFF66"/>
      </w:pBdr>
      <w:spacing w:after="0" w:line="480" w:lineRule="auto"/>
      <w:ind w:firstLine="720"/>
    </w:pPr>
    <w:rPr>
      <w:rFonts w:ascii="Times New Roman" w:hAnsi="Times New Roman" w:cs="Times New Roman"/>
      <w:sz w:val="20"/>
    </w:rPr>
  </w:style>
  <w:style w:type="paragraph" w:customStyle="1" w:styleId="RecipeNoteTextNo-Indentrntx1">
    <w:name w:val="Recipe Note Text No-Indent (rntx1)"/>
    <w:basedOn w:val="Normal"/>
    <w:next w:val="RecipeNoteTextrntx"/>
    <w:uiPriority w:val="29"/>
    <w:rsid w:val="00507687"/>
    <w:pPr>
      <w:widowControl w:val="0"/>
      <w:pBdr>
        <w:left w:val="thickThinLargeGap" w:sz="36" w:space="4" w:color="FFFF66"/>
      </w:pBdr>
      <w:spacing w:before="120" w:after="0" w:line="480" w:lineRule="auto"/>
    </w:pPr>
    <w:rPr>
      <w:rFonts w:ascii="Times New Roman" w:hAnsi="Times New Roman" w:cs="Times New Roman"/>
      <w:sz w:val="20"/>
    </w:rPr>
  </w:style>
  <w:style w:type="paragraph" w:customStyle="1" w:styleId="RecipeGarnishrg">
    <w:name w:val="Recipe Garnish (rg)"/>
    <w:basedOn w:val="Normal"/>
    <w:uiPriority w:val="29"/>
    <w:rsid w:val="00507687"/>
    <w:pPr>
      <w:widowControl w:val="0"/>
      <w:pBdr>
        <w:left w:val="dashSmallGap" w:sz="24" w:space="4" w:color="FFFF66"/>
      </w:pBdr>
      <w:spacing w:after="0" w:line="480" w:lineRule="auto"/>
    </w:pPr>
    <w:rPr>
      <w:rFonts w:ascii="Courier New" w:hAnsi="Courier New" w:cs="Courier New"/>
    </w:rPr>
  </w:style>
  <w:style w:type="paragraph" w:customStyle="1" w:styleId="BoxTextbtx">
    <w:name w:val="Box Text (btx)"/>
    <w:basedOn w:val="Normal"/>
    <w:uiPriority w:val="29"/>
    <w:rsid w:val="00507687"/>
    <w:pPr>
      <w:widowControl w:val="0"/>
      <w:pBdr>
        <w:left w:val="single" w:sz="48" w:space="4" w:color="FFFF00"/>
      </w:pBdr>
      <w:shd w:val="clear" w:color="auto" w:fill="FFFFCD"/>
      <w:spacing w:after="0" w:line="480" w:lineRule="auto"/>
      <w:ind w:left="360" w:right="360" w:firstLine="720"/>
    </w:pPr>
    <w:rPr>
      <w:rFonts w:ascii="Times New Roman" w:hAnsi="Times New Roman" w:cs="Times New Roman"/>
      <w:sz w:val="24"/>
    </w:rPr>
  </w:style>
  <w:style w:type="paragraph" w:customStyle="1" w:styleId="BoxTextNo-Indentbtx1">
    <w:name w:val="Box Text No-Indent (btx1)"/>
    <w:basedOn w:val="Normal"/>
    <w:uiPriority w:val="29"/>
    <w:rsid w:val="00507687"/>
    <w:pPr>
      <w:widowControl w:val="0"/>
      <w:pBdr>
        <w:left w:val="double" w:sz="18" w:space="4" w:color="FFFF00"/>
      </w:pBdr>
      <w:shd w:val="clear" w:color="auto" w:fill="FFFFCD"/>
      <w:spacing w:after="0" w:line="480" w:lineRule="auto"/>
      <w:ind w:left="360" w:right="360"/>
    </w:pPr>
    <w:rPr>
      <w:rFonts w:ascii="Times New Roman" w:hAnsi="Times New Roman" w:cs="Times New Roman"/>
      <w:sz w:val="24"/>
    </w:rPr>
  </w:style>
  <w:style w:type="paragraph" w:customStyle="1" w:styleId="BoxHeadbh">
    <w:name w:val="Box Head (bh)"/>
    <w:basedOn w:val="Normal"/>
    <w:next w:val="BoxTextNo-Indentbtx1"/>
    <w:uiPriority w:val="29"/>
    <w:rsid w:val="00507687"/>
    <w:pPr>
      <w:widowControl w:val="0"/>
      <w:pBdr>
        <w:left w:val="dotted" w:sz="48" w:space="4" w:color="FFFF00"/>
      </w:pBdr>
      <w:shd w:val="clear" w:color="auto" w:fill="FFFFCD"/>
      <w:spacing w:after="0" w:line="480" w:lineRule="auto"/>
      <w:ind w:left="360" w:right="360"/>
      <w:jc w:val="center"/>
      <w:outlineLvl w:val="3"/>
    </w:pPr>
    <w:rPr>
      <w:rFonts w:ascii="Arial Black" w:hAnsi="Arial Black"/>
      <w:sz w:val="36"/>
    </w:rPr>
  </w:style>
  <w:style w:type="paragraph" w:customStyle="1" w:styleId="BoxSubheadbsh">
    <w:name w:val="Box Subhead (bsh)"/>
    <w:basedOn w:val="Normal"/>
    <w:next w:val="BoxTextNo-Indentbtx1"/>
    <w:uiPriority w:val="29"/>
    <w:rsid w:val="00507687"/>
    <w:pPr>
      <w:widowControl w:val="0"/>
      <w:pBdr>
        <w:left w:val="single" w:sz="18" w:space="4" w:color="FFFF00"/>
      </w:pBdr>
      <w:shd w:val="clear" w:color="auto" w:fill="FFFFCD"/>
      <w:spacing w:after="0" w:line="480" w:lineRule="auto"/>
      <w:ind w:left="360" w:right="360"/>
      <w:jc w:val="center"/>
    </w:pPr>
    <w:rPr>
      <w:rFonts w:ascii="Times New Roman" w:hAnsi="Times New Roman" w:cs="Times New Roman"/>
      <w:sz w:val="36"/>
    </w:rPr>
  </w:style>
  <w:style w:type="paragraph" w:customStyle="1" w:styleId="BoxHead-Level-1bh1">
    <w:name w:val="Box Head - Level-1 (bh1)"/>
    <w:basedOn w:val="Normal"/>
    <w:next w:val="BoxTextNo-Indentbtx1"/>
    <w:uiPriority w:val="29"/>
    <w:rsid w:val="00507687"/>
    <w:pPr>
      <w:widowControl w:val="0"/>
      <w:pBdr>
        <w:left w:val="triple" w:sz="12" w:space="4" w:color="FFFF00"/>
      </w:pBdr>
      <w:shd w:val="clear" w:color="auto" w:fill="FFFFCD"/>
      <w:spacing w:after="0" w:line="480" w:lineRule="auto"/>
      <w:ind w:left="360" w:right="360"/>
      <w:outlineLvl w:val="4"/>
    </w:pPr>
    <w:rPr>
      <w:rFonts w:ascii="Arial Black" w:hAnsi="Arial Black"/>
      <w:sz w:val="32"/>
    </w:rPr>
  </w:style>
  <w:style w:type="paragraph" w:customStyle="1" w:styleId="BoxHead-Level-2bh2">
    <w:name w:val="Box Head - Level-2 (bh2)"/>
    <w:basedOn w:val="Normal"/>
    <w:next w:val="BoxTextNo-Indentbtx1"/>
    <w:uiPriority w:val="29"/>
    <w:rsid w:val="00507687"/>
    <w:pPr>
      <w:widowControl w:val="0"/>
      <w:pBdr>
        <w:left w:val="thinThickLargeGap" w:sz="36" w:space="4" w:color="FFFF00"/>
      </w:pBdr>
      <w:shd w:val="clear" w:color="auto" w:fill="FFFFCD"/>
      <w:spacing w:after="0" w:line="480" w:lineRule="auto"/>
      <w:ind w:left="360" w:right="360"/>
      <w:outlineLvl w:val="5"/>
    </w:pPr>
    <w:rPr>
      <w:rFonts w:ascii="Arial" w:hAnsi="Arial" w:cs="Arial"/>
      <w:sz w:val="32"/>
    </w:rPr>
  </w:style>
  <w:style w:type="paragraph" w:customStyle="1" w:styleId="BoxHead-Level-3bh3">
    <w:name w:val="Box Head - Level-3 (bh3)"/>
    <w:basedOn w:val="Normal"/>
    <w:next w:val="BoxTextNo-Indentbtx1"/>
    <w:uiPriority w:val="29"/>
    <w:rsid w:val="00507687"/>
    <w:pPr>
      <w:widowControl w:val="0"/>
      <w:pBdr>
        <w:left w:val="thickThinLargeGap" w:sz="36" w:space="4" w:color="FFFF00"/>
      </w:pBdr>
      <w:shd w:val="clear" w:color="auto" w:fill="FFFFCD"/>
      <w:spacing w:after="0" w:line="480" w:lineRule="auto"/>
      <w:ind w:left="360" w:right="360"/>
      <w:outlineLvl w:val="6"/>
    </w:pPr>
    <w:rPr>
      <w:rFonts w:ascii="Arial Narrow" w:hAnsi="Arial Narrow"/>
      <w:sz w:val="32"/>
    </w:rPr>
  </w:style>
  <w:style w:type="paragraph" w:customStyle="1" w:styleId="BoxHead-Level-4bh4">
    <w:name w:val="Box Head - Level-4 (bh4)"/>
    <w:basedOn w:val="Normal"/>
    <w:next w:val="BoxTextNo-Indentbtx1"/>
    <w:uiPriority w:val="29"/>
    <w:rsid w:val="00507687"/>
    <w:pPr>
      <w:widowControl w:val="0"/>
      <w:pBdr>
        <w:left w:val="single" w:sz="18" w:space="4" w:color="FFFF00"/>
      </w:pBdr>
      <w:shd w:val="clear" w:color="auto" w:fill="FFFFCD"/>
      <w:spacing w:after="0" w:line="480" w:lineRule="auto"/>
      <w:ind w:left="360" w:right="360"/>
      <w:outlineLvl w:val="7"/>
    </w:pPr>
    <w:rPr>
      <w:rFonts w:ascii="Arial Black" w:hAnsi="Arial Black"/>
      <w:sz w:val="28"/>
    </w:rPr>
  </w:style>
  <w:style w:type="paragraph" w:customStyle="1" w:styleId="BoxHead-Level-5bh5">
    <w:name w:val="Box Head - Level-5 (bh5)"/>
    <w:basedOn w:val="Normal"/>
    <w:next w:val="BoxTextNo-Indentbtx1"/>
    <w:uiPriority w:val="29"/>
    <w:rsid w:val="00507687"/>
    <w:pPr>
      <w:widowControl w:val="0"/>
      <w:pBdr>
        <w:left w:val="single" w:sz="18" w:space="4" w:color="FFFF00"/>
      </w:pBdr>
      <w:shd w:val="clear" w:color="auto" w:fill="FFFFCD"/>
      <w:spacing w:after="0" w:line="480" w:lineRule="auto"/>
      <w:ind w:left="360" w:right="360"/>
      <w:outlineLvl w:val="8"/>
    </w:pPr>
    <w:rPr>
      <w:rFonts w:ascii="Arial" w:hAnsi="Arial" w:cs="Arial"/>
      <w:sz w:val="28"/>
    </w:rPr>
  </w:style>
  <w:style w:type="paragraph" w:customStyle="1" w:styleId="BoxEpigraphnon-versebepi">
    <w:name w:val="Box Epigraph – non-verse (bepi)"/>
    <w:basedOn w:val="Normal"/>
    <w:rsid w:val="0013346E"/>
    <w:pPr>
      <w:pBdr>
        <w:left w:val="single" w:sz="24" w:space="31" w:color="FFFF00"/>
      </w:pBdr>
      <w:shd w:val="clear" w:color="auto" w:fill="FFFFCD"/>
      <w:tabs>
        <w:tab w:val="left" w:pos="720"/>
      </w:tabs>
      <w:spacing w:after="0" w:line="480" w:lineRule="auto"/>
      <w:ind w:left="907" w:right="360"/>
    </w:pPr>
    <w:rPr>
      <w:rFonts w:ascii="Arial" w:hAnsi="Arial"/>
    </w:rPr>
  </w:style>
  <w:style w:type="paragraph" w:customStyle="1" w:styleId="BoxEpigraphversebepiv">
    <w:name w:val="Box Epigraph – verse (bepiv)"/>
    <w:basedOn w:val="Normal"/>
    <w:rsid w:val="0013346E"/>
    <w:pPr>
      <w:pBdr>
        <w:left w:val="single" w:sz="8" w:space="31" w:color="FFFF00"/>
      </w:pBdr>
      <w:shd w:val="clear" w:color="auto" w:fill="FFFFCD"/>
      <w:spacing w:after="0" w:line="480" w:lineRule="auto"/>
      <w:ind w:left="1620" w:right="360" w:hanging="720"/>
    </w:pPr>
    <w:rPr>
      <w:rFonts w:ascii="Arial" w:hAnsi="Arial"/>
    </w:rPr>
  </w:style>
  <w:style w:type="paragraph" w:customStyle="1" w:styleId="BoxEpigraphSourcebeps">
    <w:name w:val="Box Epigraph Source (beps)"/>
    <w:basedOn w:val="Normal"/>
    <w:next w:val="Text-Standardtx"/>
    <w:uiPriority w:val="29"/>
    <w:rsid w:val="00507687"/>
    <w:pPr>
      <w:widowControl w:val="0"/>
      <w:pBdr>
        <w:left w:val="dashed" w:sz="4" w:space="4" w:color="FFFF00"/>
      </w:pBdr>
      <w:shd w:val="clear" w:color="auto" w:fill="FFFFCD"/>
      <w:spacing w:after="0" w:line="480" w:lineRule="auto"/>
      <w:ind w:right="360"/>
      <w:jc w:val="right"/>
    </w:pPr>
    <w:rPr>
      <w:rFonts w:ascii="Times New Roman" w:hAnsi="Times New Roman" w:cs="Times New Roman"/>
      <w:sz w:val="24"/>
    </w:rPr>
  </w:style>
  <w:style w:type="paragraph" w:customStyle="1" w:styleId="BoxListNumbnl">
    <w:name w:val="Box List Num (bnl)"/>
    <w:basedOn w:val="Normal"/>
    <w:uiPriority w:val="29"/>
    <w:rsid w:val="00507687"/>
    <w:pPr>
      <w:widowControl w:val="0"/>
      <w:pBdr>
        <w:left w:val="wave" w:sz="12" w:space="31" w:color="FFFF00"/>
      </w:pBdr>
      <w:shd w:val="clear" w:color="auto" w:fill="FFFFCD"/>
      <w:spacing w:before="240" w:after="240" w:line="480" w:lineRule="auto"/>
      <w:ind w:left="1260" w:right="360" w:hanging="360"/>
      <w:contextualSpacing/>
    </w:pPr>
    <w:rPr>
      <w:rFonts w:ascii="Times New Roman" w:hAnsi="Times New Roman" w:cs="Times New Roman"/>
      <w:sz w:val="24"/>
    </w:rPr>
  </w:style>
  <w:style w:type="paragraph" w:customStyle="1" w:styleId="BoxListBulletbbl">
    <w:name w:val="Box List Bullet (bbl)"/>
    <w:basedOn w:val="Normal"/>
    <w:uiPriority w:val="29"/>
    <w:rsid w:val="00507687"/>
    <w:pPr>
      <w:widowControl w:val="0"/>
      <w:numPr>
        <w:numId w:val="15"/>
      </w:numPr>
      <w:pBdr>
        <w:left w:val="doubleWave" w:sz="6" w:space="31" w:color="FFFF00"/>
      </w:pBdr>
      <w:shd w:val="clear" w:color="auto" w:fill="FFFFCD"/>
      <w:spacing w:before="240" w:after="240" w:line="480" w:lineRule="auto"/>
      <w:ind w:right="360"/>
      <w:contextualSpacing/>
    </w:pPr>
    <w:rPr>
      <w:rFonts w:ascii="Times New Roman" w:hAnsi="Times New Roman" w:cs="Times New Roman"/>
      <w:sz w:val="24"/>
    </w:rPr>
  </w:style>
  <w:style w:type="paragraph" w:customStyle="1" w:styleId="BoxListUnnumbul">
    <w:name w:val="Box List Unnum (bul)"/>
    <w:basedOn w:val="Normal"/>
    <w:uiPriority w:val="29"/>
    <w:rsid w:val="00507687"/>
    <w:pPr>
      <w:widowControl w:val="0"/>
      <w:pBdr>
        <w:left w:val="double" w:sz="6" w:space="31" w:color="FFFF00"/>
      </w:pBdr>
      <w:shd w:val="clear" w:color="auto" w:fill="FFFFCD"/>
      <w:spacing w:before="240" w:after="240" w:line="480" w:lineRule="auto"/>
      <w:ind w:left="900" w:right="360"/>
      <w:contextualSpacing/>
    </w:pPr>
    <w:rPr>
      <w:rFonts w:ascii="Times New Roman" w:hAnsi="Times New Roman" w:cs="Times New Roman"/>
      <w:sz w:val="24"/>
    </w:rPr>
  </w:style>
  <w:style w:type="paragraph" w:customStyle="1" w:styleId="BoxExtractbext">
    <w:name w:val="Box Extract (bext)"/>
    <w:basedOn w:val="Normal"/>
    <w:uiPriority w:val="29"/>
    <w:rsid w:val="00507687"/>
    <w:pPr>
      <w:widowControl w:val="0"/>
      <w:pBdr>
        <w:left w:val="dashSmallGap" w:sz="18" w:space="31" w:color="FFFF00"/>
      </w:pBdr>
      <w:shd w:val="clear" w:color="auto" w:fill="FFFFCD"/>
      <w:spacing w:after="0" w:line="480" w:lineRule="auto"/>
      <w:ind w:left="900" w:right="360"/>
    </w:pPr>
    <w:rPr>
      <w:rFonts w:ascii="Arial" w:hAnsi="Arial" w:cs="Arial"/>
      <w:sz w:val="20"/>
    </w:rPr>
  </w:style>
  <w:style w:type="paragraph" w:customStyle="1" w:styleId="BoxExtract-Versebextv">
    <w:name w:val="Box Extract - Verse (bextv)"/>
    <w:basedOn w:val="Normal"/>
    <w:uiPriority w:val="29"/>
    <w:rsid w:val="00507687"/>
    <w:pPr>
      <w:widowControl w:val="0"/>
      <w:pBdr>
        <w:left w:val="thinThickSmallGap" w:sz="24" w:space="31" w:color="FFFF00"/>
      </w:pBdr>
      <w:shd w:val="clear" w:color="auto" w:fill="FFFFCD"/>
      <w:spacing w:after="0" w:line="480" w:lineRule="auto"/>
      <w:ind w:left="1620" w:right="360" w:hanging="720"/>
    </w:pPr>
    <w:rPr>
      <w:rFonts w:ascii="Arial" w:hAnsi="Arial" w:cs="Arial"/>
      <w:sz w:val="20"/>
    </w:rPr>
  </w:style>
  <w:style w:type="paragraph" w:customStyle="1" w:styleId="BoxSourceNotebsn">
    <w:name w:val="Box Source Note (bsn)"/>
    <w:basedOn w:val="Normal"/>
    <w:uiPriority w:val="29"/>
    <w:rsid w:val="00507687"/>
    <w:pPr>
      <w:widowControl w:val="0"/>
      <w:pBdr>
        <w:left w:val="single" w:sz="18" w:space="4" w:color="FFFF00"/>
      </w:pBdr>
      <w:shd w:val="clear" w:color="auto" w:fill="FFFFCD"/>
      <w:spacing w:after="0" w:line="480" w:lineRule="auto"/>
      <w:ind w:left="360" w:right="360"/>
    </w:pPr>
    <w:rPr>
      <w:rFonts w:ascii="Arial" w:hAnsi="Arial" w:cs="Arial"/>
      <w:sz w:val="20"/>
    </w:rPr>
  </w:style>
  <w:style w:type="paragraph" w:customStyle="1" w:styleId="BoxFootnotebfn">
    <w:name w:val="Box Footnote (bfn)"/>
    <w:basedOn w:val="Normal"/>
    <w:uiPriority w:val="29"/>
    <w:rsid w:val="00507687"/>
    <w:pPr>
      <w:widowControl w:val="0"/>
      <w:pBdr>
        <w:left w:val="single" w:sz="18" w:space="4" w:color="FFFF00"/>
      </w:pBdr>
      <w:shd w:val="clear" w:color="auto" w:fill="FFFFCD"/>
      <w:spacing w:after="0" w:line="480" w:lineRule="auto"/>
      <w:ind w:left="360" w:right="360"/>
    </w:pPr>
    <w:rPr>
      <w:rFonts w:ascii="Times New Roman" w:hAnsi="Times New Roman" w:cs="Times New Roman"/>
      <w:sz w:val="20"/>
    </w:rPr>
  </w:style>
  <w:style w:type="paragraph" w:customStyle="1" w:styleId="SidebarTextsbtx">
    <w:name w:val="Sidebar Text (sbtx)"/>
    <w:basedOn w:val="Normal"/>
    <w:uiPriority w:val="29"/>
    <w:rsid w:val="00507687"/>
    <w:pPr>
      <w:widowControl w:val="0"/>
      <w:pBdr>
        <w:left w:val="single" w:sz="48" w:space="4" w:color="00FF80"/>
      </w:pBdr>
      <w:shd w:val="clear" w:color="auto" w:fill="CCFFCC"/>
      <w:spacing w:after="0" w:line="480" w:lineRule="auto"/>
      <w:ind w:left="360" w:right="360" w:firstLine="720"/>
    </w:pPr>
    <w:rPr>
      <w:rFonts w:ascii="Times New Roman" w:hAnsi="Times New Roman" w:cs="Times New Roman"/>
      <w:sz w:val="24"/>
    </w:rPr>
  </w:style>
  <w:style w:type="paragraph" w:customStyle="1" w:styleId="SidebarTextNo-Indentsbtx1">
    <w:name w:val="Sidebar Text No-Indent (sbtx1)"/>
    <w:basedOn w:val="Normal"/>
    <w:next w:val="SidebarTextsbtx"/>
    <w:uiPriority w:val="29"/>
    <w:rsid w:val="00507687"/>
    <w:pPr>
      <w:widowControl w:val="0"/>
      <w:pBdr>
        <w:left w:val="double" w:sz="18" w:space="4" w:color="00FF80"/>
      </w:pBdr>
      <w:shd w:val="clear" w:color="auto" w:fill="CCFFCC"/>
      <w:spacing w:after="0" w:line="480" w:lineRule="auto"/>
      <w:ind w:left="360" w:right="360"/>
    </w:pPr>
    <w:rPr>
      <w:rFonts w:ascii="Times New Roman" w:hAnsi="Times New Roman" w:cs="Times New Roman"/>
      <w:sz w:val="24"/>
    </w:rPr>
  </w:style>
  <w:style w:type="paragraph" w:customStyle="1" w:styleId="SidebarHeadsbh">
    <w:name w:val="Sidebar Head (sbh)"/>
    <w:basedOn w:val="Normal"/>
    <w:next w:val="SidebarTextNo-Indentsbtx1"/>
    <w:uiPriority w:val="29"/>
    <w:rsid w:val="00507687"/>
    <w:pPr>
      <w:widowControl w:val="0"/>
      <w:pBdr>
        <w:left w:val="dotted" w:sz="48" w:space="4" w:color="00FF80"/>
      </w:pBdr>
      <w:shd w:val="clear" w:color="auto" w:fill="CCFFCC"/>
      <w:spacing w:after="0" w:line="480" w:lineRule="auto"/>
      <w:ind w:left="360" w:right="360"/>
      <w:jc w:val="center"/>
      <w:outlineLvl w:val="3"/>
    </w:pPr>
    <w:rPr>
      <w:rFonts w:ascii="Arial Narrow" w:hAnsi="Arial Narrow"/>
      <w:sz w:val="40"/>
    </w:rPr>
  </w:style>
  <w:style w:type="paragraph" w:customStyle="1" w:styleId="SidebarSubheadsbsh">
    <w:name w:val="Sidebar Subhead (sbsh)"/>
    <w:basedOn w:val="Normal"/>
    <w:next w:val="SidebarTextNo-Indentsbtx1"/>
    <w:uiPriority w:val="29"/>
    <w:rsid w:val="00507687"/>
    <w:pPr>
      <w:widowControl w:val="0"/>
      <w:pBdr>
        <w:left w:val="single" w:sz="24" w:space="4" w:color="00FF80"/>
      </w:pBdr>
      <w:shd w:val="clear" w:color="auto" w:fill="CCFFCC"/>
      <w:spacing w:after="0" w:line="480" w:lineRule="auto"/>
      <w:ind w:left="360" w:right="360"/>
      <w:jc w:val="center"/>
      <w:outlineLvl w:val="3"/>
    </w:pPr>
    <w:rPr>
      <w:rFonts w:ascii="Times New Roman" w:hAnsi="Times New Roman" w:cs="Times New Roman"/>
      <w:sz w:val="36"/>
    </w:rPr>
  </w:style>
  <w:style w:type="paragraph" w:customStyle="1" w:styleId="SidebarHead-Level-1sbh1">
    <w:name w:val="Sidebar Head - Level-1 (sbh1)"/>
    <w:basedOn w:val="Normal"/>
    <w:next w:val="SidebarTextNo-Indentsbtx1"/>
    <w:uiPriority w:val="29"/>
    <w:rsid w:val="00507687"/>
    <w:pPr>
      <w:widowControl w:val="0"/>
      <w:pBdr>
        <w:left w:val="triple" w:sz="12" w:space="4" w:color="00FF80"/>
      </w:pBdr>
      <w:shd w:val="clear" w:color="auto" w:fill="CCFFCC"/>
      <w:spacing w:after="0" w:line="480" w:lineRule="auto"/>
      <w:ind w:left="360" w:right="360"/>
      <w:outlineLvl w:val="4"/>
    </w:pPr>
    <w:rPr>
      <w:rFonts w:ascii="Arial Black" w:hAnsi="Arial Black"/>
      <w:sz w:val="32"/>
    </w:rPr>
  </w:style>
  <w:style w:type="paragraph" w:customStyle="1" w:styleId="SidebarHead-Level-2sbh2">
    <w:name w:val="Sidebar Head - Level-2 (sbh2)"/>
    <w:basedOn w:val="Normal"/>
    <w:next w:val="SidebarTextNo-Indentsbtx1"/>
    <w:uiPriority w:val="29"/>
    <w:rsid w:val="00507687"/>
    <w:pPr>
      <w:widowControl w:val="0"/>
      <w:pBdr>
        <w:left w:val="thinThickLargeGap" w:sz="36" w:space="4" w:color="00FF80"/>
      </w:pBdr>
      <w:shd w:val="clear" w:color="auto" w:fill="CCFFCC"/>
      <w:spacing w:after="0" w:line="480" w:lineRule="auto"/>
      <w:ind w:left="360" w:right="360"/>
      <w:outlineLvl w:val="5"/>
    </w:pPr>
    <w:rPr>
      <w:rFonts w:ascii="Arial" w:hAnsi="Arial" w:cs="Arial"/>
      <w:sz w:val="32"/>
    </w:rPr>
  </w:style>
  <w:style w:type="paragraph" w:customStyle="1" w:styleId="SidebarHead-Level-3sbh3">
    <w:name w:val="Sidebar Head - Level-3 (sbh3)"/>
    <w:basedOn w:val="Normal"/>
    <w:next w:val="SidebarTextNo-Indentsbtx1"/>
    <w:uiPriority w:val="29"/>
    <w:rsid w:val="00507687"/>
    <w:pPr>
      <w:widowControl w:val="0"/>
      <w:pBdr>
        <w:left w:val="thickThinLargeGap" w:sz="36" w:space="4" w:color="00FF80"/>
      </w:pBdr>
      <w:shd w:val="clear" w:color="auto" w:fill="CCFFCC"/>
      <w:spacing w:after="0" w:line="480" w:lineRule="auto"/>
      <w:ind w:left="360" w:right="360"/>
      <w:outlineLvl w:val="6"/>
    </w:pPr>
    <w:rPr>
      <w:rFonts w:ascii="Arial Narrow" w:hAnsi="Arial Narrow"/>
      <w:sz w:val="32"/>
    </w:rPr>
  </w:style>
  <w:style w:type="paragraph" w:customStyle="1" w:styleId="SidebarHead-Level-4sbh4">
    <w:name w:val="Sidebar Head - Level-4 (sbh4)"/>
    <w:basedOn w:val="Normal"/>
    <w:next w:val="SidebarTextNo-Indentsbtx1"/>
    <w:uiPriority w:val="29"/>
    <w:rsid w:val="00507687"/>
    <w:pPr>
      <w:widowControl w:val="0"/>
      <w:pBdr>
        <w:left w:val="single" w:sz="24" w:space="4" w:color="00FF80"/>
      </w:pBdr>
      <w:shd w:val="clear" w:color="auto" w:fill="CCFFCC"/>
      <w:spacing w:after="0" w:line="480" w:lineRule="auto"/>
      <w:ind w:left="360" w:right="360"/>
      <w:outlineLvl w:val="7"/>
    </w:pPr>
    <w:rPr>
      <w:rFonts w:ascii="Arial Black" w:hAnsi="Arial Black"/>
      <w:sz w:val="28"/>
    </w:rPr>
  </w:style>
  <w:style w:type="paragraph" w:customStyle="1" w:styleId="SidebarHead-Level-5sbh5">
    <w:name w:val="Sidebar Head - Level-5 (sbh5)"/>
    <w:basedOn w:val="Normal"/>
    <w:next w:val="SidebarTextNo-Indentsbtx1"/>
    <w:uiPriority w:val="29"/>
    <w:rsid w:val="00507687"/>
    <w:pPr>
      <w:widowControl w:val="0"/>
      <w:pBdr>
        <w:left w:val="single" w:sz="8" w:space="4" w:color="00FF80"/>
      </w:pBdr>
      <w:shd w:val="clear" w:color="auto" w:fill="CCFFCC"/>
      <w:spacing w:after="0" w:line="480" w:lineRule="auto"/>
      <w:ind w:left="360" w:right="360"/>
      <w:outlineLvl w:val="8"/>
    </w:pPr>
    <w:rPr>
      <w:rFonts w:ascii="Arial" w:hAnsi="Arial" w:cs="Arial"/>
      <w:sz w:val="28"/>
    </w:rPr>
  </w:style>
  <w:style w:type="paragraph" w:customStyle="1" w:styleId="SidebarEpigraphnon-versesbepi">
    <w:name w:val="Sidebar Epigraph – non-verse (sbepi)"/>
    <w:rsid w:val="0013346E"/>
    <w:pPr>
      <w:widowControl w:val="0"/>
      <w:pBdr>
        <w:left w:val="single" w:sz="18" w:space="31" w:color="00FF80"/>
      </w:pBdr>
      <w:shd w:val="clear" w:color="auto" w:fill="CCFFCC"/>
      <w:spacing w:line="480" w:lineRule="auto"/>
      <w:ind w:left="900" w:right="360"/>
    </w:pPr>
    <w:rPr>
      <w:rFonts w:ascii="Arial" w:eastAsiaTheme="minorEastAsia" w:hAnsi="Arial"/>
    </w:rPr>
  </w:style>
  <w:style w:type="paragraph" w:customStyle="1" w:styleId="SidebarEpigraphversesbepiv">
    <w:name w:val="Sidebar Epigraph – verse (sbepiv)"/>
    <w:rsid w:val="0013346E"/>
    <w:pPr>
      <w:widowControl w:val="0"/>
      <w:pBdr>
        <w:left w:val="single" w:sz="8" w:space="31" w:color="00FF80"/>
      </w:pBdr>
      <w:shd w:val="clear" w:color="auto" w:fill="CCFFCC"/>
      <w:spacing w:line="480" w:lineRule="auto"/>
      <w:ind w:left="1627" w:right="360" w:hanging="720"/>
      <w:contextualSpacing/>
    </w:pPr>
    <w:rPr>
      <w:rFonts w:ascii="Arial" w:eastAsiaTheme="minorEastAsia" w:hAnsi="Arial"/>
    </w:rPr>
  </w:style>
  <w:style w:type="paragraph" w:customStyle="1" w:styleId="SidebarEpigraphSourcesbeps">
    <w:name w:val="Sidebar Epigraph Source (sbeps)"/>
    <w:basedOn w:val="Normal"/>
    <w:next w:val="SidebarTextNo-Indentsbtx1"/>
    <w:uiPriority w:val="29"/>
    <w:rsid w:val="00507687"/>
    <w:pPr>
      <w:widowControl w:val="0"/>
      <w:pBdr>
        <w:left w:val="dashed" w:sz="4" w:space="31" w:color="00FF80"/>
      </w:pBdr>
      <w:shd w:val="clear" w:color="auto" w:fill="CCFFCC"/>
      <w:spacing w:after="0" w:line="480" w:lineRule="auto"/>
      <w:ind w:left="900" w:right="360"/>
      <w:jc w:val="right"/>
    </w:pPr>
    <w:rPr>
      <w:rFonts w:ascii="Times New Roman" w:hAnsi="Times New Roman" w:cs="Times New Roman"/>
      <w:sz w:val="24"/>
    </w:rPr>
  </w:style>
  <w:style w:type="paragraph" w:customStyle="1" w:styleId="SidebarListNumsbnl">
    <w:name w:val="Sidebar List Num (sbnl)"/>
    <w:basedOn w:val="Normal"/>
    <w:uiPriority w:val="29"/>
    <w:rsid w:val="00507687"/>
    <w:pPr>
      <w:widowControl w:val="0"/>
      <w:pBdr>
        <w:left w:val="wave" w:sz="12" w:space="31" w:color="00FF80"/>
      </w:pBdr>
      <w:shd w:val="clear" w:color="auto" w:fill="CCFFCC"/>
      <w:spacing w:before="240" w:after="240" w:line="480" w:lineRule="auto"/>
      <w:ind w:left="1267" w:right="360" w:hanging="360"/>
      <w:contextualSpacing/>
    </w:pPr>
    <w:rPr>
      <w:rFonts w:ascii="Times New Roman" w:hAnsi="Times New Roman" w:cs="Times New Roman"/>
      <w:sz w:val="24"/>
    </w:rPr>
  </w:style>
  <w:style w:type="paragraph" w:customStyle="1" w:styleId="SidebarListBulletsbbl">
    <w:name w:val="Sidebar List Bullet (sbbl)"/>
    <w:basedOn w:val="Normal"/>
    <w:uiPriority w:val="29"/>
    <w:rsid w:val="00507687"/>
    <w:pPr>
      <w:widowControl w:val="0"/>
      <w:numPr>
        <w:numId w:val="22"/>
      </w:numPr>
      <w:pBdr>
        <w:left w:val="doubleWave" w:sz="6" w:space="31" w:color="00FF80"/>
      </w:pBdr>
      <w:shd w:val="clear" w:color="auto" w:fill="CCFFCC"/>
      <w:spacing w:before="240" w:after="240" w:line="480" w:lineRule="auto"/>
      <w:ind w:right="360"/>
      <w:contextualSpacing/>
    </w:pPr>
    <w:rPr>
      <w:rFonts w:ascii="Times New Roman" w:hAnsi="Times New Roman" w:cs="Times New Roman"/>
      <w:sz w:val="24"/>
    </w:rPr>
  </w:style>
  <w:style w:type="paragraph" w:customStyle="1" w:styleId="SidebarListUnnumsbul">
    <w:name w:val="Sidebar List Unnum (sbul)"/>
    <w:basedOn w:val="Normal"/>
    <w:uiPriority w:val="29"/>
    <w:rsid w:val="00507687"/>
    <w:pPr>
      <w:widowControl w:val="0"/>
      <w:pBdr>
        <w:left w:val="double" w:sz="12" w:space="31" w:color="00FF80"/>
      </w:pBdr>
      <w:shd w:val="clear" w:color="auto" w:fill="CCFFCC"/>
      <w:spacing w:before="240" w:after="240" w:line="480" w:lineRule="auto"/>
      <w:ind w:left="900" w:right="360"/>
      <w:contextualSpacing/>
    </w:pPr>
    <w:rPr>
      <w:rFonts w:ascii="Times New Roman" w:hAnsi="Times New Roman" w:cs="Times New Roman"/>
      <w:sz w:val="24"/>
    </w:rPr>
  </w:style>
  <w:style w:type="paragraph" w:customStyle="1" w:styleId="SidebarExtractsbext">
    <w:name w:val="Sidebar Extract (sbext)"/>
    <w:basedOn w:val="Normal"/>
    <w:uiPriority w:val="29"/>
    <w:rsid w:val="00507687"/>
    <w:pPr>
      <w:widowControl w:val="0"/>
      <w:pBdr>
        <w:left w:val="dashSmallGap" w:sz="24" w:space="31" w:color="00FF80"/>
      </w:pBdr>
      <w:shd w:val="clear" w:color="auto" w:fill="CCFFCC"/>
      <w:spacing w:after="0" w:line="480" w:lineRule="auto"/>
      <w:ind w:left="900" w:right="360"/>
    </w:pPr>
    <w:rPr>
      <w:rFonts w:ascii="Arial" w:hAnsi="Arial" w:cs="Arial"/>
      <w:sz w:val="20"/>
    </w:rPr>
  </w:style>
  <w:style w:type="paragraph" w:customStyle="1" w:styleId="SidebarExtract-Versesbextv">
    <w:name w:val="Sidebar Extract - Verse (sbextv)"/>
    <w:basedOn w:val="Normal"/>
    <w:uiPriority w:val="29"/>
    <w:rsid w:val="00507687"/>
    <w:pPr>
      <w:widowControl w:val="0"/>
      <w:pBdr>
        <w:left w:val="thinThickSmallGap" w:sz="24" w:space="31" w:color="00FF80"/>
      </w:pBdr>
      <w:shd w:val="clear" w:color="auto" w:fill="CCFFCC"/>
      <w:spacing w:after="0" w:line="480" w:lineRule="auto"/>
      <w:ind w:left="1267" w:right="360" w:hanging="360"/>
    </w:pPr>
    <w:rPr>
      <w:rFonts w:ascii="Arial" w:hAnsi="Arial" w:cs="Arial"/>
      <w:sz w:val="20"/>
    </w:rPr>
  </w:style>
  <w:style w:type="paragraph" w:customStyle="1" w:styleId="SidebarSourceNotesbsn">
    <w:name w:val="Sidebar Source Note (sbsn)"/>
    <w:basedOn w:val="Normal"/>
    <w:next w:val="SidebarTextNo-Indentsbtx1"/>
    <w:uiPriority w:val="29"/>
    <w:rsid w:val="00507687"/>
    <w:pPr>
      <w:widowControl w:val="0"/>
      <w:pBdr>
        <w:left w:val="single" w:sz="24" w:space="4" w:color="00FF80"/>
      </w:pBdr>
      <w:shd w:val="clear" w:color="auto" w:fill="CCFFCC"/>
      <w:spacing w:after="0" w:line="480" w:lineRule="auto"/>
      <w:ind w:left="360" w:right="360"/>
    </w:pPr>
    <w:rPr>
      <w:rFonts w:ascii="Arial" w:hAnsi="Arial" w:cs="Arial"/>
      <w:sz w:val="20"/>
    </w:rPr>
  </w:style>
  <w:style w:type="paragraph" w:customStyle="1" w:styleId="SidebarFootnotesbfn">
    <w:name w:val="Sidebar Footnote (sbfn)"/>
    <w:basedOn w:val="Normal"/>
    <w:uiPriority w:val="29"/>
    <w:rsid w:val="00507687"/>
    <w:pPr>
      <w:widowControl w:val="0"/>
      <w:pBdr>
        <w:left w:val="single" w:sz="24" w:space="4" w:color="00FF80"/>
      </w:pBdr>
      <w:shd w:val="clear" w:color="auto" w:fill="CCFFCC"/>
      <w:spacing w:after="0" w:line="480" w:lineRule="auto"/>
      <w:ind w:left="360" w:right="360"/>
    </w:pPr>
    <w:rPr>
      <w:rFonts w:ascii="Times New Roman" w:hAnsi="Times New Roman" w:cs="Times New Roman"/>
      <w:sz w:val="20"/>
    </w:rPr>
  </w:style>
  <w:style w:type="paragraph" w:customStyle="1" w:styleId="TableNumbertn">
    <w:name w:val="Table Number (tn)"/>
    <w:basedOn w:val="Normal"/>
    <w:next w:val="TableBodyTextNo-Indenttbtx1"/>
    <w:uiPriority w:val="29"/>
    <w:rsid w:val="00507687"/>
    <w:pPr>
      <w:widowControl w:val="0"/>
      <w:shd w:val="clear" w:color="auto" w:fill="E0E0E0"/>
      <w:spacing w:after="0" w:line="480" w:lineRule="auto"/>
    </w:pPr>
    <w:rPr>
      <w:rFonts w:ascii="Times New Roman" w:hAnsi="Times New Roman" w:cs="Times New Roman"/>
      <w:sz w:val="24"/>
    </w:rPr>
  </w:style>
  <w:style w:type="paragraph" w:customStyle="1" w:styleId="TableHeadth">
    <w:name w:val="Table Head (th)"/>
    <w:basedOn w:val="Normal"/>
    <w:next w:val="TableBodyTextNo-Indenttbtx1"/>
    <w:uiPriority w:val="29"/>
    <w:rsid w:val="00507687"/>
    <w:pPr>
      <w:widowControl w:val="0"/>
      <w:shd w:val="clear" w:color="auto" w:fill="E0E0E0"/>
      <w:spacing w:after="200" w:line="276" w:lineRule="auto"/>
      <w:outlineLvl w:val="3"/>
    </w:pPr>
    <w:rPr>
      <w:rFonts w:ascii="Arial Black" w:hAnsi="Arial Black"/>
    </w:rPr>
  </w:style>
  <w:style w:type="paragraph" w:customStyle="1" w:styleId="TableSubheadtsh">
    <w:name w:val="Table Subhead (tsh)"/>
    <w:basedOn w:val="Normal"/>
    <w:next w:val="TableBodyTextNo-Indenttbtx1"/>
    <w:uiPriority w:val="29"/>
    <w:rsid w:val="00507687"/>
    <w:pPr>
      <w:widowControl w:val="0"/>
      <w:shd w:val="clear" w:color="auto" w:fill="E0E0E0"/>
      <w:spacing w:after="0" w:line="480" w:lineRule="auto"/>
      <w:outlineLvl w:val="4"/>
    </w:pPr>
    <w:rPr>
      <w:rFonts w:ascii="Times New Roman" w:hAnsi="Times New Roman" w:cs="Times New Roman"/>
      <w:sz w:val="24"/>
    </w:rPr>
  </w:style>
  <w:style w:type="paragraph" w:customStyle="1" w:styleId="TableColumnHeadtch">
    <w:name w:val="Table Column Head (tch)"/>
    <w:basedOn w:val="Normal"/>
    <w:next w:val="TableBodyTextNo-Indenttbtx1"/>
    <w:uiPriority w:val="29"/>
    <w:rsid w:val="00507687"/>
    <w:pPr>
      <w:widowControl w:val="0"/>
      <w:shd w:val="clear" w:color="auto" w:fill="E0E0E0"/>
      <w:spacing w:after="200" w:line="276" w:lineRule="auto"/>
    </w:pPr>
    <w:rPr>
      <w:rFonts w:ascii="Arial Black" w:hAnsi="Arial Black"/>
    </w:rPr>
  </w:style>
  <w:style w:type="paragraph" w:customStyle="1" w:styleId="TableBodyTexttbtx">
    <w:name w:val="Table Body Text (tbtx)"/>
    <w:basedOn w:val="Normal"/>
    <w:uiPriority w:val="29"/>
    <w:rsid w:val="00507687"/>
    <w:pPr>
      <w:widowControl w:val="0"/>
      <w:shd w:val="clear" w:color="auto" w:fill="E0E0E0"/>
      <w:spacing w:after="200" w:line="276" w:lineRule="auto"/>
      <w:ind w:firstLine="360"/>
    </w:pPr>
    <w:rPr>
      <w:rFonts w:ascii="Arial" w:hAnsi="Arial" w:cs="Arial"/>
      <w:sz w:val="21"/>
    </w:rPr>
  </w:style>
  <w:style w:type="paragraph" w:customStyle="1" w:styleId="TableBodyTextNo-Indenttbtx1">
    <w:name w:val="Table Body Text No-Indent (tbtx1)"/>
    <w:basedOn w:val="Normal"/>
    <w:next w:val="TableBodyTexttbtx"/>
    <w:uiPriority w:val="29"/>
    <w:rsid w:val="00507687"/>
    <w:pPr>
      <w:widowControl w:val="0"/>
      <w:shd w:val="clear" w:color="auto" w:fill="E0E0E0"/>
      <w:spacing w:after="200" w:line="276" w:lineRule="auto"/>
    </w:pPr>
    <w:rPr>
      <w:rFonts w:ascii="Arial" w:hAnsi="Arial" w:cs="Arial"/>
      <w:sz w:val="21"/>
    </w:rPr>
  </w:style>
  <w:style w:type="paragraph" w:customStyle="1" w:styleId="TableSourceNotetsn">
    <w:name w:val="Table Source Note (tsn)"/>
    <w:basedOn w:val="Normal"/>
    <w:uiPriority w:val="29"/>
    <w:rsid w:val="00507687"/>
    <w:pPr>
      <w:widowControl w:val="0"/>
      <w:shd w:val="clear" w:color="auto" w:fill="E0E0E0"/>
      <w:spacing w:after="200" w:line="276" w:lineRule="auto"/>
    </w:pPr>
    <w:rPr>
      <w:rFonts w:ascii="Arial Narrow" w:hAnsi="Arial Narrow"/>
      <w:sz w:val="18"/>
    </w:rPr>
  </w:style>
  <w:style w:type="paragraph" w:customStyle="1" w:styleId="TableFootnotetfn">
    <w:name w:val="Table Footnote (tfn)"/>
    <w:basedOn w:val="Normal"/>
    <w:uiPriority w:val="29"/>
    <w:rsid w:val="00507687"/>
    <w:pPr>
      <w:widowControl w:val="0"/>
      <w:shd w:val="clear" w:color="auto" w:fill="E0E0E0"/>
      <w:spacing w:after="0" w:line="480" w:lineRule="auto"/>
    </w:pPr>
    <w:rPr>
      <w:rFonts w:ascii="Times New Roman" w:hAnsi="Times New Roman" w:cs="Times New Roman"/>
      <w:sz w:val="20"/>
    </w:rPr>
  </w:style>
  <w:style w:type="paragraph" w:customStyle="1" w:styleId="ChartNumbercrn">
    <w:name w:val="Chart Number (crn)"/>
    <w:basedOn w:val="Normal"/>
    <w:next w:val="ChartBodyTextNo-Indentcrbtx1"/>
    <w:uiPriority w:val="29"/>
    <w:rsid w:val="00507687"/>
    <w:pPr>
      <w:widowControl w:val="0"/>
      <w:shd w:val="clear" w:color="auto" w:fill="E0E0E0"/>
      <w:spacing w:after="200" w:line="276" w:lineRule="auto"/>
    </w:pPr>
    <w:rPr>
      <w:rFonts w:ascii="Arial Narrow" w:hAnsi="Arial Narrow"/>
    </w:rPr>
  </w:style>
  <w:style w:type="paragraph" w:customStyle="1" w:styleId="ChartHeadcrh">
    <w:name w:val="Chart Head (crh)"/>
    <w:basedOn w:val="Normal"/>
    <w:next w:val="ChartBodyTextNo-Indentcrbtx1"/>
    <w:uiPriority w:val="29"/>
    <w:rsid w:val="00507687"/>
    <w:pPr>
      <w:widowControl w:val="0"/>
      <w:shd w:val="clear" w:color="auto" w:fill="E0E0E0"/>
      <w:spacing w:before="240" w:after="200" w:line="276" w:lineRule="auto"/>
      <w:outlineLvl w:val="3"/>
    </w:pPr>
    <w:rPr>
      <w:rFonts w:ascii="Arial Black" w:hAnsi="Arial Black"/>
      <w:sz w:val="28"/>
    </w:rPr>
  </w:style>
  <w:style w:type="paragraph" w:customStyle="1" w:styleId="ChartSubheadcrsh">
    <w:name w:val="Chart Subhead (crsh)"/>
    <w:basedOn w:val="Normal"/>
    <w:next w:val="ChartBodyTextNo-Indentcrbtx1"/>
    <w:uiPriority w:val="29"/>
    <w:rsid w:val="00507687"/>
    <w:pPr>
      <w:widowControl w:val="0"/>
      <w:shd w:val="clear" w:color="auto" w:fill="E0E0E0"/>
      <w:spacing w:after="200" w:line="276" w:lineRule="auto"/>
    </w:pPr>
    <w:rPr>
      <w:rFonts w:ascii="Times New Roman" w:hAnsi="Times New Roman" w:cs="Times New Roman"/>
      <w:sz w:val="36"/>
    </w:rPr>
  </w:style>
  <w:style w:type="paragraph" w:customStyle="1" w:styleId="ChartLevel-1Subheadcrh1">
    <w:name w:val="Chart Level-1 Subhead (crh1)"/>
    <w:basedOn w:val="Normal"/>
    <w:next w:val="ChartBodyTextNo-Indentcrbtx1"/>
    <w:uiPriority w:val="29"/>
    <w:rsid w:val="00507687"/>
    <w:pPr>
      <w:widowControl w:val="0"/>
      <w:shd w:val="clear" w:color="auto" w:fill="E0E0E0"/>
      <w:spacing w:before="240" w:after="200" w:line="276" w:lineRule="auto"/>
      <w:outlineLvl w:val="4"/>
    </w:pPr>
    <w:rPr>
      <w:rFonts w:ascii="Arial Black" w:hAnsi="Arial Black"/>
      <w:sz w:val="32"/>
    </w:rPr>
  </w:style>
  <w:style w:type="paragraph" w:customStyle="1" w:styleId="ChartLevel-2Subheadcrh2">
    <w:name w:val="Chart Level-2 Subhead (crh2)"/>
    <w:basedOn w:val="Normal"/>
    <w:next w:val="ChartBodyTextNo-Indentcrbtx1"/>
    <w:uiPriority w:val="29"/>
    <w:rsid w:val="00507687"/>
    <w:pPr>
      <w:widowControl w:val="0"/>
      <w:shd w:val="clear" w:color="auto" w:fill="E0E0E0"/>
      <w:spacing w:before="240" w:after="200" w:line="276" w:lineRule="auto"/>
      <w:outlineLvl w:val="5"/>
    </w:pPr>
    <w:rPr>
      <w:rFonts w:ascii="Arial" w:hAnsi="Arial" w:cs="Arial"/>
      <w:sz w:val="32"/>
    </w:rPr>
  </w:style>
  <w:style w:type="paragraph" w:customStyle="1" w:styleId="ChartLevel-3Subheadcrh3">
    <w:name w:val="Chart Level-3 Subhead (crh3)"/>
    <w:basedOn w:val="Normal"/>
    <w:next w:val="ChartBodyTextNo-Indentcrbtx1"/>
    <w:uiPriority w:val="29"/>
    <w:rsid w:val="00507687"/>
    <w:pPr>
      <w:widowControl w:val="0"/>
      <w:shd w:val="clear" w:color="auto" w:fill="E0E0E0"/>
      <w:spacing w:before="240" w:after="200" w:line="276" w:lineRule="auto"/>
      <w:outlineLvl w:val="6"/>
    </w:pPr>
    <w:rPr>
      <w:rFonts w:ascii="Arial Narrow" w:hAnsi="Arial Narrow"/>
      <w:sz w:val="32"/>
    </w:rPr>
  </w:style>
  <w:style w:type="paragraph" w:customStyle="1" w:styleId="ChartLevel-4Subheadcrh4">
    <w:name w:val="Chart Level-4 Subhead (crh4)"/>
    <w:basedOn w:val="Normal"/>
    <w:next w:val="ChartBodyTextNo-Indentcrbtx1"/>
    <w:uiPriority w:val="29"/>
    <w:rsid w:val="00507687"/>
    <w:pPr>
      <w:widowControl w:val="0"/>
      <w:shd w:val="clear" w:color="auto" w:fill="E0E0E0"/>
      <w:spacing w:before="240" w:after="200" w:line="276" w:lineRule="auto"/>
      <w:outlineLvl w:val="7"/>
    </w:pPr>
    <w:rPr>
      <w:rFonts w:ascii="Arial Black" w:hAnsi="Arial Black"/>
      <w:sz w:val="28"/>
    </w:rPr>
  </w:style>
  <w:style w:type="paragraph" w:customStyle="1" w:styleId="ChartLevel-5Subheadcrh5">
    <w:name w:val="Chart Level-5 Subhead (crh5)"/>
    <w:basedOn w:val="Normal"/>
    <w:next w:val="ChartBodyTextNo-Indentcrbtx1"/>
    <w:uiPriority w:val="29"/>
    <w:rsid w:val="00507687"/>
    <w:pPr>
      <w:widowControl w:val="0"/>
      <w:shd w:val="clear" w:color="auto" w:fill="E0E0E0"/>
      <w:spacing w:before="240" w:after="200" w:line="276" w:lineRule="auto"/>
      <w:outlineLvl w:val="8"/>
    </w:pPr>
    <w:rPr>
      <w:rFonts w:ascii="Arial" w:hAnsi="Arial" w:cs="Arial"/>
      <w:sz w:val="28"/>
    </w:rPr>
  </w:style>
  <w:style w:type="paragraph" w:customStyle="1" w:styleId="ChartColumnHeadcrch">
    <w:name w:val="Chart Column Head (crch)"/>
    <w:basedOn w:val="Normal"/>
    <w:next w:val="ChartBodyTextNo-Indentcrbtx1"/>
    <w:uiPriority w:val="29"/>
    <w:rsid w:val="00507687"/>
    <w:pPr>
      <w:widowControl w:val="0"/>
      <w:shd w:val="clear" w:color="auto" w:fill="E0E0E0"/>
      <w:spacing w:after="200" w:line="276" w:lineRule="auto"/>
    </w:pPr>
    <w:rPr>
      <w:rFonts w:ascii="Arial" w:hAnsi="Arial" w:cs="Arial"/>
    </w:rPr>
  </w:style>
  <w:style w:type="paragraph" w:customStyle="1" w:styleId="ChartLabelcrl">
    <w:name w:val="Chart Label (crl)"/>
    <w:basedOn w:val="Normal"/>
    <w:next w:val="ChartBodyTextNo-Indentcrbtx1"/>
    <w:uiPriority w:val="29"/>
    <w:rsid w:val="00507687"/>
    <w:pPr>
      <w:widowControl w:val="0"/>
      <w:shd w:val="clear" w:color="auto" w:fill="E0E0E0"/>
      <w:spacing w:after="200" w:line="276" w:lineRule="auto"/>
    </w:pPr>
    <w:rPr>
      <w:rFonts w:ascii="Arial Narrow" w:hAnsi="Arial Narrow"/>
    </w:rPr>
  </w:style>
  <w:style w:type="paragraph" w:customStyle="1" w:styleId="ChartBodyTextcrbtx">
    <w:name w:val="Chart Body Text (crbtx)"/>
    <w:basedOn w:val="Normal"/>
    <w:uiPriority w:val="29"/>
    <w:rsid w:val="00507687"/>
    <w:pPr>
      <w:widowControl w:val="0"/>
      <w:shd w:val="clear" w:color="auto" w:fill="E0E0E0"/>
      <w:spacing w:after="200" w:line="276" w:lineRule="auto"/>
      <w:ind w:firstLine="360"/>
    </w:pPr>
    <w:rPr>
      <w:rFonts w:ascii="Arial" w:hAnsi="Arial" w:cs="Arial"/>
    </w:rPr>
  </w:style>
  <w:style w:type="paragraph" w:customStyle="1" w:styleId="ChartBodyTextNo-Indentcrbtx1">
    <w:name w:val="Chart Body Text No-Indent (crbtx1)"/>
    <w:basedOn w:val="Normal"/>
    <w:next w:val="ChartBodyTextcrbtx"/>
    <w:uiPriority w:val="29"/>
    <w:rsid w:val="00507687"/>
    <w:pPr>
      <w:widowControl w:val="0"/>
      <w:shd w:val="clear" w:color="auto" w:fill="E0E0E0"/>
      <w:spacing w:after="200" w:line="276" w:lineRule="auto"/>
    </w:pPr>
    <w:rPr>
      <w:rFonts w:ascii="Arial" w:hAnsi="Arial" w:cs="Arial"/>
    </w:rPr>
  </w:style>
  <w:style w:type="paragraph" w:customStyle="1" w:styleId="ChartSourceNotecrxn">
    <w:name w:val="Chart Source Note (crxn)"/>
    <w:basedOn w:val="Normal"/>
    <w:next w:val="ChartBodyTextNo-Indentcrbtx1"/>
    <w:uiPriority w:val="29"/>
    <w:rsid w:val="00507687"/>
    <w:pPr>
      <w:widowControl w:val="0"/>
      <w:shd w:val="clear" w:color="auto" w:fill="E0E0E0"/>
      <w:spacing w:after="0" w:line="480" w:lineRule="auto"/>
    </w:pPr>
    <w:rPr>
      <w:rFonts w:ascii="Times New Roman" w:hAnsi="Times New Roman" w:cs="Times New Roman"/>
      <w:sz w:val="20"/>
    </w:rPr>
  </w:style>
  <w:style w:type="paragraph" w:customStyle="1" w:styleId="ChartFootnotecrfn">
    <w:name w:val="Chart Footnote (crfn)"/>
    <w:basedOn w:val="Normal"/>
    <w:next w:val="ChartBodyTextNo-Indentcrbtx1"/>
    <w:uiPriority w:val="29"/>
    <w:rsid w:val="00507687"/>
    <w:pPr>
      <w:widowControl w:val="0"/>
      <w:shd w:val="clear" w:color="auto" w:fill="E0E0E0"/>
      <w:spacing w:after="0" w:line="480" w:lineRule="auto"/>
    </w:pPr>
    <w:rPr>
      <w:rFonts w:ascii="Times New Roman" w:hAnsi="Times New Roman" w:cs="Times New Roman"/>
      <w:sz w:val="20"/>
    </w:rPr>
  </w:style>
  <w:style w:type="paragraph" w:customStyle="1" w:styleId="FigureNumberfgn">
    <w:name w:val="Figure Number (fgn)"/>
    <w:basedOn w:val="Normal"/>
    <w:next w:val="FigureBodyTextNo-Indentfgbtx1"/>
    <w:uiPriority w:val="29"/>
    <w:rsid w:val="00507687"/>
    <w:pPr>
      <w:widowControl w:val="0"/>
      <w:shd w:val="clear" w:color="auto" w:fill="E0E0E0"/>
      <w:spacing w:after="0" w:line="480" w:lineRule="auto"/>
    </w:pPr>
    <w:rPr>
      <w:rFonts w:ascii="Times New Roman" w:hAnsi="Times New Roman" w:cs="Times New Roman"/>
      <w:sz w:val="24"/>
    </w:rPr>
  </w:style>
  <w:style w:type="paragraph" w:customStyle="1" w:styleId="FigureHeadfgh">
    <w:name w:val="Figure Head (fgh)"/>
    <w:basedOn w:val="Normal"/>
    <w:next w:val="FigureBodyTextNo-Indentfgbtx1"/>
    <w:uiPriority w:val="29"/>
    <w:rsid w:val="00507687"/>
    <w:pPr>
      <w:widowControl w:val="0"/>
      <w:shd w:val="clear" w:color="auto" w:fill="E0E0E0"/>
      <w:spacing w:before="240" w:after="200" w:line="276" w:lineRule="auto"/>
      <w:outlineLvl w:val="3"/>
    </w:pPr>
    <w:rPr>
      <w:rFonts w:ascii="Arial Black" w:hAnsi="Arial Black"/>
      <w:sz w:val="28"/>
    </w:rPr>
  </w:style>
  <w:style w:type="paragraph" w:customStyle="1" w:styleId="FigureSubheadfgsh">
    <w:name w:val="Figure Subhead (fgsh)"/>
    <w:basedOn w:val="Normal"/>
    <w:next w:val="FigureBodyTextNo-Indentfgbtx1"/>
    <w:uiPriority w:val="29"/>
    <w:rsid w:val="00507687"/>
    <w:pPr>
      <w:widowControl w:val="0"/>
      <w:shd w:val="clear" w:color="auto" w:fill="E0E0E0"/>
      <w:spacing w:after="0" w:line="480" w:lineRule="auto"/>
    </w:pPr>
    <w:rPr>
      <w:rFonts w:ascii="Times New Roman" w:hAnsi="Times New Roman" w:cs="Times New Roman"/>
      <w:sz w:val="36"/>
    </w:rPr>
  </w:style>
  <w:style w:type="paragraph" w:customStyle="1" w:styleId="FigureLevel-1Subheadfgh1">
    <w:name w:val="Figure Level-1 Subhead (fgh1)"/>
    <w:basedOn w:val="Normal"/>
    <w:next w:val="FigureBodyTextNo-Indentfgbtx1"/>
    <w:uiPriority w:val="29"/>
    <w:rsid w:val="00507687"/>
    <w:pPr>
      <w:widowControl w:val="0"/>
      <w:shd w:val="clear" w:color="auto" w:fill="E0E0E0"/>
      <w:spacing w:before="240" w:after="200" w:line="276" w:lineRule="auto"/>
      <w:outlineLvl w:val="4"/>
    </w:pPr>
    <w:rPr>
      <w:rFonts w:ascii="Arial Black" w:hAnsi="Arial Black"/>
      <w:sz w:val="32"/>
    </w:rPr>
  </w:style>
  <w:style w:type="paragraph" w:customStyle="1" w:styleId="FigureLevel-2Subheadfgh2">
    <w:name w:val="Figure Level-2 Subhead (fgh2)"/>
    <w:basedOn w:val="Normal"/>
    <w:next w:val="FigureBodyTextNo-Indentfgbtx1"/>
    <w:uiPriority w:val="29"/>
    <w:rsid w:val="00507687"/>
    <w:pPr>
      <w:widowControl w:val="0"/>
      <w:shd w:val="clear" w:color="auto" w:fill="E0E0E0"/>
      <w:spacing w:before="240" w:after="200" w:line="276" w:lineRule="auto"/>
      <w:outlineLvl w:val="5"/>
    </w:pPr>
    <w:rPr>
      <w:rFonts w:ascii="Arial" w:hAnsi="Arial" w:cs="Arial"/>
      <w:sz w:val="32"/>
    </w:rPr>
  </w:style>
  <w:style w:type="paragraph" w:customStyle="1" w:styleId="FigureLevel-3Subheadfgh3">
    <w:name w:val="Figure Level-3 Subhead (fgh3)"/>
    <w:basedOn w:val="Normal"/>
    <w:next w:val="FigureBodyTextNo-Indentfgbtx1"/>
    <w:uiPriority w:val="29"/>
    <w:rsid w:val="00507687"/>
    <w:pPr>
      <w:widowControl w:val="0"/>
      <w:shd w:val="clear" w:color="auto" w:fill="E0E0E0"/>
      <w:spacing w:before="240" w:after="200" w:line="276" w:lineRule="auto"/>
      <w:outlineLvl w:val="6"/>
    </w:pPr>
    <w:rPr>
      <w:rFonts w:ascii="Arial Narrow" w:hAnsi="Arial Narrow"/>
      <w:sz w:val="32"/>
    </w:rPr>
  </w:style>
  <w:style w:type="paragraph" w:customStyle="1" w:styleId="FigureLevel-4Subheadfgh4">
    <w:name w:val="Figure Level-4 Subhead (fgh4)"/>
    <w:basedOn w:val="Normal"/>
    <w:next w:val="FigureBodyTextNo-Indentfgbtx1"/>
    <w:uiPriority w:val="29"/>
    <w:rsid w:val="00507687"/>
    <w:pPr>
      <w:widowControl w:val="0"/>
      <w:shd w:val="clear" w:color="auto" w:fill="E0E0E0"/>
      <w:spacing w:before="240" w:after="200" w:line="276" w:lineRule="auto"/>
      <w:outlineLvl w:val="7"/>
    </w:pPr>
    <w:rPr>
      <w:rFonts w:ascii="Arial Black" w:hAnsi="Arial Black"/>
      <w:sz w:val="28"/>
    </w:rPr>
  </w:style>
  <w:style w:type="paragraph" w:customStyle="1" w:styleId="FigureLevel-5Subheadfgh5">
    <w:name w:val="Figure Level-5 Subhead (fgh5)"/>
    <w:basedOn w:val="Normal"/>
    <w:next w:val="FigureBodyTextNo-Indentfgbtx1"/>
    <w:uiPriority w:val="29"/>
    <w:rsid w:val="00507687"/>
    <w:pPr>
      <w:widowControl w:val="0"/>
      <w:shd w:val="clear" w:color="auto" w:fill="E0E0E0"/>
      <w:spacing w:before="240" w:after="200" w:line="276" w:lineRule="auto"/>
      <w:outlineLvl w:val="8"/>
    </w:pPr>
    <w:rPr>
      <w:rFonts w:ascii="Arial" w:hAnsi="Arial" w:cs="Arial"/>
      <w:sz w:val="28"/>
    </w:rPr>
  </w:style>
  <w:style w:type="paragraph" w:customStyle="1" w:styleId="FigureColumnHeadfgch">
    <w:name w:val="Figure Column Head (fgch)"/>
    <w:basedOn w:val="Normal"/>
    <w:next w:val="FigureBodyTextNo-Indentfgbtx1"/>
    <w:uiPriority w:val="29"/>
    <w:rsid w:val="00507687"/>
    <w:pPr>
      <w:widowControl w:val="0"/>
      <w:shd w:val="clear" w:color="auto" w:fill="E0E0E0"/>
      <w:spacing w:after="200" w:line="276" w:lineRule="auto"/>
    </w:pPr>
    <w:rPr>
      <w:rFonts w:ascii="Arial" w:hAnsi="Arial" w:cs="Arial"/>
    </w:rPr>
  </w:style>
  <w:style w:type="paragraph" w:customStyle="1" w:styleId="FigureLabelfgl">
    <w:name w:val="Figure Label (fgl)"/>
    <w:basedOn w:val="Normal"/>
    <w:next w:val="FigureBodyTextNo-Indentfgbtx1"/>
    <w:uiPriority w:val="29"/>
    <w:rsid w:val="00507687"/>
    <w:pPr>
      <w:widowControl w:val="0"/>
      <w:shd w:val="clear" w:color="auto" w:fill="E0E0E0"/>
      <w:spacing w:after="200" w:line="276" w:lineRule="auto"/>
    </w:pPr>
    <w:rPr>
      <w:rFonts w:ascii="Arial Narrow" w:hAnsi="Arial Narrow"/>
    </w:rPr>
  </w:style>
  <w:style w:type="paragraph" w:customStyle="1" w:styleId="FigureBodyTextfgbtx">
    <w:name w:val="Figure Body Text (fgbtx)"/>
    <w:basedOn w:val="Normal"/>
    <w:uiPriority w:val="29"/>
    <w:rsid w:val="00507687"/>
    <w:pPr>
      <w:widowControl w:val="0"/>
      <w:shd w:val="clear" w:color="auto" w:fill="E0E0E0"/>
      <w:spacing w:after="200" w:line="276" w:lineRule="auto"/>
      <w:ind w:firstLine="360"/>
    </w:pPr>
    <w:rPr>
      <w:rFonts w:ascii="Arial" w:hAnsi="Arial" w:cs="Arial"/>
    </w:rPr>
  </w:style>
  <w:style w:type="paragraph" w:customStyle="1" w:styleId="FigureBodyTextNo-Indentfgbtx1">
    <w:name w:val="Figure Body Text No-Indent (fgbtx1)"/>
    <w:basedOn w:val="Normal"/>
    <w:next w:val="FigureBodyTextfgbtx"/>
    <w:uiPriority w:val="29"/>
    <w:rsid w:val="00507687"/>
    <w:pPr>
      <w:widowControl w:val="0"/>
      <w:shd w:val="clear" w:color="auto" w:fill="E0E0E0"/>
      <w:spacing w:after="200" w:line="276" w:lineRule="auto"/>
    </w:pPr>
    <w:rPr>
      <w:rFonts w:ascii="Arial" w:hAnsi="Arial" w:cs="Arial"/>
    </w:rPr>
  </w:style>
  <w:style w:type="paragraph" w:customStyle="1" w:styleId="FigureSourceNotefgsn">
    <w:name w:val="Figure Source Note (fgsn)"/>
    <w:basedOn w:val="Normal"/>
    <w:next w:val="FigureBodyTextNo-Indentfgbtx1"/>
    <w:uiPriority w:val="29"/>
    <w:rsid w:val="00507687"/>
    <w:pPr>
      <w:widowControl w:val="0"/>
      <w:shd w:val="clear" w:color="auto" w:fill="E0E0E0"/>
      <w:spacing w:after="200" w:line="276" w:lineRule="auto"/>
    </w:pPr>
    <w:rPr>
      <w:rFonts w:ascii="Arial" w:hAnsi="Arial" w:cs="Arial"/>
      <w:sz w:val="20"/>
    </w:rPr>
  </w:style>
  <w:style w:type="paragraph" w:customStyle="1" w:styleId="FigureFootnotefgfn">
    <w:name w:val="Figure Footnote (fgfn)"/>
    <w:basedOn w:val="Normal"/>
    <w:next w:val="FigureBodyTextNo-Indentfgbtx1"/>
    <w:uiPriority w:val="29"/>
    <w:rsid w:val="00507687"/>
    <w:pPr>
      <w:widowControl w:val="0"/>
      <w:shd w:val="clear" w:color="auto" w:fill="E0E0E0"/>
      <w:spacing w:after="0" w:line="480" w:lineRule="auto"/>
    </w:pPr>
    <w:rPr>
      <w:rFonts w:ascii="Times New Roman" w:hAnsi="Times New Roman" w:cs="Times New Roman"/>
      <w:sz w:val="20"/>
    </w:rPr>
  </w:style>
  <w:style w:type="paragraph" w:customStyle="1" w:styleId="BMHeadbmh">
    <w:name w:val="BM Head (bmh)"/>
    <w:basedOn w:val="Normal"/>
    <w:next w:val="BMTextNo-Indentbmtx1"/>
    <w:uiPriority w:val="29"/>
    <w:qFormat/>
    <w:rsid w:val="00507687"/>
    <w:pPr>
      <w:widowControl w:val="0"/>
      <w:pBdr>
        <w:left w:val="dotted" w:sz="48" w:space="4" w:color="000080"/>
      </w:pBdr>
      <w:spacing w:before="480" w:after="200" w:line="480" w:lineRule="auto"/>
      <w:jc w:val="center"/>
      <w:outlineLvl w:val="2"/>
    </w:pPr>
    <w:rPr>
      <w:rFonts w:ascii="Arial" w:hAnsi="Arial" w:cs="Arial"/>
      <w:sz w:val="48"/>
    </w:rPr>
  </w:style>
  <w:style w:type="paragraph" w:customStyle="1" w:styleId="BMSubheadbmsh">
    <w:name w:val="BM Subhead (bmsh)"/>
    <w:basedOn w:val="Normal"/>
    <w:next w:val="BMTextNo-Indentbmtx1"/>
    <w:uiPriority w:val="29"/>
    <w:rsid w:val="00507687"/>
    <w:pPr>
      <w:widowControl w:val="0"/>
      <w:pBdr>
        <w:left w:val="triple" w:sz="12" w:space="4" w:color="000080"/>
      </w:pBdr>
      <w:spacing w:after="200" w:line="480" w:lineRule="auto"/>
      <w:jc w:val="center"/>
      <w:outlineLvl w:val="3"/>
    </w:pPr>
    <w:rPr>
      <w:rFonts w:ascii="Times New Roman" w:hAnsi="Times New Roman" w:cs="Times New Roman"/>
      <w:sz w:val="36"/>
    </w:rPr>
  </w:style>
  <w:style w:type="paragraph" w:customStyle="1" w:styleId="BMHeadALTabmh">
    <w:name w:val="BM Head ALT (abmh)"/>
    <w:basedOn w:val="Normal"/>
    <w:next w:val="BMTextALTNo-Indentabmtx1"/>
    <w:uiPriority w:val="29"/>
    <w:rsid w:val="00507687"/>
    <w:pPr>
      <w:widowControl w:val="0"/>
      <w:pBdr>
        <w:left w:val="wave" w:sz="12" w:space="4" w:color="000080"/>
      </w:pBdr>
      <w:spacing w:after="200" w:line="480" w:lineRule="auto"/>
      <w:jc w:val="center"/>
      <w:outlineLvl w:val="2"/>
    </w:pPr>
    <w:rPr>
      <w:rFonts w:ascii="Arial" w:hAnsi="Arial" w:cs="Arial"/>
      <w:sz w:val="48"/>
    </w:rPr>
  </w:style>
  <w:style w:type="paragraph" w:customStyle="1" w:styleId="BMTextbmtx">
    <w:name w:val="BM Text (bmtx)"/>
    <w:basedOn w:val="Normal"/>
    <w:uiPriority w:val="29"/>
    <w:rsid w:val="00507687"/>
    <w:pPr>
      <w:widowControl w:val="0"/>
      <w:pBdr>
        <w:left w:val="single" w:sz="48" w:space="4" w:color="000080"/>
      </w:pBdr>
      <w:spacing w:after="0" w:line="480" w:lineRule="auto"/>
      <w:ind w:firstLine="720"/>
    </w:pPr>
    <w:rPr>
      <w:rFonts w:ascii="Times New Roman" w:hAnsi="Times New Roman" w:cs="Times New Roman"/>
      <w:sz w:val="24"/>
    </w:rPr>
  </w:style>
  <w:style w:type="paragraph" w:customStyle="1" w:styleId="BMTextNo-Indentbmtx1">
    <w:name w:val="BM Text No-Indent (bmtx1)"/>
    <w:basedOn w:val="Normal"/>
    <w:next w:val="BMTextbmtx"/>
    <w:uiPriority w:val="29"/>
    <w:rsid w:val="00507687"/>
    <w:pPr>
      <w:widowControl w:val="0"/>
      <w:pBdr>
        <w:left w:val="double" w:sz="18" w:space="4" w:color="000080"/>
      </w:pBdr>
      <w:spacing w:before="120" w:after="0" w:line="480" w:lineRule="auto"/>
    </w:pPr>
    <w:rPr>
      <w:rFonts w:ascii="Times New Roman" w:hAnsi="Times New Roman" w:cs="Times New Roman"/>
      <w:sz w:val="24"/>
    </w:rPr>
  </w:style>
  <w:style w:type="paragraph" w:customStyle="1" w:styleId="BMTextALTabmtx">
    <w:name w:val="BM Text ALT (abmtx)"/>
    <w:basedOn w:val="Normal"/>
    <w:uiPriority w:val="29"/>
    <w:rsid w:val="00507687"/>
    <w:pPr>
      <w:widowControl w:val="0"/>
      <w:pBdr>
        <w:left w:val="thinThickLargeGap" w:sz="36" w:space="4" w:color="000080"/>
      </w:pBdr>
      <w:spacing w:after="0" w:line="480" w:lineRule="auto"/>
      <w:ind w:firstLine="720"/>
    </w:pPr>
    <w:rPr>
      <w:rFonts w:ascii="Arial" w:hAnsi="Arial" w:cs="Arial"/>
    </w:rPr>
  </w:style>
  <w:style w:type="paragraph" w:customStyle="1" w:styleId="BMTextALTNo-Indentabmtx1">
    <w:name w:val="BM Text ALT No-Indent (abmtx1)"/>
    <w:basedOn w:val="Normal"/>
    <w:next w:val="BMTextALTabmtx"/>
    <w:uiPriority w:val="29"/>
    <w:rsid w:val="00507687"/>
    <w:pPr>
      <w:widowControl w:val="0"/>
      <w:pBdr>
        <w:left w:val="thickThinLargeGap" w:sz="36" w:space="4" w:color="000080"/>
      </w:pBdr>
      <w:spacing w:after="0" w:line="480" w:lineRule="auto"/>
    </w:pPr>
    <w:rPr>
      <w:rFonts w:ascii="Arial" w:hAnsi="Arial" w:cs="Arial"/>
    </w:rPr>
  </w:style>
  <w:style w:type="paragraph" w:customStyle="1" w:styleId="AppendixHeadaph">
    <w:name w:val="Appendix Head (aph)"/>
    <w:basedOn w:val="Normal"/>
    <w:next w:val="AppendixTextaptx"/>
    <w:uiPriority w:val="29"/>
    <w:rsid w:val="00507687"/>
    <w:pPr>
      <w:widowControl w:val="0"/>
      <w:pBdr>
        <w:left w:val="dotted" w:sz="48" w:space="4" w:color="804000"/>
      </w:pBdr>
      <w:spacing w:before="360" w:after="200" w:line="480" w:lineRule="auto"/>
      <w:jc w:val="center"/>
      <w:outlineLvl w:val="2"/>
    </w:pPr>
    <w:rPr>
      <w:rFonts w:ascii="Arial" w:hAnsi="Arial" w:cs="Arial"/>
      <w:sz w:val="48"/>
    </w:rPr>
  </w:style>
  <w:style w:type="paragraph" w:customStyle="1" w:styleId="AppendixSubheadapsh">
    <w:name w:val="Appendix Subhead (apsh)"/>
    <w:basedOn w:val="Normal"/>
    <w:next w:val="AppendixTextNo-Indentaptx1"/>
    <w:uiPriority w:val="29"/>
    <w:rsid w:val="00507687"/>
    <w:pPr>
      <w:widowControl w:val="0"/>
      <w:pBdr>
        <w:left w:val="single" w:sz="8" w:space="4" w:color="804000"/>
      </w:pBdr>
      <w:spacing w:after="200" w:line="480" w:lineRule="auto"/>
      <w:jc w:val="center"/>
      <w:outlineLvl w:val="3"/>
    </w:pPr>
    <w:rPr>
      <w:rFonts w:ascii="Times New Roman" w:hAnsi="Times New Roman" w:cs="Times New Roman"/>
      <w:sz w:val="36"/>
    </w:rPr>
  </w:style>
  <w:style w:type="paragraph" w:customStyle="1" w:styleId="AppendixLevel-1Subheadaph1">
    <w:name w:val="Appendix Level-1 Subhead (aph1)"/>
    <w:basedOn w:val="Normal"/>
    <w:next w:val="AppendixTextNo-Indentaptx1"/>
    <w:uiPriority w:val="29"/>
    <w:rsid w:val="00507687"/>
    <w:pPr>
      <w:widowControl w:val="0"/>
      <w:pBdr>
        <w:left w:val="triple" w:sz="12" w:space="4" w:color="804000"/>
      </w:pBdr>
      <w:spacing w:before="360" w:after="0" w:line="480" w:lineRule="auto"/>
      <w:outlineLvl w:val="4"/>
    </w:pPr>
    <w:rPr>
      <w:rFonts w:ascii="Arial Black" w:hAnsi="Arial Black"/>
      <w:sz w:val="32"/>
    </w:rPr>
  </w:style>
  <w:style w:type="paragraph" w:customStyle="1" w:styleId="AppendixLevel-2Subheadaph2">
    <w:name w:val="Appendix Level-2 Subhead (aph2)"/>
    <w:basedOn w:val="Normal"/>
    <w:next w:val="AppendixTextNo-Indentaptx1"/>
    <w:uiPriority w:val="29"/>
    <w:rsid w:val="00507687"/>
    <w:pPr>
      <w:widowControl w:val="0"/>
      <w:pBdr>
        <w:left w:val="thinThickLargeGap" w:sz="36" w:space="4" w:color="804000"/>
      </w:pBdr>
      <w:spacing w:before="360" w:after="0" w:line="480" w:lineRule="auto"/>
      <w:outlineLvl w:val="5"/>
    </w:pPr>
    <w:rPr>
      <w:rFonts w:ascii="Arial" w:hAnsi="Arial" w:cs="Arial"/>
      <w:sz w:val="32"/>
    </w:rPr>
  </w:style>
  <w:style w:type="paragraph" w:customStyle="1" w:styleId="AppendixLevel-3Subheadaph3">
    <w:name w:val="Appendix Level-3 Subhead (aph3)"/>
    <w:basedOn w:val="Normal"/>
    <w:next w:val="AppendixTextNo-Indentaptx1"/>
    <w:uiPriority w:val="29"/>
    <w:rsid w:val="00507687"/>
    <w:pPr>
      <w:widowControl w:val="0"/>
      <w:pBdr>
        <w:left w:val="thickThinLargeGap" w:sz="36" w:space="4" w:color="804000"/>
      </w:pBdr>
      <w:spacing w:before="360" w:after="0" w:line="480" w:lineRule="auto"/>
      <w:outlineLvl w:val="6"/>
    </w:pPr>
    <w:rPr>
      <w:rFonts w:ascii="Arial Narrow" w:hAnsi="Arial Narrow"/>
      <w:sz w:val="32"/>
    </w:rPr>
  </w:style>
  <w:style w:type="paragraph" w:customStyle="1" w:styleId="AppendixLevel-4Subheadaph4">
    <w:name w:val="Appendix Level-4 Subhead (aph4)"/>
    <w:basedOn w:val="Normal"/>
    <w:next w:val="AppendixTextNo-Indentaptx1"/>
    <w:uiPriority w:val="29"/>
    <w:rsid w:val="00507687"/>
    <w:pPr>
      <w:widowControl w:val="0"/>
      <w:pBdr>
        <w:left w:val="single" w:sz="8" w:space="4" w:color="804000"/>
      </w:pBdr>
      <w:spacing w:before="360" w:after="0" w:line="480" w:lineRule="auto"/>
      <w:outlineLvl w:val="7"/>
    </w:pPr>
    <w:rPr>
      <w:rFonts w:ascii="Arial Black" w:hAnsi="Arial Black"/>
      <w:sz w:val="28"/>
    </w:rPr>
  </w:style>
  <w:style w:type="paragraph" w:customStyle="1" w:styleId="AppendixLevel-5Subheadaph5">
    <w:name w:val="Appendix Level-5 Subhead (aph5)"/>
    <w:basedOn w:val="Normal"/>
    <w:next w:val="AppendixTextNo-Indentaptx1"/>
    <w:uiPriority w:val="29"/>
    <w:rsid w:val="00507687"/>
    <w:pPr>
      <w:widowControl w:val="0"/>
      <w:pBdr>
        <w:left w:val="single" w:sz="8" w:space="4" w:color="804000"/>
      </w:pBdr>
      <w:spacing w:before="360" w:after="0" w:line="480" w:lineRule="auto"/>
      <w:outlineLvl w:val="8"/>
    </w:pPr>
    <w:rPr>
      <w:rFonts w:ascii="Arial" w:hAnsi="Arial" w:cs="Arial"/>
      <w:sz w:val="28"/>
    </w:rPr>
  </w:style>
  <w:style w:type="paragraph" w:customStyle="1" w:styleId="AppendixTextaptx">
    <w:name w:val="Appendix Text (aptx)"/>
    <w:basedOn w:val="Normal"/>
    <w:uiPriority w:val="29"/>
    <w:rsid w:val="00507687"/>
    <w:pPr>
      <w:widowControl w:val="0"/>
      <w:pBdr>
        <w:left w:val="single" w:sz="48" w:space="4" w:color="804000"/>
      </w:pBdr>
      <w:spacing w:after="0" w:line="480" w:lineRule="auto"/>
      <w:ind w:firstLine="720"/>
    </w:pPr>
    <w:rPr>
      <w:rFonts w:ascii="Times New Roman" w:hAnsi="Times New Roman" w:cs="Times New Roman"/>
      <w:sz w:val="24"/>
    </w:rPr>
  </w:style>
  <w:style w:type="paragraph" w:customStyle="1" w:styleId="AppendixTextNo-Indentaptx1">
    <w:name w:val="Appendix Text No-Indent (aptx1)"/>
    <w:basedOn w:val="Normal"/>
    <w:uiPriority w:val="29"/>
    <w:rsid w:val="00507687"/>
    <w:pPr>
      <w:widowControl w:val="0"/>
      <w:pBdr>
        <w:left w:val="double" w:sz="18" w:space="4" w:color="804000"/>
      </w:pBdr>
      <w:spacing w:after="0" w:line="480" w:lineRule="auto"/>
    </w:pPr>
    <w:rPr>
      <w:rFonts w:ascii="Times New Roman" w:hAnsi="Times New Roman" w:cs="Times New Roman"/>
      <w:sz w:val="24"/>
    </w:rPr>
  </w:style>
  <w:style w:type="paragraph" w:customStyle="1" w:styleId="AppendixListNumapnl">
    <w:name w:val="Appendix List Num (apnl)"/>
    <w:basedOn w:val="Normal"/>
    <w:uiPriority w:val="29"/>
    <w:rsid w:val="00507687"/>
    <w:pPr>
      <w:widowControl w:val="0"/>
      <w:pBdr>
        <w:left w:val="wave" w:sz="12" w:space="31" w:color="804000"/>
      </w:pBdr>
      <w:spacing w:before="240" w:after="240" w:line="480" w:lineRule="auto"/>
      <w:ind w:left="900" w:hanging="360"/>
      <w:contextualSpacing/>
    </w:pPr>
    <w:rPr>
      <w:rFonts w:ascii="Times New Roman" w:hAnsi="Times New Roman" w:cs="Times New Roman"/>
      <w:sz w:val="24"/>
    </w:rPr>
  </w:style>
  <w:style w:type="paragraph" w:customStyle="1" w:styleId="AppendixListUnnumapul">
    <w:name w:val="Appendix List Unnum (apul)"/>
    <w:basedOn w:val="Normal"/>
    <w:uiPriority w:val="29"/>
    <w:rsid w:val="00507687"/>
    <w:pPr>
      <w:widowControl w:val="0"/>
      <w:pBdr>
        <w:left w:val="dashSmallGap" w:sz="18" w:space="31" w:color="804000"/>
      </w:pBdr>
      <w:spacing w:before="240" w:after="240" w:line="480" w:lineRule="auto"/>
      <w:ind w:left="900" w:hanging="360"/>
      <w:contextualSpacing/>
    </w:pPr>
    <w:rPr>
      <w:rFonts w:ascii="Times New Roman" w:hAnsi="Times New Roman" w:cs="Times New Roman"/>
      <w:sz w:val="24"/>
    </w:rPr>
  </w:style>
  <w:style w:type="paragraph" w:customStyle="1" w:styleId="AppendixListBulletapbl">
    <w:name w:val="Appendix List Bullet (apbl)"/>
    <w:basedOn w:val="Normal"/>
    <w:uiPriority w:val="29"/>
    <w:rsid w:val="00507687"/>
    <w:pPr>
      <w:widowControl w:val="0"/>
      <w:numPr>
        <w:numId w:val="14"/>
      </w:numPr>
      <w:pBdr>
        <w:left w:val="doubleWave" w:sz="6" w:space="31" w:color="804000"/>
      </w:pBdr>
      <w:spacing w:before="240" w:after="240" w:line="480" w:lineRule="auto"/>
      <w:contextualSpacing/>
    </w:pPr>
    <w:rPr>
      <w:rFonts w:ascii="Times New Roman" w:hAnsi="Times New Roman" w:cs="Times New Roman"/>
      <w:sz w:val="24"/>
    </w:rPr>
  </w:style>
  <w:style w:type="paragraph" w:customStyle="1" w:styleId="AppendixSourceNoteapsn">
    <w:name w:val="Appendix Source Note (apsn)"/>
    <w:basedOn w:val="Normal"/>
    <w:uiPriority w:val="29"/>
    <w:rsid w:val="00507687"/>
    <w:pPr>
      <w:widowControl w:val="0"/>
      <w:pBdr>
        <w:left w:val="single" w:sz="12" w:space="4" w:color="804000"/>
      </w:pBdr>
      <w:spacing w:after="200" w:line="480" w:lineRule="auto"/>
    </w:pPr>
    <w:rPr>
      <w:rFonts w:ascii="Arial Narrow" w:hAnsi="Arial Narrow"/>
      <w:sz w:val="18"/>
    </w:rPr>
  </w:style>
  <w:style w:type="paragraph" w:customStyle="1" w:styleId="AppendixFootnoteapfn">
    <w:name w:val="Appendix Footnote (apfn)"/>
    <w:basedOn w:val="Normal"/>
    <w:uiPriority w:val="29"/>
    <w:rsid w:val="00507687"/>
    <w:pPr>
      <w:widowControl w:val="0"/>
      <w:pBdr>
        <w:left w:val="double" w:sz="6" w:space="4" w:color="804000"/>
      </w:pBdr>
      <w:spacing w:after="0" w:line="480" w:lineRule="auto"/>
    </w:pPr>
    <w:rPr>
      <w:rFonts w:ascii="Times New Roman" w:hAnsi="Times New Roman" w:cs="Times New Roman"/>
      <w:sz w:val="20"/>
    </w:rPr>
  </w:style>
  <w:style w:type="paragraph" w:customStyle="1" w:styleId="GlossaryTermglt">
    <w:name w:val="Glossary Term (glt)"/>
    <w:basedOn w:val="Normal"/>
    <w:uiPriority w:val="29"/>
    <w:rsid w:val="00507687"/>
    <w:pPr>
      <w:widowControl w:val="0"/>
      <w:pBdr>
        <w:left w:val="single" w:sz="48" w:space="4" w:color="008080"/>
      </w:pBdr>
      <w:spacing w:after="200" w:line="480" w:lineRule="auto"/>
    </w:pPr>
    <w:rPr>
      <w:rFonts w:ascii="Arial Narrow" w:hAnsi="Arial Narrow"/>
    </w:rPr>
  </w:style>
  <w:style w:type="paragraph" w:customStyle="1" w:styleId="GlossaryTextgltx">
    <w:name w:val="Glossary Text (gltx)"/>
    <w:basedOn w:val="Normal"/>
    <w:uiPriority w:val="29"/>
    <w:rsid w:val="00507687"/>
    <w:pPr>
      <w:widowControl w:val="0"/>
      <w:pBdr>
        <w:left w:val="double" w:sz="18" w:space="22" w:color="008080"/>
      </w:pBdr>
      <w:spacing w:after="0" w:line="480" w:lineRule="auto"/>
      <w:ind w:left="360"/>
    </w:pPr>
    <w:rPr>
      <w:rFonts w:ascii="Times New Roman" w:hAnsi="Times New Roman" w:cs="Times New Roman"/>
      <w:sz w:val="24"/>
    </w:rPr>
  </w:style>
  <w:style w:type="paragraph" w:customStyle="1" w:styleId="Entryen">
    <w:name w:val="Entry (en)"/>
    <w:basedOn w:val="Normal"/>
    <w:uiPriority w:val="29"/>
    <w:rsid w:val="00507687"/>
    <w:pPr>
      <w:widowControl w:val="0"/>
      <w:pBdr>
        <w:left w:val="dotted" w:sz="48" w:space="4" w:color="008080"/>
      </w:pBdr>
      <w:spacing w:after="200" w:line="480" w:lineRule="auto"/>
    </w:pPr>
    <w:rPr>
      <w:rFonts w:ascii="Arial Narrow" w:hAnsi="Arial Narrow"/>
    </w:rPr>
  </w:style>
  <w:style w:type="paragraph" w:customStyle="1" w:styleId="Definitiondef">
    <w:name w:val="Definition (def)"/>
    <w:basedOn w:val="Normal"/>
    <w:uiPriority w:val="29"/>
    <w:rsid w:val="00507687"/>
    <w:pPr>
      <w:widowControl w:val="0"/>
      <w:pBdr>
        <w:left w:val="triple" w:sz="12" w:space="22" w:color="008080"/>
      </w:pBdr>
      <w:spacing w:after="0" w:line="480" w:lineRule="auto"/>
      <w:ind w:left="360"/>
    </w:pPr>
    <w:rPr>
      <w:rFonts w:ascii="Times New Roman" w:hAnsi="Times New Roman" w:cs="Times New Roman"/>
      <w:sz w:val="24"/>
    </w:rPr>
  </w:style>
  <w:style w:type="paragraph" w:customStyle="1" w:styleId="DefinitionSourcedefs">
    <w:name w:val="Definition Source (defs)"/>
    <w:basedOn w:val="Normal"/>
    <w:uiPriority w:val="29"/>
    <w:rsid w:val="00507687"/>
    <w:pPr>
      <w:widowControl w:val="0"/>
      <w:pBdr>
        <w:left w:val="thinThickLargeGap" w:sz="36" w:space="4" w:color="008080"/>
      </w:pBdr>
      <w:spacing w:after="0" w:line="480" w:lineRule="auto"/>
    </w:pPr>
    <w:rPr>
      <w:rFonts w:ascii="Times New Roman" w:hAnsi="Times New Roman" w:cs="Times New Roman"/>
      <w:sz w:val="20"/>
    </w:rPr>
  </w:style>
  <w:style w:type="paragraph" w:customStyle="1" w:styleId="Definition-Numberedndef">
    <w:name w:val="Definition - Numbered (ndef)"/>
    <w:basedOn w:val="Normal"/>
    <w:uiPriority w:val="29"/>
    <w:rsid w:val="00507687"/>
    <w:pPr>
      <w:widowControl w:val="0"/>
      <w:pBdr>
        <w:left w:val="thickThinLargeGap" w:sz="36" w:space="4" w:color="008080"/>
      </w:pBdr>
      <w:spacing w:after="0" w:line="480" w:lineRule="auto"/>
    </w:pPr>
    <w:rPr>
      <w:rFonts w:ascii="Times New Roman" w:hAnsi="Times New Roman" w:cs="Times New Roman"/>
      <w:sz w:val="24"/>
    </w:rPr>
  </w:style>
  <w:style w:type="paragraph" w:customStyle="1" w:styleId="Exampleexa">
    <w:name w:val="Example (exa)"/>
    <w:basedOn w:val="Normal"/>
    <w:uiPriority w:val="29"/>
    <w:rsid w:val="00507687"/>
    <w:pPr>
      <w:widowControl w:val="0"/>
      <w:pBdr>
        <w:left w:val="wave" w:sz="12" w:space="31" w:color="008080"/>
      </w:pBdr>
      <w:spacing w:after="0" w:line="480" w:lineRule="auto"/>
      <w:ind w:left="540"/>
    </w:pPr>
    <w:rPr>
      <w:rFonts w:ascii="Times New Roman" w:hAnsi="Times New Roman" w:cs="Times New Roman"/>
      <w:sz w:val="24"/>
    </w:rPr>
  </w:style>
  <w:style w:type="paragraph" w:customStyle="1" w:styleId="Example-Versevexa">
    <w:name w:val="Example - Verse (vexa)"/>
    <w:basedOn w:val="Normal"/>
    <w:uiPriority w:val="29"/>
    <w:rsid w:val="00507687"/>
    <w:pPr>
      <w:widowControl w:val="0"/>
      <w:pBdr>
        <w:left w:val="doubleWave" w:sz="6" w:space="31" w:color="008080"/>
      </w:pBdr>
      <w:spacing w:after="0" w:line="480" w:lineRule="auto"/>
      <w:ind w:left="1267" w:hanging="720"/>
    </w:pPr>
    <w:rPr>
      <w:rFonts w:ascii="Times New Roman" w:hAnsi="Times New Roman" w:cs="Times New Roman"/>
      <w:sz w:val="24"/>
    </w:rPr>
  </w:style>
  <w:style w:type="paragraph" w:customStyle="1" w:styleId="Referencesee">
    <w:name w:val="Reference (see)"/>
    <w:basedOn w:val="Normal"/>
    <w:uiPriority w:val="29"/>
    <w:rsid w:val="00507687"/>
    <w:pPr>
      <w:widowControl w:val="0"/>
      <w:pBdr>
        <w:left w:val="single" w:sz="24" w:space="4" w:color="008080"/>
      </w:pBdr>
      <w:spacing w:after="0" w:line="480" w:lineRule="auto"/>
    </w:pPr>
    <w:rPr>
      <w:rFonts w:ascii="Times New Roman" w:hAnsi="Times New Roman" w:cs="Times New Roman"/>
      <w:sz w:val="24"/>
    </w:rPr>
  </w:style>
  <w:style w:type="paragraph" w:customStyle="1" w:styleId="Exampleegeg">
    <w:name w:val="Example e.g. (eg)"/>
    <w:basedOn w:val="Normal"/>
    <w:uiPriority w:val="29"/>
    <w:rsid w:val="00507687"/>
    <w:pPr>
      <w:widowControl w:val="0"/>
      <w:pBdr>
        <w:left w:val="dotted" w:sz="24" w:space="31" w:color="008080"/>
      </w:pBdr>
      <w:spacing w:after="0" w:line="480" w:lineRule="auto"/>
      <w:ind w:left="540"/>
    </w:pPr>
    <w:rPr>
      <w:rFonts w:ascii="Times New Roman" w:hAnsi="Times New Roman" w:cs="Times New Roman"/>
      <w:sz w:val="24"/>
    </w:rPr>
  </w:style>
  <w:style w:type="paragraph" w:customStyle="1" w:styleId="Exampleindialogformexad">
    <w:name w:val="Example in dialog form (exad)"/>
    <w:basedOn w:val="Normal"/>
    <w:uiPriority w:val="29"/>
    <w:rsid w:val="00507687"/>
    <w:pPr>
      <w:widowControl w:val="0"/>
      <w:pBdr>
        <w:left w:val="dashSmallGap" w:sz="24" w:space="31" w:color="008080"/>
      </w:pBdr>
      <w:spacing w:before="120" w:after="0" w:line="480" w:lineRule="auto"/>
      <w:ind w:left="547"/>
    </w:pPr>
    <w:rPr>
      <w:rFonts w:ascii="Times New Roman" w:hAnsi="Times New Roman" w:cs="Times New Roman"/>
      <w:sz w:val="24"/>
    </w:rPr>
  </w:style>
  <w:style w:type="paragraph" w:customStyle="1" w:styleId="Addressadd">
    <w:name w:val="Address (add)"/>
    <w:basedOn w:val="Normal"/>
    <w:uiPriority w:val="29"/>
    <w:rsid w:val="00507687"/>
    <w:pPr>
      <w:widowControl w:val="0"/>
      <w:pBdr>
        <w:left w:val="single" w:sz="48" w:space="4" w:color="008040"/>
      </w:pBdr>
      <w:spacing w:after="0" w:line="480" w:lineRule="auto"/>
    </w:pPr>
    <w:rPr>
      <w:rFonts w:ascii="Times New Roman" w:hAnsi="Times New Roman" w:cs="Times New Roman"/>
      <w:sz w:val="24"/>
    </w:rPr>
  </w:style>
  <w:style w:type="paragraph" w:customStyle="1" w:styleId="NoteLevel-1Subheadn1">
    <w:name w:val="Note Level-1 Subhead (n1)"/>
    <w:basedOn w:val="Normal"/>
    <w:next w:val="EndnoteTextntx"/>
    <w:uiPriority w:val="29"/>
    <w:rsid w:val="00507687"/>
    <w:pPr>
      <w:widowControl w:val="0"/>
      <w:pBdr>
        <w:left w:val="triple" w:sz="12" w:space="4" w:color="008000"/>
      </w:pBdr>
      <w:spacing w:before="360" w:after="0" w:line="480" w:lineRule="auto"/>
      <w:outlineLvl w:val="4"/>
    </w:pPr>
    <w:rPr>
      <w:rFonts w:ascii="Arial Black" w:hAnsi="Arial Black"/>
      <w:sz w:val="32"/>
    </w:rPr>
  </w:style>
  <w:style w:type="paragraph" w:customStyle="1" w:styleId="NoteLevel-2Subheadn2">
    <w:name w:val="Note Level-2 Subhead (n2)"/>
    <w:basedOn w:val="Normal"/>
    <w:next w:val="EndnoteTextntx"/>
    <w:uiPriority w:val="29"/>
    <w:rsid w:val="00507687"/>
    <w:pPr>
      <w:widowControl w:val="0"/>
      <w:pBdr>
        <w:left w:val="thinThickLargeGap" w:sz="36" w:space="4" w:color="008000"/>
      </w:pBdr>
      <w:spacing w:before="120" w:after="0" w:line="480" w:lineRule="auto"/>
      <w:outlineLvl w:val="5"/>
    </w:pPr>
    <w:rPr>
      <w:rFonts w:ascii="Arial" w:hAnsi="Arial" w:cs="Arial"/>
      <w:sz w:val="32"/>
    </w:rPr>
  </w:style>
  <w:style w:type="paragraph" w:customStyle="1" w:styleId="NoteLevel-3Subheadn3">
    <w:name w:val="Note Level-3 Subhead (n3)"/>
    <w:basedOn w:val="Normal"/>
    <w:next w:val="EndnoteTextntx"/>
    <w:uiPriority w:val="29"/>
    <w:rsid w:val="00507687"/>
    <w:pPr>
      <w:widowControl w:val="0"/>
      <w:pBdr>
        <w:left w:val="thickThinLargeGap" w:sz="36" w:space="4" w:color="008000"/>
      </w:pBdr>
      <w:spacing w:before="360" w:after="0" w:line="480" w:lineRule="auto"/>
      <w:outlineLvl w:val="6"/>
    </w:pPr>
    <w:rPr>
      <w:rFonts w:ascii="Arial Narrow" w:hAnsi="Arial Narrow"/>
      <w:sz w:val="32"/>
    </w:rPr>
  </w:style>
  <w:style w:type="paragraph" w:customStyle="1" w:styleId="NoteLevel-4Subheadn4">
    <w:name w:val="Note Level-4 Subhead (n4)"/>
    <w:basedOn w:val="Normal"/>
    <w:next w:val="EndnoteTextntx"/>
    <w:uiPriority w:val="29"/>
    <w:rsid w:val="00507687"/>
    <w:pPr>
      <w:widowControl w:val="0"/>
      <w:pBdr>
        <w:left w:val="wave" w:sz="12" w:space="4" w:color="008000"/>
      </w:pBdr>
      <w:spacing w:before="360" w:after="0" w:line="480" w:lineRule="auto"/>
      <w:outlineLvl w:val="7"/>
    </w:pPr>
    <w:rPr>
      <w:rFonts w:ascii="Arial Black" w:hAnsi="Arial Black"/>
      <w:sz w:val="28"/>
    </w:rPr>
  </w:style>
  <w:style w:type="paragraph" w:customStyle="1" w:styleId="NoteLevel-5Subheadn5">
    <w:name w:val="Note Level-5 Subhead (n5)"/>
    <w:basedOn w:val="Normal"/>
    <w:next w:val="EndnoteTextntx"/>
    <w:uiPriority w:val="29"/>
    <w:rsid w:val="00507687"/>
    <w:pPr>
      <w:widowControl w:val="0"/>
      <w:pBdr>
        <w:left w:val="doubleWave" w:sz="6" w:space="4" w:color="008000"/>
      </w:pBdr>
      <w:spacing w:before="360" w:after="0" w:line="480" w:lineRule="auto"/>
      <w:outlineLvl w:val="8"/>
    </w:pPr>
    <w:rPr>
      <w:rFonts w:ascii="Arial" w:hAnsi="Arial" w:cs="Arial"/>
      <w:sz w:val="28"/>
    </w:rPr>
  </w:style>
  <w:style w:type="paragraph" w:customStyle="1" w:styleId="EndnoteTextntx">
    <w:name w:val="Endnote Text (ntx)"/>
    <w:basedOn w:val="Normal"/>
    <w:uiPriority w:val="29"/>
    <w:rsid w:val="00507687"/>
    <w:pPr>
      <w:widowControl w:val="0"/>
      <w:pBdr>
        <w:left w:val="single" w:sz="48" w:space="4" w:color="008000"/>
      </w:pBdr>
      <w:spacing w:after="240" w:line="480" w:lineRule="auto"/>
    </w:pPr>
    <w:rPr>
      <w:rFonts w:ascii="Times New Roman" w:hAnsi="Times New Roman" w:cs="Times New Roman"/>
      <w:noProof/>
      <w:sz w:val="24"/>
    </w:rPr>
  </w:style>
  <w:style w:type="paragraph" w:customStyle="1" w:styleId="BiblioLevel-1Subheadb1">
    <w:name w:val="Biblio Level-1 Subhead (b1)"/>
    <w:basedOn w:val="Normal"/>
    <w:next w:val="BibliographyTextbibtx"/>
    <w:uiPriority w:val="29"/>
    <w:rsid w:val="00507687"/>
    <w:pPr>
      <w:widowControl w:val="0"/>
      <w:pBdr>
        <w:left w:val="double" w:sz="18" w:space="4" w:color="808000"/>
      </w:pBdr>
      <w:spacing w:before="360" w:after="0" w:line="480" w:lineRule="auto"/>
      <w:outlineLvl w:val="4"/>
    </w:pPr>
    <w:rPr>
      <w:rFonts w:ascii="Arial Black" w:hAnsi="Arial Black"/>
      <w:sz w:val="32"/>
    </w:rPr>
  </w:style>
  <w:style w:type="paragraph" w:customStyle="1" w:styleId="BiblioLevel-2Subheadb2">
    <w:name w:val="Biblio Level-2 Subhead (b2)"/>
    <w:basedOn w:val="Normal"/>
    <w:next w:val="BibliographyTextbibtx"/>
    <w:uiPriority w:val="29"/>
    <w:rsid w:val="00507687"/>
    <w:pPr>
      <w:widowControl w:val="0"/>
      <w:pBdr>
        <w:left w:val="dotted" w:sz="48" w:space="4" w:color="808000"/>
      </w:pBdr>
      <w:spacing w:before="360" w:after="0" w:line="480" w:lineRule="auto"/>
      <w:outlineLvl w:val="5"/>
    </w:pPr>
    <w:rPr>
      <w:rFonts w:ascii="Arial" w:hAnsi="Arial" w:cs="Arial"/>
      <w:sz w:val="32"/>
    </w:rPr>
  </w:style>
  <w:style w:type="paragraph" w:customStyle="1" w:styleId="BiblioLevel-3Subheadb3">
    <w:name w:val="Biblio Level-3 Subhead (b3)"/>
    <w:basedOn w:val="Normal"/>
    <w:next w:val="BibliographyTextbibtx"/>
    <w:uiPriority w:val="29"/>
    <w:rsid w:val="00507687"/>
    <w:pPr>
      <w:widowControl w:val="0"/>
      <w:pBdr>
        <w:left w:val="triple" w:sz="12" w:space="4" w:color="808000"/>
      </w:pBdr>
      <w:spacing w:before="360" w:after="0" w:line="480" w:lineRule="auto"/>
      <w:outlineLvl w:val="6"/>
    </w:pPr>
    <w:rPr>
      <w:rFonts w:ascii="Arial Narrow" w:hAnsi="Arial Narrow"/>
      <w:sz w:val="32"/>
    </w:rPr>
  </w:style>
  <w:style w:type="paragraph" w:customStyle="1" w:styleId="BiblioLevel-4Subheadb4">
    <w:name w:val="Biblio Level-4 Subhead (b4)"/>
    <w:basedOn w:val="Normal"/>
    <w:next w:val="BibliographyTextbibtx"/>
    <w:uiPriority w:val="29"/>
    <w:rsid w:val="00507687"/>
    <w:pPr>
      <w:widowControl w:val="0"/>
      <w:pBdr>
        <w:left w:val="thinThickLargeGap" w:sz="36" w:space="4" w:color="808000"/>
      </w:pBdr>
      <w:spacing w:before="360" w:after="0" w:line="480" w:lineRule="auto"/>
      <w:outlineLvl w:val="7"/>
    </w:pPr>
    <w:rPr>
      <w:rFonts w:ascii="Arial Black" w:hAnsi="Arial Black"/>
      <w:sz w:val="28"/>
    </w:rPr>
  </w:style>
  <w:style w:type="paragraph" w:customStyle="1" w:styleId="BiblioLevel-5Subheadb5">
    <w:name w:val="Biblio Level-5 Subhead (b5)"/>
    <w:basedOn w:val="Normal"/>
    <w:next w:val="BibliographyTextbibtx"/>
    <w:uiPriority w:val="29"/>
    <w:rsid w:val="00507687"/>
    <w:pPr>
      <w:widowControl w:val="0"/>
      <w:pBdr>
        <w:left w:val="thickThinLargeGap" w:sz="36" w:space="4" w:color="808000"/>
      </w:pBdr>
      <w:spacing w:before="360" w:after="0" w:line="480" w:lineRule="auto"/>
      <w:outlineLvl w:val="8"/>
    </w:pPr>
    <w:rPr>
      <w:rFonts w:ascii="Arial" w:hAnsi="Arial" w:cs="Arial"/>
      <w:sz w:val="28"/>
    </w:rPr>
  </w:style>
  <w:style w:type="paragraph" w:customStyle="1" w:styleId="BibliographyTextbibtx">
    <w:name w:val="Bibliography Text (bibtx)"/>
    <w:basedOn w:val="Normal"/>
    <w:uiPriority w:val="29"/>
    <w:rsid w:val="00507687"/>
    <w:pPr>
      <w:widowControl w:val="0"/>
      <w:pBdr>
        <w:left w:val="single" w:sz="48" w:space="4" w:color="808000"/>
      </w:pBdr>
      <w:spacing w:after="0" w:line="480" w:lineRule="auto"/>
      <w:ind w:hanging="720"/>
    </w:pPr>
    <w:rPr>
      <w:rFonts w:ascii="Times New Roman" w:hAnsi="Times New Roman" w:cs="Times New Roman"/>
      <w:sz w:val="24"/>
    </w:rPr>
  </w:style>
  <w:style w:type="paragraph" w:customStyle="1" w:styleId="IndexTextintx">
    <w:name w:val="Index Text (intx)"/>
    <w:basedOn w:val="Normal"/>
    <w:uiPriority w:val="29"/>
    <w:rsid w:val="00507687"/>
    <w:pPr>
      <w:widowControl w:val="0"/>
      <w:pBdr>
        <w:left w:val="single" w:sz="48" w:space="4" w:color="004080"/>
      </w:pBdr>
      <w:spacing w:after="0" w:line="480" w:lineRule="auto"/>
    </w:pPr>
    <w:rPr>
      <w:rFonts w:ascii="Times New Roman" w:hAnsi="Times New Roman" w:cs="Times New Roman"/>
      <w:sz w:val="24"/>
    </w:rPr>
  </w:style>
  <w:style w:type="paragraph" w:customStyle="1" w:styleId="IndexInternalSubheadih1">
    <w:name w:val="Index Internal Subhead (ih1)"/>
    <w:basedOn w:val="Normal"/>
    <w:next w:val="IndexEntryine"/>
    <w:uiPriority w:val="29"/>
    <w:rsid w:val="00507687"/>
    <w:pPr>
      <w:widowControl w:val="0"/>
      <w:pBdr>
        <w:left w:val="dotted" w:sz="48" w:space="4" w:color="004080"/>
      </w:pBdr>
      <w:spacing w:before="120" w:after="200" w:line="276" w:lineRule="auto"/>
      <w:outlineLvl w:val="3"/>
    </w:pPr>
    <w:rPr>
      <w:rFonts w:ascii="Arial Black" w:hAnsi="Arial Black"/>
    </w:rPr>
  </w:style>
  <w:style w:type="paragraph" w:customStyle="1" w:styleId="IndexEntryine">
    <w:name w:val="Index Entry (ine)"/>
    <w:basedOn w:val="Normal"/>
    <w:uiPriority w:val="29"/>
    <w:rsid w:val="00507687"/>
    <w:pPr>
      <w:widowControl w:val="0"/>
      <w:pBdr>
        <w:left w:val="double" w:sz="18" w:space="4" w:color="004080"/>
      </w:pBdr>
      <w:spacing w:after="0" w:line="480" w:lineRule="auto"/>
    </w:pPr>
    <w:rPr>
      <w:rFonts w:ascii="Times New Roman" w:hAnsi="Times New Roman" w:cs="Times New Roman"/>
      <w:sz w:val="24"/>
    </w:rPr>
  </w:style>
  <w:style w:type="paragraph" w:customStyle="1" w:styleId="IndexSubentryinse">
    <w:name w:val="Index Subentry (inse)"/>
    <w:basedOn w:val="Normal"/>
    <w:next w:val="IndexEntryine"/>
    <w:uiPriority w:val="29"/>
    <w:rsid w:val="00507687"/>
    <w:pPr>
      <w:widowControl w:val="0"/>
      <w:pBdr>
        <w:left w:val="wave" w:sz="12" w:space="4" w:color="004080"/>
      </w:pBdr>
      <w:spacing w:after="0" w:line="480" w:lineRule="auto"/>
      <w:ind w:left="288"/>
    </w:pPr>
    <w:rPr>
      <w:rFonts w:ascii="Times New Roman" w:hAnsi="Times New Roman" w:cs="Times New Roman"/>
      <w:sz w:val="24"/>
    </w:rPr>
  </w:style>
  <w:style w:type="paragraph" w:customStyle="1" w:styleId="IndexSub-subentryinsse">
    <w:name w:val="Index Sub-subentry (insse)"/>
    <w:basedOn w:val="Normal"/>
    <w:next w:val="IndexEntryine"/>
    <w:uiPriority w:val="29"/>
    <w:rsid w:val="00507687"/>
    <w:pPr>
      <w:widowControl w:val="0"/>
      <w:pBdr>
        <w:left w:val="doubleWave" w:sz="6" w:space="4" w:color="004080"/>
      </w:pBdr>
      <w:spacing w:after="0" w:line="480" w:lineRule="auto"/>
      <w:ind w:left="576"/>
    </w:pPr>
    <w:rPr>
      <w:rFonts w:ascii="Times New Roman" w:hAnsi="Times New Roman" w:cs="Times New Roman"/>
      <w:sz w:val="24"/>
    </w:rPr>
  </w:style>
  <w:style w:type="paragraph" w:customStyle="1" w:styleId="IllustrationCreditsTextilctx">
    <w:name w:val="Illustration Credits Text (ilctx)"/>
    <w:basedOn w:val="Normal"/>
    <w:uiPriority w:val="29"/>
    <w:rsid w:val="00507687"/>
    <w:pPr>
      <w:widowControl w:val="0"/>
      <w:pBdr>
        <w:left w:val="dotted" w:sz="48" w:space="4" w:color="800040"/>
      </w:pBdr>
      <w:spacing w:after="200" w:line="276" w:lineRule="auto"/>
      <w:ind w:firstLine="720"/>
    </w:pPr>
    <w:rPr>
      <w:rFonts w:ascii="Arial Narrow" w:hAnsi="Arial Narrow"/>
      <w:sz w:val="21"/>
    </w:rPr>
  </w:style>
  <w:style w:type="paragraph" w:customStyle="1" w:styleId="IllustrationCreditsTextNo-Indentilctx1">
    <w:name w:val="Illustration Credits Text No-Indent (ilctx1)"/>
    <w:basedOn w:val="Normal"/>
    <w:next w:val="IllustrationCreditsTextilctx"/>
    <w:uiPriority w:val="29"/>
    <w:rsid w:val="00507687"/>
    <w:pPr>
      <w:widowControl w:val="0"/>
      <w:pBdr>
        <w:left w:val="triple" w:sz="12" w:space="4" w:color="800040"/>
      </w:pBdr>
      <w:spacing w:before="120" w:after="200" w:line="276" w:lineRule="auto"/>
    </w:pPr>
    <w:rPr>
      <w:rFonts w:ascii="Arial Narrow" w:hAnsi="Arial Narrow"/>
      <w:sz w:val="21"/>
    </w:rPr>
  </w:style>
  <w:style w:type="paragraph" w:customStyle="1" w:styleId="PermissionAcksTextpmtx">
    <w:name w:val="Permission Acks Text (pmtx)"/>
    <w:basedOn w:val="Normal"/>
    <w:uiPriority w:val="29"/>
    <w:rsid w:val="00507687"/>
    <w:pPr>
      <w:widowControl w:val="0"/>
      <w:pBdr>
        <w:left w:val="wave" w:sz="12" w:space="4" w:color="800040"/>
      </w:pBdr>
      <w:spacing w:after="200" w:line="276" w:lineRule="auto"/>
      <w:ind w:firstLine="720"/>
    </w:pPr>
    <w:rPr>
      <w:rFonts w:ascii="Arial Narrow" w:hAnsi="Arial Narrow"/>
      <w:sz w:val="21"/>
    </w:rPr>
  </w:style>
  <w:style w:type="paragraph" w:customStyle="1" w:styleId="PermissionAcksTextNo-Indentpmtx1">
    <w:name w:val="Permission Acks Text No-Indent (pmtx1)"/>
    <w:basedOn w:val="Normal"/>
    <w:next w:val="PermissionAcksTextpmtx"/>
    <w:uiPriority w:val="29"/>
    <w:rsid w:val="00507687"/>
    <w:pPr>
      <w:widowControl w:val="0"/>
      <w:pBdr>
        <w:left w:val="doubleWave" w:sz="6" w:space="4" w:color="800040"/>
      </w:pBdr>
      <w:spacing w:before="120" w:after="200" w:line="276" w:lineRule="auto"/>
    </w:pPr>
    <w:rPr>
      <w:rFonts w:ascii="Arial Narrow" w:hAnsi="Arial Narrow"/>
      <w:sz w:val="21"/>
    </w:rPr>
  </w:style>
  <w:style w:type="paragraph" w:customStyle="1" w:styleId="AboutAuthorTextatatx">
    <w:name w:val="About Author Text (atatx)"/>
    <w:basedOn w:val="Normal"/>
    <w:uiPriority w:val="29"/>
    <w:rsid w:val="00507687"/>
    <w:pPr>
      <w:widowControl w:val="0"/>
      <w:pBdr>
        <w:left w:val="single" w:sz="48" w:space="4" w:color="800000"/>
      </w:pBdr>
      <w:spacing w:after="0" w:line="480" w:lineRule="auto"/>
      <w:ind w:firstLine="720"/>
    </w:pPr>
    <w:rPr>
      <w:rFonts w:ascii="Times New Roman" w:hAnsi="Times New Roman" w:cs="Times New Roman"/>
      <w:sz w:val="24"/>
    </w:rPr>
  </w:style>
  <w:style w:type="paragraph" w:customStyle="1" w:styleId="AboutAuthorTextNo-Indentatatx1">
    <w:name w:val="About Author Text No-Indent (atatx1)"/>
    <w:basedOn w:val="Normal"/>
    <w:next w:val="AboutAuthorTextatatx"/>
    <w:uiPriority w:val="29"/>
    <w:rsid w:val="00507687"/>
    <w:pPr>
      <w:widowControl w:val="0"/>
      <w:pBdr>
        <w:left w:val="dotted" w:sz="48" w:space="4" w:color="800000"/>
      </w:pBdr>
      <w:spacing w:after="0" w:line="480" w:lineRule="auto"/>
    </w:pPr>
    <w:rPr>
      <w:rFonts w:ascii="Times New Roman" w:hAnsi="Times New Roman" w:cs="Times New Roman"/>
      <w:sz w:val="24"/>
    </w:rPr>
  </w:style>
  <w:style w:type="paragraph" w:customStyle="1" w:styleId="ColophonTextcoltx">
    <w:name w:val="Colophon Text (coltx)"/>
    <w:basedOn w:val="Normal"/>
    <w:uiPriority w:val="29"/>
    <w:rsid w:val="00507687"/>
    <w:pPr>
      <w:widowControl w:val="0"/>
      <w:pBdr>
        <w:left w:val="double" w:sz="18" w:space="4" w:color="800000"/>
      </w:pBdr>
      <w:spacing w:after="0" w:line="480" w:lineRule="auto"/>
      <w:ind w:firstLine="720"/>
    </w:pPr>
    <w:rPr>
      <w:rFonts w:ascii="Times New Roman" w:hAnsi="Times New Roman" w:cs="Times New Roman"/>
      <w:sz w:val="24"/>
    </w:rPr>
  </w:style>
  <w:style w:type="paragraph" w:customStyle="1" w:styleId="ColophonTextNo-Indentcoltx1">
    <w:name w:val="Colophon Text No-Indent (coltx1)"/>
    <w:basedOn w:val="Normal"/>
    <w:next w:val="ColophonTextcoltx"/>
    <w:uiPriority w:val="29"/>
    <w:rsid w:val="00507687"/>
    <w:pPr>
      <w:widowControl w:val="0"/>
      <w:pBdr>
        <w:left w:val="triple" w:sz="12" w:space="4" w:color="800040"/>
      </w:pBdr>
      <w:spacing w:before="120" w:after="0" w:line="480" w:lineRule="auto"/>
    </w:pPr>
    <w:rPr>
      <w:rFonts w:ascii="Times New Roman" w:hAnsi="Times New Roman" w:cs="Times New Roman"/>
      <w:sz w:val="24"/>
    </w:rPr>
  </w:style>
  <w:style w:type="paragraph" w:customStyle="1" w:styleId="BOBAdTitlebobt">
    <w:name w:val="BOB Ad Title (bobt)"/>
    <w:basedOn w:val="Normal"/>
    <w:next w:val="BOBAdTextNo-Indentbobtx1"/>
    <w:uiPriority w:val="29"/>
    <w:rsid w:val="00507687"/>
    <w:pPr>
      <w:widowControl w:val="0"/>
      <w:pBdr>
        <w:left w:val="dotted" w:sz="48" w:space="4" w:color="800080"/>
      </w:pBdr>
      <w:spacing w:after="200" w:line="480" w:lineRule="auto"/>
      <w:jc w:val="center"/>
    </w:pPr>
    <w:rPr>
      <w:rFonts w:ascii="Arial Black" w:hAnsi="Arial Black"/>
      <w:sz w:val="32"/>
    </w:rPr>
  </w:style>
  <w:style w:type="paragraph" w:customStyle="1" w:styleId="BOBAdSubtitlebobst">
    <w:name w:val="BOB Ad Subtitle (bobst)"/>
    <w:basedOn w:val="Normal"/>
    <w:next w:val="BOBAdTextNo-Indentbobtx1"/>
    <w:uiPriority w:val="29"/>
    <w:rsid w:val="00507687"/>
    <w:pPr>
      <w:widowControl w:val="0"/>
      <w:pBdr>
        <w:left w:val="single" w:sz="2" w:space="4" w:color="800080"/>
      </w:pBdr>
      <w:spacing w:after="200" w:line="480" w:lineRule="auto"/>
      <w:jc w:val="center"/>
      <w:outlineLvl w:val="3"/>
    </w:pPr>
    <w:rPr>
      <w:rFonts w:ascii="Times New Roman" w:hAnsi="Times New Roman" w:cs="Times New Roman"/>
      <w:sz w:val="36"/>
    </w:rPr>
  </w:style>
  <w:style w:type="paragraph" w:customStyle="1" w:styleId="BOBAdLevel-1Subheadbobh1">
    <w:name w:val="BOB Ad Level-1 Subhead (bobh1)"/>
    <w:basedOn w:val="Normal"/>
    <w:next w:val="BOBAdTextNo-Indentbobtx1"/>
    <w:uiPriority w:val="29"/>
    <w:rsid w:val="00507687"/>
    <w:pPr>
      <w:widowControl w:val="0"/>
      <w:pBdr>
        <w:left w:val="triple" w:sz="12" w:space="4" w:color="800080"/>
      </w:pBdr>
      <w:spacing w:before="360" w:after="0" w:line="480" w:lineRule="auto"/>
      <w:outlineLvl w:val="4"/>
    </w:pPr>
    <w:rPr>
      <w:rFonts w:ascii="Arial Black" w:hAnsi="Arial Black"/>
      <w:sz w:val="32"/>
    </w:rPr>
  </w:style>
  <w:style w:type="paragraph" w:customStyle="1" w:styleId="BOBAdLevel-2Subheadbobh2">
    <w:name w:val="BOB Ad Level-2 Subhead (bobh2)"/>
    <w:basedOn w:val="Normal"/>
    <w:next w:val="BOBAdTextNo-Indentbobtx1"/>
    <w:uiPriority w:val="29"/>
    <w:rsid w:val="00507687"/>
    <w:pPr>
      <w:widowControl w:val="0"/>
      <w:pBdr>
        <w:left w:val="thinThickLargeGap" w:sz="36" w:space="4" w:color="800080"/>
      </w:pBdr>
      <w:spacing w:before="360" w:after="0" w:line="480" w:lineRule="auto"/>
      <w:outlineLvl w:val="5"/>
    </w:pPr>
    <w:rPr>
      <w:rFonts w:ascii="Arial" w:hAnsi="Arial" w:cs="Arial"/>
      <w:sz w:val="32"/>
    </w:rPr>
  </w:style>
  <w:style w:type="paragraph" w:customStyle="1" w:styleId="BOBAdLevel-3Subheadbobh3">
    <w:name w:val="BOB Ad Level-3 Subhead (bobh3)"/>
    <w:basedOn w:val="Normal"/>
    <w:next w:val="BOBAdTextNo-Indentbobtx1"/>
    <w:uiPriority w:val="29"/>
    <w:rsid w:val="00507687"/>
    <w:pPr>
      <w:widowControl w:val="0"/>
      <w:pBdr>
        <w:left w:val="thickThinLargeGap" w:sz="36" w:space="4" w:color="800080"/>
      </w:pBdr>
      <w:spacing w:before="360" w:after="0" w:line="480" w:lineRule="auto"/>
      <w:outlineLvl w:val="6"/>
    </w:pPr>
    <w:rPr>
      <w:rFonts w:ascii="Arial Narrow" w:hAnsi="Arial Narrow"/>
      <w:sz w:val="32"/>
    </w:rPr>
  </w:style>
  <w:style w:type="paragraph" w:customStyle="1" w:styleId="BOBAdLevel-4Subheadbobh4">
    <w:name w:val="BOB Ad Level-4 Subhead (bobh4)"/>
    <w:basedOn w:val="Normal"/>
    <w:next w:val="BOBAdTextNo-Indentbobtx1"/>
    <w:uiPriority w:val="29"/>
    <w:rsid w:val="00507687"/>
    <w:pPr>
      <w:widowControl w:val="0"/>
      <w:pBdr>
        <w:left w:val="single" w:sz="2" w:space="4" w:color="800080"/>
      </w:pBdr>
      <w:spacing w:before="360" w:after="0" w:line="480" w:lineRule="auto"/>
      <w:outlineLvl w:val="7"/>
    </w:pPr>
    <w:rPr>
      <w:rFonts w:ascii="Arial Black" w:hAnsi="Arial Black"/>
      <w:sz w:val="28"/>
    </w:rPr>
  </w:style>
  <w:style w:type="paragraph" w:customStyle="1" w:styleId="BOBAdLevel-5Subheadbobh5">
    <w:name w:val="BOB Ad Level-5 Subhead (bobh5)"/>
    <w:basedOn w:val="Normal"/>
    <w:next w:val="BOBAdTextNo-Indentbobtx1"/>
    <w:uiPriority w:val="29"/>
    <w:rsid w:val="00507687"/>
    <w:pPr>
      <w:widowControl w:val="0"/>
      <w:pBdr>
        <w:left w:val="single" w:sz="2" w:space="4" w:color="800080"/>
      </w:pBdr>
      <w:spacing w:before="360" w:after="0" w:line="480" w:lineRule="auto"/>
      <w:outlineLvl w:val="8"/>
    </w:pPr>
    <w:rPr>
      <w:rFonts w:ascii="Arial" w:hAnsi="Arial" w:cs="Arial"/>
      <w:sz w:val="28"/>
    </w:rPr>
  </w:style>
  <w:style w:type="paragraph" w:customStyle="1" w:styleId="BOBAdTextbobtx">
    <w:name w:val="BOB Ad Text (bobtx)"/>
    <w:basedOn w:val="Normal"/>
    <w:uiPriority w:val="29"/>
    <w:rsid w:val="00507687"/>
    <w:pPr>
      <w:widowControl w:val="0"/>
      <w:pBdr>
        <w:left w:val="single" w:sz="48" w:space="4" w:color="800080"/>
      </w:pBdr>
      <w:spacing w:after="0" w:line="480" w:lineRule="auto"/>
      <w:ind w:firstLine="720"/>
    </w:pPr>
    <w:rPr>
      <w:rFonts w:ascii="Times New Roman" w:hAnsi="Times New Roman" w:cs="Times New Roman"/>
      <w:sz w:val="24"/>
    </w:rPr>
  </w:style>
  <w:style w:type="paragraph" w:customStyle="1" w:styleId="BOBAdTextNo-Indentbobtx1">
    <w:name w:val="BOB Ad Text No-Indent (bobtx1)"/>
    <w:basedOn w:val="Normal"/>
    <w:next w:val="BOBAdTextbobtx"/>
    <w:uiPriority w:val="29"/>
    <w:rsid w:val="00507687"/>
    <w:pPr>
      <w:widowControl w:val="0"/>
      <w:pBdr>
        <w:left w:val="double" w:sz="18" w:space="4" w:color="800080"/>
      </w:pBdr>
      <w:spacing w:before="120" w:after="0" w:line="480" w:lineRule="auto"/>
    </w:pPr>
    <w:rPr>
      <w:rFonts w:ascii="Times New Roman" w:hAnsi="Times New Roman" w:cs="Times New Roman"/>
      <w:sz w:val="24"/>
    </w:rPr>
  </w:style>
  <w:style w:type="paragraph" w:customStyle="1" w:styleId="BOBAdQuoteHeadbobqh">
    <w:name w:val="BOB Ad Quote Head (bobqh)"/>
    <w:basedOn w:val="Normal"/>
    <w:next w:val="BOBAdQuoteNo-Indentbobq1"/>
    <w:uiPriority w:val="29"/>
    <w:rsid w:val="00507687"/>
    <w:pPr>
      <w:widowControl w:val="0"/>
      <w:pBdr>
        <w:left w:val="single" w:sz="18" w:space="4" w:color="800080"/>
      </w:pBdr>
      <w:spacing w:after="200" w:line="480" w:lineRule="auto"/>
      <w:jc w:val="center"/>
    </w:pPr>
    <w:rPr>
      <w:rFonts w:ascii="Arial Black" w:hAnsi="Arial Black"/>
    </w:rPr>
  </w:style>
  <w:style w:type="paragraph" w:customStyle="1" w:styleId="BOBAdQuotebobq">
    <w:name w:val="BOB Ad Quote (bobq)"/>
    <w:basedOn w:val="Normal"/>
    <w:uiPriority w:val="29"/>
    <w:rsid w:val="00507687"/>
    <w:pPr>
      <w:widowControl w:val="0"/>
      <w:pBdr>
        <w:left w:val="double" w:sz="6" w:space="4" w:color="800080"/>
      </w:pBdr>
      <w:spacing w:after="200" w:line="480" w:lineRule="auto"/>
      <w:ind w:firstLine="720"/>
    </w:pPr>
    <w:rPr>
      <w:rFonts w:ascii="Arial" w:hAnsi="Arial" w:cs="Arial"/>
    </w:rPr>
  </w:style>
  <w:style w:type="paragraph" w:customStyle="1" w:styleId="BOBAdQuoteNo-Indentbobq1">
    <w:name w:val="BOB Ad Quote No-Indent (bobq1)"/>
    <w:basedOn w:val="Normal"/>
    <w:next w:val="BOBAdQuotebobq"/>
    <w:uiPriority w:val="29"/>
    <w:rsid w:val="00507687"/>
    <w:pPr>
      <w:widowControl w:val="0"/>
      <w:pBdr>
        <w:left w:val="wave" w:sz="12" w:space="4" w:color="800080"/>
      </w:pBdr>
      <w:spacing w:before="120" w:after="200" w:line="480" w:lineRule="auto"/>
    </w:pPr>
    <w:rPr>
      <w:rFonts w:ascii="Arial" w:hAnsi="Arial" w:cs="Arial"/>
    </w:rPr>
  </w:style>
  <w:style w:type="paragraph" w:customStyle="1" w:styleId="BOBAdQuoteSourcebobqs">
    <w:name w:val="BOB Ad Quote Source (bobqs)"/>
    <w:basedOn w:val="Normal"/>
    <w:next w:val="BOBAdTextNo-Indentbobtx1"/>
    <w:uiPriority w:val="29"/>
    <w:rsid w:val="00507687"/>
    <w:pPr>
      <w:widowControl w:val="0"/>
      <w:pBdr>
        <w:left w:val="doubleWave" w:sz="6" w:space="4" w:color="800080"/>
      </w:pBdr>
      <w:spacing w:after="0" w:line="480" w:lineRule="auto"/>
      <w:jc w:val="right"/>
    </w:pPr>
    <w:rPr>
      <w:rFonts w:ascii="Times New Roman" w:hAnsi="Times New Roman" w:cs="Times New Roman"/>
      <w:sz w:val="24"/>
    </w:rPr>
  </w:style>
  <w:style w:type="paragraph" w:customStyle="1" w:styleId="BOBAdImprintbobimp">
    <w:name w:val="BOB Ad Imprint (bobimp)"/>
    <w:basedOn w:val="Normal"/>
    <w:uiPriority w:val="29"/>
    <w:rsid w:val="00507687"/>
    <w:pPr>
      <w:widowControl w:val="0"/>
      <w:pBdr>
        <w:left w:val="dashSmallGap" w:sz="18" w:space="4" w:color="800080"/>
      </w:pBdr>
      <w:spacing w:after="0" w:line="480" w:lineRule="auto"/>
      <w:jc w:val="center"/>
    </w:pPr>
    <w:rPr>
      <w:rFonts w:ascii="Times New Roman" w:hAnsi="Times New Roman" w:cs="Times New Roman"/>
      <w:sz w:val="24"/>
    </w:rPr>
  </w:style>
  <w:style w:type="paragraph" w:customStyle="1" w:styleId="EBKExternalHyperlinkHL">
    <w:name w:val="EBK External Hyperlink (HL)"/>
    <w:basedOn w:val="Normal"/>
    <w:uiPriority w:val="29"/>
    <w:rsid w:val="00507687"/>
    <w:pPr>
      <w:widowControl w:val="0"/>
      <w:spacing w:after="200" w:line="276" w:lineRule="auto"/>
    </w:pPr>
    <w:rPr>
      <w:rFonts w:ascii="Times New Roman" w:hAnsi="Times New Roman" w:cs="Times New Roman"/>
      <w:sz w:val="24"/>
    </w:rPr>
  </w:style>
  <w:style w:type="paragraph" w:customStyle="1" w:styleId="EBKLinkSourceLa">
    <w:name w:val="EBK Link Source (La)"/>
    <w:basedOn w:val="Normal"/>
    <w:uiPriority w:val="29"/>
    <w:rsid w:val="00507687"/>
    <w:pPr>
      <w:widowControl w:val="0"/>
      <w:spacing w:after="200" w:line="276" w:lineRule="auto"/>
    </w:pPr>
    <w:rPr>
      <w:rFonts w:ascii="Times New Roman" w:hAnsi="Times New Roman" w:cs="Times New Roman"/>
      <w:sz w:val="24"/>
    </w:rPr>
  </w:style>
  <w:style w:type="paragraph" w:customStyle="1" w:styleId="EBKLinkDestinationLb">
    <w:name w:val="EBK Link Destination (Lb)"/>
    <w:basedOn w:val="Normal"/>
    <w:uiPriority w:val="29"/>
    <w:rsid w:val="00507687"/>
    <w:pPr>
      <w:widowControl w:val="0"/>
      <w:spacing w:after="200" w:line="276" w:lineRule="auto"/>
    </w:pPr>
    <w:rPr>
      <w:rFonts w:ascii="Times New Roman" w:hAnsi="Times New Roman" w:cs="Times New Roman"/>
      <w:sz w:val="24"/>
    </w:rPr>
  </w:style>
  <w:style w:type="paragraph" w:customStyle="1" w:styleId="PartStartpts">
    <w:name w:val="Part Start (pts)"/>
    <w:basedOn w:val="Normal"/>
    <w:next w:val="PartOpeningTextpotx"/>
    <w:rsid w:val="00601D1E"/>
    <w:pPr>
      <w:widowControl w:val="0"/>
      <w:pBdr>
        <w:left w:val="single" w:sz="48" w:space="4" w:color="D9D9D9"/>
      </w:pBdr>
      <w:shd w:val="clear" w:color="auto" w:fill="D9D9D9"/>
      <w:spacing w:after="0" w:line="240" w:lineRule="auto"/>
      <w:jc w:val="center"/>
    </w:pPr>
    <w:rPr>
      <w:rFonts w:ascii="Times New Roman" w:hAnsi="Times New Roman" w:cs="Times New Roman"/>
      <w:sz w:val="28"/>
    </w:rPr>
  </w:style>
  <w:style w:type="paragraph" w:customStyle="1" w:styleId="PartEndpte">
    <w:name w:val="Part End (pte)"/>
    <w:basedOn w:val="Normal"/>
    <w:next w:val="PageBreakpb"/>
    <w:rsid w:val="00601D1E"/>
    <w:pPr>
      <w:widowControl w:val="0"/>
      <w:pBdr>
        <w:left w:val="single" w:sz="48" w:space="4" w:color="D9D9D9"/>
      </w:pBdr>
      <w:shd w:val="clear" w:color="auto" w:fill="D9D9D9"/>
      <w:spacing w:after="0" w:line="240" w:lineRule="auto"/>
      <w:jc w:val="center"/>
    </w:pPr>
    <w:rPr>
      <w:rFonts w:ascii="Times New Roman" w:hAnsi="Times New Roman" w:cs="Times New Roman"/>
      <w:sz w:val="28"/>
    </w:rPr>
  </w:style>
  <w:style w:type="paragraph" w:customStyle="1" w:styleId="DesignNotedn">
    <w:name w:val="Design Note (dn)"/>
    <w:basedOn w:val="Normal"/>
    <w:uiPriority w:val="29"/>
    <w:rsid w:val="00507687"/>
    <w:pPr>
      <w:widowControl w:val="0"/>
      <w:pBdr>
        <w:top w:val="single" w:sz="8" w:space="1" w:color="FF0000"/>
        <w:left w:val="single" w:sz="8" w:space="4" w:color="FF0000"/>
        <w:bottom w:val="single" w:sz="8" w:space="1" w:color="FF0000"/>
        <w:right w:val="single" w:sz="8" w:space="4" w:color="FF0000"/>
      </w:pBdr>
      <w:spacing w:before="240" w:after="200" w:line="276" w:lineRule="auto"/>
      <w:ind w:left="720" w:right="720"/>
    </w:pPr>
    <w:rPr>
      <w:rFonts w:ascii="Arial" w:hAnsi="Arial" w:cs="Arial"/>
      <w:color w:val="FF0000"/>
    </w:rPr>
  </w:style>
  <w:style w:type="paragraph" w:customStyle="1" w:styleId="CopyrightTextdoublespacecrtxd">
    <w:name w:val="Copyright Text double space (crtxd)"/>
    <w:basedOn w:val="Normal"/>
    <w:uiPriority w:val="29"/>
    <w:rsid w:val="00507687"/>
    <w:pPr>
      <w:widowControl w:val="0"/>
      <w:pBdr>
        <w:left w:val="double" w:sz="18" w:space="4" w:color="FFCC66"/>
      </w:pBdr>
      <w:spacing w:after="200" w:line="240" w:lineRule="auto"/>
    </w:pPr>
    <w:rPr>
      <w:rFonts w:ascii="Times New Roman" w:hAnsi="Times New Roman" w:cs="Times New Roman"/>
      <w:sz w:val="20"/>
    </w:rPr>
  </w:style>
  <w:style w:type="paragraph" w:customStyle="1" w:styleId="Extract-NoIndentext1">
    <w:name w:val="Extract-No Indent (ext1)"/>
    <w:basedOn w:val="Normal"/>
    <w:next w:val="Extractext"/>
    <w:uiPriority w:val="29"/>
    <w:rsid w:val="00507687"/>
    <w:pPr>
      <w:widowControl w:val="0"/>
      <w:pBdr>
        <w:left w:val="double" w:sz="18" w:space="31" w:color="FF8000"/>
      </w:pBdr>
      <w:spacing w:after="0" w:line="480" w:lineRule="auto"/>
      <w:ind w:left="547" w:right="547"/>
    </w:pPr>
    <w:rPr>
      <w:rFonts w:ascii="Times New Roman" w:hAnsi="Times New Roman" w:cs="Times New Roman"/>
      <w:sz w:val="24"/>
    </w:rPr>
  </w:style>
  <w:style w:type="paragraph" w:customStyle="1" w:styleId="Sub-RecipeProceduresNoIndentrp1">
    <w:name w:val="Sub-Recipe Procedures No Indent (rp1)"/>
    <w:basedOn w:val="Normal"/>
    <w:uiPriority w:val="29"/>
    <w:rsid w:val="00507687"/>
    <w:pPr>
      <w:widowControl w:val="0"/>
      <w:pBdr>
        <w:left w:val="single" w:sz="24" w:space="4" w:color="0080FF"/>
      </w:pBdr>
      <w:spacing w:before="120" w:after="0" w:line="480" w:lineRule="auto"/>
    </w:pPr>
    <w:rPr>
      <w:rFonts w:ascii="Times New Roman" w:hAnsi="Times New Roman" w:cs="Times New Roman"/>
      <w:sz w:val="24"/>
    </w:rPr>
  </w:style>
  <w:style w:type="paragraph" w:customStyle="1" w:styleId="TOCChapterSubtitleccst">
    <w:name w:val="TOC Chapter Subtitle (ccst)"/>
    <w:basedOn w:val="Normal"/>
    <w:next w:val="TOCChapterNumberccn"/>
    <w:uiPriority w:val="29"/>
    <w:rsid w:val="00507687"/>
    <w:pPr>
      <w:widowControl w:val="0"/>
      <w:pBdr>
        <w:left w:val="thinThickLargeGap" w:sz="36" w:space="31" w:color="66FFFF"/>
      </w:pBdr>
      <w:spacing w:after="0" w:line="360" w:lineRule="auto"/>
      <w:ind w:left="540"/>
    </w:pPr>
    <w:rPr>
      <w:rFonts w:ascii="Times New Roman" w:hAnsi="Times New Roman" w:cs="Times New Roman"/>
      <w:sz w:val="24"/>
    </w:rPr>
  </w:style>
  <w:style w:type="paragraph" w:customStyle="1" w:styleId="Extract-BulletListextbl">
    <w:name w:val="Extract - Bullet List (extbl)"/>
    <w:basedOn w:val="Normal"/>
    <w:uiPriority w:val="29"/>
    <w:rsid w:val="00507687"/>
    <w:pPr>
      <w:widowControl w:val="0"/>
      <w:numPr>
        <w:numId w:val="19"/>
      </w:numPr>
      <w:pBdr>
        <w:left w:val="double" w:sz="18" w:space="31" w:color="FF8000"/>
      </w:pBdr>
      <w:spacing w:after="0" w:line="480" w:lineRule="auto"/>
      <w:ind w:right="547"/>
    </w:pPr>
    <w:rPr>
      <w:rFonts w:ascii="Times New Roman" w:hAnsi="Times New Roman" w:cs="Times New Roman"/>
      <w:sz w:val="24"/>
    </w:rPr>
  </w:style>
  <w:style w:type="paragraph" w:customStyle="1" w:styleId="Extract-NumListextnl">
    <w:name w:val="Extract - Num List (extnl)"/>
    <w:basedOn w:val="Normal"/>
    <w:uiPriority w:val="29"/>
    <w:rsid w:val="00507687"/>
    <w:pPr>
      <w:widowControl w:val="0"/>
      <w:pBdr>
        <w:left w:val="double" w:sz="18" w:space="31" w:color="FF8000"/>
      </w:pBdr>
      <w:spacing w:after="0" w:line="480" w:lineRule="auto"/>
      <w:ind w:left="1440" w:right="547" w:hanging="720"/>
    </w:pPr>
    <w:rPr>
      <w:rFonts w:ascii="Times New Roman" w:hAnsi="Times New Roman" w:cs="Times New Roman"/>
      <w:sz w:val="24"/>
    </w:rPr>
  </w:style>
  <w:style w:type="paragraph" w:customStyle="1" w:styleId="FMTitlefmt">
    <w:name w:val="FM Title (fmt)"/>
    <w:basedOn w:val="Normal"/>
    <w:next w:val="FMTextNo-Indentfmtx1"/>
    <w:uiPriority w:val="29"/>
    <w:rsid w:val="00507687"/>
    <w:pPr>
      <w:widowControl w:val="0"/>
      <w:pBdr>
        <w:left w:val="dotDash" w:sz="18" w:space="4" w:color="66FFCC"/>
      </w:pBdr>
      <w:spacing w:before="720" w:after="200" w:line="480" w:lineRule="auto"/>
      <w:jc w:val="center"/>
      <w:outlineLvl w:val="2"/>
    </w:pPr>
    <w:rPr>
      <w:rFonts w:ascii="Arial Narrow" w:hAnsi="Arial Narrow"/>
      <w:sz w:val="36"/>
    </w:rPr>
  </w:style>
  <w:style w:type="paragraph" w:customStyle="1" w:styleId="BMTitlebmt">
    <w:name w:val="BM Title (bmt)"/>
    <w:basedOn w:val="Normal"/>
    <w:next w:val="BMTextNo-Indentbmtx1"/>
    <w:uiPriority w:val="29"/>
    <w:rsid w:val="00507687"/>
    <w:pPr>
      <w:widowControl w:val="0"/>
      <w:pBdr>
        <w:left w:val="dotDash" w:sz="18" w:space="4" w:color="000080"/>
      </w:pBdr>
      <w:spacing w:before="480" w:after="200" w:line="480" w:lineRule="auto"/>
      <w:jc w:val="center"/>
      <w:outlineLvl w:val="2"/>
    </w:pPr>
    <w:rPr>
      <w:rFonts w:ascii="Arial Narrow" w:hAnsi="Arial Narrow"/>
      <w:sz w:val="36"/>
    </w:rPr>
  </w:style>
  <w:style w:type="paragraph" w:customStyle="1" w:styleId="TOCAuthorcau">
    <w:name w:val="TOC Author (cau)"/>
    <w:basedOn w:val="Normal"/>
    <w:next w:val="TOCChapterTitlecct"/>
    <w:uiPriority w:val="29"/>
    <w:rsid w:val="00507687"/>
    <w:pPr>
      <w:widowControl w:val="0"/>
      <w:pBdr>
        <w:left w:val="wave" w:sz="12" w:space="4" w:color="66FFFF"/>
      </w:pBdr>
      <w:spacing w:after="0" w:line="360" w:lineRule="auto"/>
      <w:ind w:left="1440"/>
    </w:pPr>
    <w:rPr>
      <w:rFonts w:ascii="Times New Roman" w:hAnsi="Times New Roman" w:cs="Times New Roman"/>
      <w:sz w:val="20"/>
    </w:rPr>
  </w:style>
  <w:style w:type="paragraph" w:customStyle="1" w:styleId="TeaserOpeningTexttotx">
    <w:name w:val="Teaser Opening Text (totx)"/>
    <w:basedOn w:val="Normal"/>
    <w:uiPriority w:val="29"/>
    <w:rsid w:val="00507687"/>
    <w:pPr>
      <w:widowControl w:val="0"/>
      <w:pBdr>
        <w:left w:val="single" w:sz="24" w:space="4" w:color="3333CC"/>
      </w:pBdr>
      <w:spacing w:after="0" w:line="480" w:lineRule="auto"/>
      <w:ind w:firstLine="720"/>
    </w:pPr>
    <w:rPr>
      <w:rFonts w:ascii="Times New Roman" w:hAnsi="Times New Roman" w:cs="Times New Roman"/>
      <w:sz w:val="24"/>
    </w:rPr>
  </w:style>
  <w:style w:type="paragraph" w:customStyle="1" w:styleId="TeaserOpeningTextNo-Indenttotx1">
    <w:name w:val="Teaser Opening Text No-Indent (totx1)"/>
    <w:basedOn w:val="Normal"/>
    <w:next w:val="TeaserOpeningTexttotx"/>
    <w:uiPriority w:val="29"/>
    <w:rsid w:val="00507687"/>
    <w:pPr>
      <w:widowControl w:val="0"/>
      <w:pBdr>
        <w:left w:val="dotted" w:sz="24" w:space="4" w:color="3333CC"/>
      </w:pBdr>
      <w:spacing w:after="0" w:line="480" w:lineRule="auto"/>
    </w:pPr>
    <w:rPr>
      <w:rFonts w:ascii="Times New Roman" w:hAnsi="Times New Roman" w:cs="Times New Roman"/>
      <w:sz w:val="24"/>
    </w:rPr>
  </w:style>
  <w:style w:type="paragraph" w:customStyle="1" w:styleId="Extract-Newspapernews">
    <w:name w:val="Extract - Newspaper (news)"/>
    <w:basedOn w:val="Normal"/>
    <w:uiPriority w:val="29"/>
    <w:rsid w:val="00507687"/>
    <w:pPr>
      <w:widowControl w:val="0"/>
      <w:pBdr>
        <w:left w:val="single" w:sz="2" w:space="31" w:color="FF8000"/>
      </w:pBdr>
      <w:spacing w:after="0" w:line="480" w:lineRule="auto"/>
      <w:ind w:left="540" w:right="540" w:firstLine="720"/>
    </w:pPr>
    <w:rPr>
      <w:rFonts w:ascii="Times New Roman" w:hAnsi="Times New Roman" w:cs="Times New Roman"/>
      <w:sz w:val="24"/>
    </w:rPr>
  </w:style>
  <w:style w:type="paragraph" w:customStyle="1" w:styleId="Extract-Diaryextd">
    <w:name w:val="Extract - Diary (extd)"/>
    <w:basedOn w:val="Normal"/>
    <w:uiPriority w:val="29"/>
    <w:rsid w:val="00507687"/>
    <w:pPr>
      <w:widowControl w:val="0"/>
      <w:pBdr>
        <w:left w:val="dotted" w:sz="4" w:space="31" w:color="FF8000"/>
      </w:pBdr>
      <w:spacing w:after="0" w:line="480" w:lineRule="auto"/>
      <w:ind w:left="540" w:right="540" w:firstLine="720"/>
    </w:pPr>
    <w:rPr>
      <w:rFonts w:ascii="Times New Roman" w:hAnsi="Times New Roman" w:cs="Times New Roman"/>
      <w:sz w:val="24"/>
    </w:rPr>
  </w:style>
  <w:style w:type="paragraph" w:customStyle="1" w:styleId="Extract-Transcripttrans">
    <w:name w:val="Extract - Transcript (trans)"/>
    <w:basedOn w:val="Normal"/>
    <w:uiPriority w:val="29"/>
    <w:rsid w:val="00507687"/>
    <w:pPr>
      <w:widowControl w:val="0"/>
      <w:pBdr>
        <w:left w:val="dashed" w:sz="4" w:space="31" w:color="FF8000"/>
      </w:pBdr>
      <w:spacing w:after="0" w:line="480" w:lineRule="auto"/>
      <w:ind w:left="540" w:right="540" w:firstLine="720"/>
    </w:pPr>
    <w:rPr>
      <w:rFonts w:ascii="Times New Roman" w:hAnsi="Times New Roman" w:cs="Times New Roman"/>
      <w:sz w:val="24"/>
    </w:rPr>
  </w:style>
  <w:style w:type="paragraph" w:customStyle="1" w:styleId="TOCPageNumbercnum">
    <w:name w:val="TOC Page Number (cnum)"/>
    <w:basedOn w:val="Normal"/>
    <w:uiPriority w:val="29"/>
    <w:rsid w:val="00507687"/>
    <w:pPr>
      <w:widowControl w:val="0"/>
      <w:pBdr>
        <w:left w:val="thinThickThinLargeGap" w:sz="24" w:space="4" w:color="66FFFF"/>
      </w:pBdr>
      <w:spacing w:before="240" w:after="0" w:line="360" w:lineRule="auto"/>
      <w:ind w:left="1080"/>
    </w:pPr>
    <w:rPr>
      <w:rFonts w:ascii="Times New Roman" w:hAnsi="Times New Roman" w:cs="Times New Roman"/>
      <w:sz w:val="24"/>
    </w:rPr>
  </w:style>
  <w:style w:type="paragraph" w:customStyle="1" w:styleId="FMTextSpaceBeforefmtx">
    <w:name w:val="FM Text Space Before (#fmtx)"/>
    <w:basedOn w:val="Normal"/>
    <w:next w:val="FMTextfmtx"/>
    <w:uiPriority w:val="29"/>
    <w:rsid w:val="00507687"/>
    <w:pPr>
      <w:widowControl w:val="0"/>
      <w:pBdr>
        <w:left w:val="dotted" w:sz="18" w:space="4" w:color="66FFCC"/>
      </w:pBdr>
      <w:spacing w:before="360" w:after="0" w:line="480" w:lineRule="auto"/>
      <w:ind w:firstLine="720"/>
    </w:pPr>
    <w:rPr>
      <w:rFonts w:ascii="Times New Roman" w:hAnsi="Times New Roman" w:cs="Times New Roman"/>
      <w:sz w:val="24"/>
    </w:rPr>
  </w:style>
  <w:style w:type="paragraph" w:customStyle="1" w:styleId="FMTextSpaceAfterfmtx">
    <w:name w:val="FM Text Space After (fmtx#)"/>
    <w:basedOn w:val="Normal"/>
    <w:next w:val="FMTextfmtx"/>
    <w:uiPriority w:val="29"/>
    <w:rsid w:val="00507687"/>
    <w:pPr>
      <w:widowControl w:val="0"/>
      <w:pBdr>
        <w:left w:val="dotted" w:sz="12" w:space="4" w:color="66FFCC"/>
      </w:pBdr>
      <w:spacing w:after="360" w:line="480" w:lineRule="auto"/>
      <w:ind w:firstLine="720"/>
    </w:pPr>
    <w:rPr>
      <w:rFonts w:ascii="Times New Roman" w:hAnsi="Times New Roman" w:cs="Times New Roman"/>
      <w:sz w:val="24"/>
    </w:rPr>
  </w:style>
  <w:style w:type="paragraph" w:customStyle="1" w:styleId="FMTextNo-IndentSpaceBeforefmtx1">
    <w:name w:val="FM Text No-Indent Space Before (#fmtx1)"/>
    <w:basedOn w:val="Normal"/>
    <w:next w:val="FMTextfmtx"/>
    <w:uiPriority w:val="29"/>
    <w:rsid w:val="00507687"/>
    <w:pPr>
      <w:widowControl w:val="0"/>
      <w:pBdr>
        <w:left w:val="single" w:sz="18" w:space="4" w:color="66FFCC"/>
      </w:pBdr>
      <w:spacing w:before="360" w:after="0" w:line="480" w:lineRule="auto"/>
    </w:pPr>
    <w:rPr>
      <w:rFonts w:ascii="Times New Roman" w:hAnsi="Times New Roman" w:cs="Times New Roman"/>
      <w:sz w:val="24"/>
    </w:rPr>
  </w:style>
  <w:style w:type="paragraph" w:customStyle="1" w:styleId="FMTextNo-IndentSpaceAfterfmtx1">
    <w:name w:val="FM Text No-Indent Space After (fmtx1#)"/>
    <w:basedOn w:val="Normal"/>
    <w:next w:val="FMTextfmtx"/>
    <w:uiPriority w:val="29"/>
    <w:rsid w:val="00507687"/>
    <w:pPr>
      <w:widowControl w:val="0"/>
      <w:pBdr>
        <w:left w:val="single" w:sz="8" w:space="4" w:color="66FFCC"/>
      </w:pBdr>
      <w:spacing w:after="360" w:line="480" w:lineRule="auto"/>
    </w:pPr>
    <w:rPr>
      <w:rFonts w:ascii="Times New Roman" w:hAnsi="Times New Roman" w:cs="Times New Roman"/>
      <w:sz w:val="24"/>
    </w:rPr>
  </w:style>
  <w:style w:type="paragraph" w:customStyle="1" w:styleId="ChapOpeningTextSpaceAftercotx">
    <w:name w:val="Chap Opening Text Space After (cotx#)"/>
    <w:basedOn w:val="Normal"/>
    <w:next w:val="Text-Standardtx"/>
    <w:uiPriority w:val="29"/>
    <w:rsid w:val="00507687"/>
    <w:pPr>
      <w:widowControl w:val="0"/>
      <w:pBdr>
        <w:left w:val="wave" w:sz="6" w:space="4" w:color="00FF00"/>
      </w:pBdr>
      <w:spacing w:before="2880" w:after="360" w:line="480" w:lineRule="auto"/>
      <w:ind w:firstLine="720"/>
    </w:pPr>
    <w:rPr>
      <w:rFonts w:ascii="Times New Roman" w:hAnsi="Times New Roman" w:cs="Times New Roman"/>
      <w:sz w:val="24"/>
    </w:rPr>
  </w:style>
  <w:style w:type="paragraph" w:customStyle="1" w:styleId="ChapOpeningTextNo-IndentSpaceAftercotx1">
    <w:name w:val="Chap Opening Text No-Indent Space After (cotx1#)"/>
    <w:basedOn w:val="Normal"/>
    <w:next w:val="Text-Standardtx"/>
    <w:uiPriority w:val="29"/>
    <w:rsid w:val="00507687"/>
    <w:pPr>
      <w:widowControl w:val="0"/>
      <w:pBdr>
        <w:left w:val="single" w:sz="12" w:space="4" w:color="00FF00"/>
      </w:pBdr>
      <w:spacing w:before="2880" w:after="360" w:line="480" w:lineRule="auto"/>
    </w:pPr>
    <w:rPr>
      <w:rFonts w:ascii="Times New Roman" w:hAnsi="Times New Roman" w:cs="Times New Roman"/>
      <w:sz w:val="24"/>
    </w:rPr>
  </w:style>
  <w:style w:type="paragraph" w:customStyle="1" w:styleId="Text-StandardSpaceBeforetx">
    <w:name w:val="Text - Standard Space Before (#tx)"/>
    <w:basedOn w:val="Normal"/>
    <w:next w:val="Text-Standardtx"/>
    <w:uiPriority w:val="29"/>
    <w:rsid w:val="00507687"/>
    <w:pPr>
      <w:widowControl w:val="0"/>
      <w:pBdr>
        <w:left w:val="single" w:sz="12" w:space="4" w:color="66CCFF"/>
      </w:pBdr>
      <w:spacing w:before="360" w:after="0" w:line="480" w:lineRule="auto"/>
      <w:ind w:firstLine="720"/>
    </w:pPr>
    <w:rPr>
      <w:rFonts w:ascii="Times New Roman" w:hAnsi="Times New Roman" w:cs="Times New Roman"/>
      <w:sz w:val="24"/>
    </w:rPr>
  </w:style>
  <w:style w:type="paragraph" w:customStyle="1" w:styleId="Text-StandardSpaceAftertx">
    <w:name w:val="Text - Standard Space After (tx#)"/>
    <w:basedOn w:val="Normal"/>
    <w:next w:val="Text-StandardALTatx"/>
    <w:uiPriority w:val="29"/>
    <w:rsid w:val="00507687"/>
    <w:pPr>
      <w:widowControl w:val="0"/>
      <w:pBdr>
        <w:left w:val="single" w:sz="24" w:space="4" w:color="66CCFF"/>
      </w:pBdr>
      <w:spacing w:after="240" w:line="480" w:lineRule="auto"/>
      <w:ind w:firstLine="720"/>
    </w:pPr>
    <w:rPr>
      <w:rFonts w:ascii="Times New Roman" w:hAnsi="Times New Roman" w:cs="Times New Roman"/>
      <w:sz w:val="24"/>
    </w:rPr>
  </w:style>
  <w:style w:type="paragraph" w:customStyle="1" w:styleId="Text-StdNo-IndentSpaceBeforetx1">
    <w:name w:val="Text - Std No-Indent Space Before (#tx1)"/>
    <w:basedOn w:val="Normal"/>
    <w:next w:val="Text-Standardtx"/>
    <w:uiPriority w:val="29"/>
    <w:rsid w:val="00507687"/>
    <w:pPr>
      <w:widowControl w:val="0"/>
      <w:pBdr>
        <w:left w:val="double" w:sz="6" w:space="4" w:color="66CCFF"/>
      </w:pBdr>
      <w:spacing w:before="360" w:after="0" w:line="480" w:lineRule="auto"/>
    </w:pPr>
    <w:rPr>
      <w:rFonts w:ascii="Times New Roman" w:hAnsi="Times New Roman" w:cs="Times New Roman"/>
      <w:sz w:val="24"/>
    </w:rPr>
  </w:style>
  <w:style w:type="paragraph" w:customStyle="1" w:styleId="Text-StdNo-IndentSpaceAftertx1">
    <w:name w:val="Text - Std No-Indent Space After (tx1#)"/>
    <w:basedOn w:val="Normal"/>
    <w:next w:val="Text-Standardtx"/>
    <w:uiPriority w:val="29"/>
    <w:rsid w:val="00507687"/>
    <w:pPr>
      <w:widowControl w:val="0"/>
      <w:pBdr>
        <w:left w:val="double" w:sz="12" w:space="4" w:color="66CCFF"/>
      </w:pBdr>
      <w:spacing w:after="360" w:line="480" w:lineRule="auto"/>
    </w:pPr>
    <w:rPr>
      <w:rFonts w:ascii="Times New Roman" w:hAnsi="Times New Roman" w:cs="Times New Roman"/>
      <w:sz w:val="24"/>
    </w:rPr>
  </w:style>
  <w:style w:type="paragraph" w:customStyle="1" w:styleId="BMTextSpaceBeforebmtx">
    <w:name w:val="BM Text Space Before (#bmtx)"/>
    <w:basedOn w:val="Normal"/>
    <w:next w:val="BMTextbmtx"/>
    <w:uiPriority w:val="29"/>
    <w:rsid w:val="00507687"/>
    <w:pPr>
      <w:widowControl w:val="0"/>
      <w:pBdr>
        <w:left w:val="single" w:sz="18" w:space="4" w:color="000080"/>
      </w:pBdr>
      <w:spacing w:before="360" w:after="0" w:line="480" w:lineRule="auto"/>
      <w:ind w:firstLine="720"/>
    </w:pPr>
    <w:rPr>
      <w:rFonts w:ascii="Times New Roman" w:hAnsi="Times New Roman" w:cs="Times New Roman"/>
      <w:sz w:val="24"/>
    </w:rPr>
  </w:style>
  <w:style w:type="paragraph" w:customStyle="1" w:styleId="BMTextSpaceAfterbmtx">
    <w:name w:val="BM Text Space After (bmtx#)"/>
    <w:basedOn w:val="Normal"/>
    <w:next w:val="BMTextbmtx"/>
    <w:uiPriority w:val="29"/>
    <w:rsid w:val="00507687"/>
    <w:pPr>
      <w:widowControl w:val="0"/>
      <w:pBdr>
        <w:left w:val="single" w:sz="2" w:space="4" w:color="000080"/>
      </w:pBdr>
      <w:spacing w:after="360" w:line="480" w:lineRule="auto"/>
      <w:ind w:firstLine="720"/>
    </w:pPr>
    <w:rPr>
      <w:rFonts w:ascii="Times New Roman" w:hAnsi="Times New Roman" w:cs="Times New Roman"/>
      <w:sz w:val="24"/>
    </w:rPr>
  </w:style>
  <w:style w:type="paragraph" w:customStyle="1" w:styleId="BMTextNo-IndentSpaceBeforebmtx1">
    <w:name w:val="BM Text No-Indent Space Before (#bmtx1)"/>
    <w:basedOn w:val="Normal"/>
    <w:next w:val="BMTextbmtx"/>
    <w:uiPriority w:val="29"/>
    <w:rsid w:val="00507687"/>
    <w:pPr>
      <w:widowControl w:val="0"/>
      <w:pBdr>
        <w:left w:val="double" w:sz="6" w:space="4" w:color="000080"/>
      </w:pBdr>
      <w:spacing w:before="360" w:after="0" w:line="480" w:lineRule="auto"/>
    </w:pPr>
    <w:rPr>
      <w:rFonts w:ascii="Times New Roman" w:hAnsi="Times New Roman" w:cs="Times New Roman"/>
      <w:sz w:val="24"/>
    </w:rPr>
  </w:style>
  <w:style w:type="paragraph" w:customStyle="1" w:styleId="BMTextNo-IndentSpaceAfterbmtx1">
    <w:name w:val="BM Text No-Indent Space After (bmtx1#)"/>
    <w:basedOn w:val="Normal"/>
    <w:next w:val="BMTextbmtx"/>
    <w:uiPriority w:val="29"/>
    <w:rsid w:val="00507687"/>
    <w:pPr>
      <w:widowControl w:val="0"/>
      <w:pBdr>
        <w:left w:val="double" w:sz="2" w:space="4" w:color="000080"/>
      </w:pBdr>
      <w:spacing w:after="360" w:line="480" w:lineRule="auto"/>
    </w:pPr>
    <w:rPr>
      <w:rFonts w:ascii="Times New Roman" w:hAnsi="Times New Roman" w:cs="Times New Roman"/>
      <w:sz w:val="24"/>
    </w:rPr>
  </w:style>
  <w:style w:type="paragraph" w:customStyle="1" w:styleId="ColumnBreakcbr">
    <w:name w:val="Column Break (cbr)"/>
    <w:basedOn w:val="Normal"/>
    <w:next w:val="Text-StdNo-Indenttx1"/>
    <w:uiPriority w:val="29"/>
    <w:rsid w:val="00507687"/>
    <w:pPr>
      <w:widowControl w:val="0"/>
      <w:pBdr>
        <w:left w:val="single" w:sz="24" w:space="31" w:color="0000FF"/>
      </w:pBdr>
      <w:shd w:val="clear" w:color="auto" w:fill="D9D9D9"/>
      <w:spacing w:after="200" w:line="240" w:lineRule="auto"/>
      <w:ind w:left="540" w:right="2880"/>
      <w:jc w:val="center"/>
    </w:pPr>
    <w:rPr>
      <w:rFonts w:ascii="Arial" w:hAnsi="Arial" w:cs="Arial"/>
    </w:rPr>
  </w:style>
  <w:style w:type="paragraph" w:customStyle="1" w:styleId="Text-StandardSpaceAroundtx">
    <w:name w:val="Text - Standard Space Around (#tx#)"/>
    <w:basedOn w:val="Normal"/>
    <w:next w:val="Text-Standardtx"/>
    <w:uiPriority w:val="29"/>
    <w:rsid w:val="00507687"/>
    <w:pPr>
      <w:widowControl w:val="0"/>
      <w:pBdr>
        <w:left w:val="single" w:sz="36" w:space="4" w:color="66CCFF"/>
      </w:pBdr>
      <w:spacing w:before="360" w:after="360" w:line="480" w:lineRule="auto"/>
      <w:ind w:firstLine="720"/>
    </w:pPr>
    <w:rPr>
      <w:rFonts w:ascii="Times New Roman" w:hAnsi="Times New Roman" w:cs="Times New Roman"/>
      <w:sz w:val="24"/>
    </w:rPr>
  </w:style>
  <w:style w:type="paragraph" w:customStyle="1" w:styleId="Text-StdNo-IndentSpaceAroundtx1">
    <w:name w:val="Text - Std No-Indent Space Around (#tx1#)"/>
    <w:basedOn w:val="Normal"/>
    <w:next w:val="Text-Standardtx"/>
    <w:uiPriority w:val="29"/>
    <w:rsid w:val="00507687"/>
    <w:pPr>
      <w:widowControl w:val="0"/>
      <w:pBdr>
        <w:left w:val="double" w:sz="24" w:space="4" w:color="66CCFF"/>
      </w:pBdr>
      <w:spacing w:before="360" w:after="360" w:line="480" w:lineRule="auto"/>
    </w:pPr>
    <w:rPr>
      <w:rFonts w:ascii="Times New Roman" w:hAnsi="Times New Roman" w:cs="Times New Roman"/>
      <w:sz w:val="24"/>
    </w:rPr>
  </w:style>
  <w:style w:type="paragraph" w:customStyle="1" w:styleId="FMTextSpaceAroundfmtx">
    <w:name w:val="FM Text Space Around (#fmtx#)"/>
    <w:basedOn w:val="Normal"/>
    <w:next w:val="FMTextfmtx"/>
    <w:uiPriority w:val="29"/>
    <w:rsid w:val="00507687"/>
    <w:pPr>
      <w:widowControl w:val="0"/>
      <w:pBdr>
        <w:left w:val="dotted" w:sz="48" w:space="4" w:color="66FFCC"/>
      </w:pBdr>
      <w:spacing w:before="360" w:after="360" w:line="480" w:lineRule="auto"/>
      <w:ind w:firstLine="720"/>
    </w:pPr>
    <w:rPr>
      <w:rFonts w:ascii="Times New Roman" w:hAnsi="Times New Roman" w:cs="Times New Roman"/>
      <w:sz w:val="24"/>
    </w:rPr>
  </w:style>
  <w:style w:type="paragraph" w:customStyle="1" w:styleId="FMTextNo-IndentSpaceAroundfmtx1">
    <w:name w:val="FM Text No-Indent Space Around (#fmtx1#)"/>
    <w:basedOn w:val="Normal"/>
    <w:next w:val="FMTextfmtx"/>
    <w:uiPriority w:val="29"/>
    <w:rsid w:val="00507687"/>
    <w:pPr>
      <w:widowControl w:val="0"/>
      <w:pBdr>
        <w:left w:val="single" w:sz="36" w:space="4" w:color="66FFCC"/>
      </w:pBdr>
      <w:spacing w:before="360" w:after="360" w:line="480" w:lineRule="auto"/>
    </w:pPr>
    <w:rPr>
      <w:rFonts w:ascii="Times New Roman" w:hAnsi="Times New Roman" w:cs="Times New Roman"/>
      <w:sz w:val="24"/>
    </w:rPr>
  </w:style>
  <w:style w:type="paragraph" w:customStyle="1" w:styleId="BMTextSpaceAroundbmtx">
    <w:name w:val="BM Text Space Around (#bmtx#)"/>
    <w:basedOn w:val="Normal"/>
    <w:next w:val="BMTextbmtx"/>
    <w:uiPriority w:val="29"/>
    <w:rsid w:val="00507687"/>
    <w:pPr>
      <w:widowControl w:val="0"/>
      <w:pBdr>
        <w:left w:val="single" w:sz="36" w:space="4" w:color="000080"/>
      </w:pBdr>
      <w:spacing w:before="360" w:after="360" w:line="480" w:lineRule="auto"/>
      <w:ind w:firstLine="720"/>
    </w:pPr>
    <w:rPr>
      <w:rFonts w:ascii="Times New Roman" w:hAnsi="Times New Roman" w:cs="Times New Roman"/>
      <w:sz w:val="24"/>
    </w:rPr>
  </w:style>
  <w:style w:type="paragraph" w:customStyle="1" w:styleId="BMTextNo-IndentSpaceAroundbmtx1">
    <w:name w:val="BM Text No-Indent Space Around (#bmtx1#)"/>
    <w:basedOn w:val="Normal"/>
    <w:next w:val="BMTextbmtx"/>
    <w:uiPriority w:val="29"/>
    <w:rsid w:val="00507687"/>
    <w:pPr>
      <w:widowControl w:val="0"/>
      <w:pBdr>
        <w:left w:val="double" w:sz="24" w:space="4" w:color="000080"/>
      </w:pBdr>
      <w:spacing w:before="360" w:after="360" w:line="480" w:lineRule="auto"/>
    </w:pPr>
    <w:rPr>
      <w:rFonts w:ascii="Times New Roman" w:hAnsi="Times New Roman" w:cs="Times New Roman"/>
      <w:sz w:val="24"/>
    </w:rPr>
  </w:style>
  <w:style w:type="paragraph" w:customStyle="1" w:styleId="AboutAuthorTextHeadatah">
    <w:name w:val="About Author Text Head (atah)"/>
    <w:basedOn w:val="Normal"/>
    <w:next w:val="AboutAuthorTextNo-Indentatatx1"/>
    <w:uiPriority w:val="29"/>
    <w:rsid w:val="00507687"/>
    <w:pPr>
      <w:widowControl w:val="0"/>
      <w:pBdr>
        <w:left w:val="dotted" w:sz="48" w:space="4" w:color="800000"/>
      </w:pBdr>
      <w:spacing w:after="200" w:line="480" w:lineRule="auto"/>
      <w:jc w:val="center"/>
      <w:outlineLvl w:val="2"/>
    </w:pPr>
    <w:rPr>
      <w:rFonts w:ascii="Arial Black" w:hAnsi="Arial Black"/>
      <w:sz w:val="28"/>
    </w:rPr>
  </w:style>
  <w:style w:type="paragraph" w:customStyle="1" w:styleId="ChapTitleNonprintingctnp">
    <w:name w:val="Chap Title Nonprinting (ctnp)"/>
    <w:basedOn w:val="Normal"/>
    <w:next w:val="ChapOpeningTextNo-Indentcotx1"/>
    <w:uiPriority w:val="29"/>
    <w:qFormat/>
    <w:rsid w:val="00507687"/>
    <w:pPr>
      <w:widowControl w:val="0"/>
      <w:pBdr>
        <w:left w:val="double" w:sz="18" w:space="4" w:color="00FF00"/>
      </w:pBdr>
      <w:shd w:val="clear" w:color="auto" w:fill="C0C0C0"/>
      <w:spacing w:after="200" w:line="480" w:lineRule="auto"/>
      <w:jc w:val="center"/>
      <w:outlineLvl w:val="2"/>
    </w:pPr>
    <w:rPr>
      <w:rFonts w:ascii="Arial" w:hAnsi="Arial" w:cs="Arial"/>
      <w:sz w:val="48"/>
    </w:rPr>
  </w:style>
  <w:style w:type="paragraph" w:customStyle="1" w:styleId="SeriesPageHeadingsh">
    <w:name w:val="Series Page Heading (sh)"/>
    <w:basedOn w:val="Normal"/>
    <w:next w:val="SeriesPageTextNo-Indentstx1"/>
    <w:uiPriority w:val="29"/>
    <w:rsid w:val="00507687"/>
    <w:pPr>
      <w:widowControl w:val="0"/>
      <w:pBdr>
        <w:left w:val="triple" w:sz="12" w:space="4" w:color="B4E2F3"/>
      </w:pBdr>
      <w:spacing w:after="0" w:line="480" w:lineRule="auto"/>
      <w:jc w:val="center"/>
      <w:outlineLvl w:val="2"/>
    </w:pPr>
    <w:rPr>
      <w:rFonts w:ascii="Arial Black" w:hAnsi="Arial Black"/>
      <w:sz w:val="32"/>
    </w:rPr>
  </w:style>
  <w:style w:type="paragraph" w:customStyle="1" w:styleId="SeriesPageTextstx">
    <w:name w:val="Series Page Text (stx)"/>
    <w:basedOn w:val="Normal"/>
    <w:uiPriority w:val="29"/>
    <w:rsid w:val="00507687"/>
    <w:pPr>
      <w:widowControl w:val="0"/>
      <w:pBdr>
        <w:left w:val="single" w:sz="48" w:space="4" w:color="B4E2F3"/>
      </w:pBdr>
      <w:spacing w:after="0" w:line="480" w:lineRule="auto"/>
      <w:ind w:firstLine="720"/>
    </w:pPr>
    <w:rPr>
      <w:rFonts w:ascii="Times New Roman" w:hAnsi="Times New Roman" w:cs="Times New Roman"/>
      <w:sz w:val="24"/>
    </w:rPr>
  </w:style>
  <w:style w:type="paragraph" w:customStyle="1" w:styleId="SeriesPageTextNo-Indentstx1">
    <w:name w:val="Series Page Text No-Indent (stx1)"/>
    <w:basedOn w:val="Normal"/>
    <w:uiPriority w:val="29"/>
    <w:rsid w:val="00507687"/>
    <w:pPr>
      <w:widowControl w:val="0"/>
      <w:pBdr>
        <w:left w:val="double" w:sz="18" w:space="4" w:color="B4E2F3"/>
      </w:pBdr>
      <w:spacing w:after="0" w:line="480" w:lineRule="auto"/>
    </w:pPr>
    <w:rPr>
      <w:rFonts w:ascii="Times New Roman" w:hAnsi="Times New Roman" w:cs="Times New Roman"/>
      <w:sz w:val="24"/>
    </w:rPr>
  </w:style>
  <w:style w:type="paragraph" w:customStyle="1" w:styleId="SeriesPageListofTitlesslt">
    <w:name w:val="Series Page List of Titles (slt)"/>
    <w:basedOn w:val="Normal"/>
    <w:uiPriority w:val="29"/>
    <w:rsid w:val="00507687"/>
    <w:pPr>
      <w:widowControl w:val="0"/>
      <w:pBdr>
        <w:left w:val="triple" w:sz="12" w:space="4" w:color="B4E2F3"/>
      </w:pBdr>
      <w:spacing w:after="0" w:line="360" w:lineRule="auto"/>
    </w:pPr>
    <w:rPr>
      <w:rFonts w:ascii="Arial" w:hAnsi="Arial" w:cs="Arial"/>
      <w:sz w:val="20"/>
    </w:rPr>
  </w:style>
  <w:style w:type="paragraph" w:customStyle="1" w:styleId="SeriesPageAuthorsau">
    <w:name w:val="Series Page Author (sau)"/>
    <w:basedOn w:val="Normal"/>
    <w:uiPriority w:val="29"/>
    <w:rsid w:val="00507687"/>
    <w:pPr>
      <w:widowControl w:val="0"/>
      <w:pBdr>
        <w:left w:val="thinThickThinSmallGap" w:sz="36" w:space="31" w:color="B4E2F3"/>
      </w:pBdr>
      <w:spacing w:after="120" w:line="360" w:lineRule="auto"/>
      <w:ind w:left="540"/>
    </w:pPr>
    <w:rPr>
      <w:rFonts w:ascii="Arial" w:hAnsi="Arial" w:cs="Arial"/>
      <w:sz w:val="20"/>
    </w:rPr>
  </w:style>
  <w:style w:type="paragraph" w:customStyle="1" w:styleId="SeriesPageSubhead1sh1">
    <w:name w:val="Series Page Subhead 1 (sh1)"/>
    <w:basedOn w:val="Normal"/>
    <w:next w:val="SeriesPageTextNo-Indentstx1"/>
    <w:uiPriority w:val="29"/>
    <w:rsid w:val="00507687"/>
    <w:pPr>
      <w:widowControl w:val="0"/>
      <w:pBdr>
        <w:left w:val="dotted" w:sz="48" w:space="4" w:color="B4E2F3"/>
      </w:pBdr>
      <w:spacing w:before="120" w:after="0" w:line="480" w:lineRule="auto"/>
      <w:outlineLvl w:val="4"/>
    </w:pPr>
    <w:rPr>
      <w:rFonts w:ascii="Arial Black" w:hAnsi="Arial Black"/>
      <w:sz w:val="28"/>
    </w:rPr>
  </w:style>
  <w:style w:type="paragraph" w:customStyle="1" w:styleId="SeriesPageSubhead2sh2">
    <w:name w:val="Series Page Subhead 2 (sh2)"/>
    <w:basedOn w:val="Normal"/>
    <w:next w:val="SeriesPageTextNo-Indentstx1"/>
    <w:uiPriority w:val="29"/>
    <w:rsid w:val="00507687"/>
    <w:pPr>
      <w:widowControl w:val="0"/>
      <w:pBdr>
        <w:left w:val="thinThickMediumGap" w:sz="24" w:space="4" w:color="B4E2F3"/>
      </w:pBdr>
      <w:spacing w:before="120" w:after="0" w:line="480" w:lineRule="auto"/>
      <w:outlineLvl w:val="5"/>
    </w:pPr>
    <w:rPr>
      <w:rFonts w:ascii="Arial" w:hAnsi="Arial" w:cs="Arial"/>
      <w:sz w:val="28"/>
    </w:rPr>
  </w:style>
  <w:style w:type="paragraph" w:customStyle="1" w:styleId="SeriesPageSubhead3sh3">
    <w:name w:val="Series Page Subhead 3 (sh3)"/>
    <w:basedOn w:val="Normal"/>
    <w:next w:val="SeriesPageTextNo-Indentstx1"/>
    <w:uiPriority w:val="29"/>
    <w:rsid w:val="00507687"/>
    <w:pPr>
      <w:widowControl w:val="0"/>
      <w:pBdr>
        <w:left w:val="thickThinMediumGap" w:sz="24" w:space="4" w:color="B4E2F3"/>
      </w:pBdr>
      <w:spacing w:before="120" w:after="0" w:line="480" w:lineRule="auto"/>
      <w:outlineLvl w:val="6"/>
    </w:pPr>
    <w:rPr>
      <w:rFonts w:ascii="Arial Black" w:hAnsi="Arial Black"/>
      <w:sz w:val="24"/>
    </w:rPr>
  </w:style>
  <w:style w:type="character" w:styleId="FootnoteReference">
    <w:name w:val="footnote reference"/>
    <w:basedOn w:val="DefaultParagraphFont"/>
    <w:uiPriority w:val="89"/>
    <w:unhideWhenUsed/>
    <w:rsid w:val="00E81D42"/>
    <w:rPr>
      <w:vertAlign w:val="superscript"/>
    </w:rPr>
  </w:style>
  <w:style w:type="character" w:styleId="CommentReference">
    <w:name w:val="annotation reference"/>
    <w:basedOn w:val="DefaultParagraphFont"/>
    <w:uiPriority w:val="89"/>
    <w:semiHidden/>
    <w:unhideWhenUsed/>
    <w:rsid w:val="00E81D42"/>
    <w:rPr>
      <w:sz w:val="16"/>
      <w:szCs w:val="16"/>
    </w:rPr>
  </w:style>
  <w:style w:type="character" w:styleId="EndnoteReference">
    <w:name w:val="endnote reference"/>
    <w:basedOn w:val="DefaultParagraphFont"/>
    <w:uiPriority w:val="89"/>
    <w:unhideWhenUsed/>
    <w:rsid w:val="00E81D42"/>
    <w:rPr>
      <w:vertAlign w:val="superscript"/>
    </w:rPr>
  </w:style>
  <w:style w:type="character" w:customStyle="1" w:styleId="BalloonTextChar1">
    <w:name w:val="Balloon Text Char1"/>
    <w:basedOn w:val="DefaultParagraphFont"/>
    <w:uiPriority w:val="99"/>
    <w:semiHidden/>
    <w:rsid w:val="00754AE8"/>
    <w:rPr>
      <w:rFonts w:ascii="Lucida Grande" w:hAnsi="Lucida Grande" w:cs="Lucida Grande" w:hint="default"/>
      <w:sz w:val="18"/>
      <w:szCs w:val="18"/>
    </w:rPr>
  </w:style>
  <w:style w:type="character" w:customStyle="1" w:styleId="spankeyphrasekp">
    <w:name w:val="span key phrase (kp)"/>
    <w:basedOn w:val="DefaultParagraphFont"/>
    <w:uiPriority w:val="30"/>
    <w:rsid w:val="00507687"/>
    <w:rPr>
      <w:rFonts w:ascii="Arial Black" w:hAnsi="Arial Black"/>
      <w:b w:val="0"/>
      <w:i w:val="0"/>
      <w:caps w:val="0"/>
      <w:smallCaps w:val="0"/>
      <w:strike w:val="0"/>
      <w:dstrike w:val="0"/>
      <w:noProof w:val="0"/>
      <w:vanish w:val="0"/>
      <w:color w:val="auto"/>
      <w:w w:val="100"/>
      <w:kern w:val="0"/>
      <w:sz w:val="20"/>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boldfacecharactersbf">
    <w:name w:val="span boldface characters (bf)"/>
    <w:basedOn w:val="DefaultParagraphFont"/>
    <w:uiPriority w:val="30"/>
    <w:rsid w:val="00507687"/>
    <w:rPr>
      <w:rFonts w:ascii="Times New Roman" w:hAnsi="Times New Roman" w:cs="Times New Roman"/>
      <w:b/>
      <w:i w:val="0"/>
      <w:caps w:val="0"/>
      <w:smallCaps w:val="0"/>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italiccharactersital">
    <w:name w:val="span italic characters (ital)"/>
    <w:basedOn w:val="DefaultParagraphFont"/>
    <w:uiPriority w:val="30"/>
    <w:rsid w:val="00507687"/>
    <w:rPr>
      <w:rFonts w:ascii="Times New Roman" w:hAnsi="Times New Roman" w:cs="Times New Roman"/>
      <w:b w:val="0"/>
      <w:i/>
      <w:caps w:val="0"/>
      <w:smallCaps w:val="0"/>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smallcapscharacterssc">
    <w:name w:val="span small caps characters (sc)"/>
    <w:basedOn w:val="DefaultParagraphFont"/>
    <w:uiPriority w:val="30"/>
    <w:rsid w:val="00507687"/>
    <w:rPr>
      <w:rFonts w:ascii="Times New Roman" w:hAnsi="Times New Roman" w:cs="Times New Roman"/>
      <w:b w:val="0"/>
      <w:i w:val="0"/>
      <w:caps w:val="0"/>
      <w:smallCaps/>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underscorecharactersus">
    <w:name w:val="span underscore characters (us)"/>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singl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symbolssym">
    <w:name w:val="span symbols (sym)"/>
    <w:basedOn w:val="DefaultParagraphFont"/>
    <w:uiPriority w:val="30"/>
    <w:rsid w:val="00507687"/>
    <w:rPr>
      <w:rFonts w:ascii="Arial" w:hAnsi="Arial" w:cs="Arial"/>
      <w:b w:val="0"/>
      <w:i w:val="0"/>
      <w:caps w:val="0"/>
      <w:smallCaps w:val="0"/>
      <w:strike w:val="0"/>
      <w:dstrike w:val="0"/>
      <w:noProof w:val="0"/>
      <w:vanish w:val="0"/>
      <w:color w:val="auto"/>
      <w:w w:val="100"/>
      <w:kern w:val="0"/>
      <w:sz w:val="21"/>
      <w:u w:val="none"/>
      <w:effect w:val="none"/>
      <w:bdr w:val="none" w:sz="0" w:space="0" w:color="auto"/>
      <w:shd w:val="clear" w:color="auto" w:fill="FFCC99"/>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accentcharactersacc">
    <w:name w:val="span accent characters (acc)"/>
    <w:basedOn w:val="DefaultParagraphFont"/>
    <w:uiPriority w:val="30"/>
    <w:rsid w:val="00507687"/>
    <w:rPr>
      <w:rFonts w:ascii="Arial" w:hAnsi="Arial" w:cs="Arial"/>
      <w:b w:val="0"/>
      <w:i w:val="0"/>
      <w:caps w:val="0"/>
      <w:smallCaps w:val="0"/>
      <w:strike w:val="0"/>
      <w:dstrike w:val="0"/>
      <w:noProof w:val="0"/>
      <w:vanish w:val="0"/>
      <w:color w:val="auto"/>
      <w:w w:val="100"/>
      <w:kern w:val="0"/>
      <w:sz w:val="21"/>
      <w:u w:val="none"/>
      <w:effect w:val="none"/>
      <w:bdr w:val="none" w:sz="0" w:space="0" w:color="auto"/>
      <w:shd w:val="clear" w:color="auto" w:fill="FFCC99"/>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cross-referencexref">
    <w:name w:val="span cross-reference (xref)"/>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FF99CC"/>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hyperlinkurl">
    <w:name w:val="span hyperlink (url)"/>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99CC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materialtocometk">
    <w:name w:val="span material to come (tk)"/>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FF99CC"/>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carryquerycq">
    <w:name w:val="span carry query (cq)"/>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FF99CC"/>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superscriptcharacterssup">
    <w:name w:val="span superscript characters (sup)"/>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CCFFFF"/>
      <w:vertAlign w:val="superscript"/>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subscriptcharacterssub">
    <w:name w:val="span subscript characters (sub)"/>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CCFFFF"/>
      <w:vertAlign w:val="subscript"/>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bolditalbem">
    <w:name w:val="span bold ital (bem)"/>
    <w:basedOn w:val="DefaultParagraphFont"/>
    <w:uiPriority w:val="30"/>
    <w:rsid w:val="00507687"/>
    <w:rPr>
      <w:rFonts w:ascii="Times New Roman" w:hAnsi="Times New Roman" w:cs="Times New Roman"/>
      <w:b/>
      <w:i/>
      <w:caps w:val="0"/>
      <w:smallCaps w:val="0"/>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smcapitalscital">
    <w:name w:val="span smcap ital (scital)"/>
    <w:basedOn w:val="DefaultParagraphFont"/>
    <w:uiPriority w:val="30"/>
    <w:rsid w:val="00507687"/>
    <w:rPr>
      <w:rFonts w:ascii="Times New Roman" w:hAnsi="Times New Roman" w:cs="Times New Roman"/>
      <w:b w:val="0"/>
      <w:i/>
      <w:caps w:val="0"/>
      <w:smallCaps/>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smcapboldscbold">
    <w:name w:val="span smcap bold (scbold)"/>
    <w:basedOn w:val="DefaultParagraphFont"/>
    <w:uiPriority w:val="30"/>
    <w:rsid w:val="00507687"/>
    <w:rPr>
      <w:rFonts w:ascii="Times New Roman" w:hAnsi="Times New Roman" w:cs="Times New Roman"/>
      <w:b/>
      <w:i w:val="0"/>
      <w:caps w:val="0"/>
      <w:smallCaps/>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preservecharacterspre">
    <w:name w:val="span preserve characters (pre)"/>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FFCC99"/>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ISBNisbn">
    <w:name w:val="span ISBN (isbn)"/>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0"/>
      <w:u w:val="none"/>
      <w:effect w:val="none"/>
      <w:bdr w:val="none" w:sz="0" w:space="0" w:color="auto"/>
      <w:shd w:val="clear" w:color="auto" w:fill="FFCC99"/>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bookmakerkeeptogetherkt">
    <w:name w:val="bookmaker keep together (kt)"/>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BCE890"/>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bookmakerforcepagebreakbr">
    <w:name w:val="bookmaker force page break (br)"/>
    <w:basedOn w:val="DefaultParagraphFont"/>
    <w:uiPriority w:val="1"/>
    <w:rsid w:val="00332E48"/>
    <w:rPr>
      <w:shd w:val="clear" w:color="auto" w:fill="C2D69B" w:themeFill="accent3" w:themeFillTint="99"/>
    </w:rPr>
  </w:style>
  <w:style w:type="character" w:customStyle="1" w:styleId="spansymbolsitalsymi">
    <w:name w:val="span symbols ital (symi)"/>
    <w:basedOn w:val="DefaultParagraphFont"/>
    <w:uiPriority w:val="30"/>
    <w:rsid w:val="00507687"/>
    <w:rPr>
      <w:rFonts w:ascii="Arial" w:hAnsi="Arial" w:cs="Arial"/>
      <w:b w:val="0"/>
      <w:i/>
      <w:caps w:val="0"/>
      <w:smallCaps w:val="0"/>
      <w:strike w:val="0"/>
      <w:dstrike w:val="0"/>
      <w:noProof w:val="0"/>
      <w:vanish w:val="0"/>
      <w:color w:val="auto"/>
      <w:w w:val="100"/>
      <w:kern w:val="0"/>
      <w:sz w:val="21"/>
      <w:u w:val="none"/>
      <w:effect w:val="none"/>
      <w:bdr w:val="none" w:sz="0" w:space="0" w:color="auto"/>
      <w:shd w:val="clear" w:color="auto" w:fill="FFCC99"/>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symbolsboldsymb">
    <w:name w:val="span symbols bold (symb)"/>
    <w:basedOn w:val="DefaultParagraphFont"/>
    <w:uiPriority w:val="30"/>
    <w:rsid w:val="00507687"/>
    <w:rPr>
      <w:rFonts w:ascii="Arial" w:hAnsi="Arial" w:cs="Arial"/>
      <w:b/>
      <w:i w:val="0"/>
      <w:caps w:val="0"/>
      <w:smallCaps w:val="0"/>
      <w:strike w:val="0"/>
      <w:dstrike w:val="0"/>
      <w:noProof w:val="0"/>
      <w:vanish w:val="0"/>
      <w:color w:val="auto"/>
      <w:w w:val="100"/>
      <w:kern w:val="0"/>
      <w:sz w:val="21"/>
      <w:u w:val="none"/>
      <w:effect w:val="none"/>
      <w:bdr w:val="none" w:sz="0" w:space="0" w:color="auto"/>
      <w:shd w:val="clear" w:color="auto" w:fill="FFCC99"/>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table" w:styleId="TableSimple1">
    <w:name w:val="Table Simple 1"/>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89"/>
    <w:semiHidden/>
    <w:unhideWhenUsed/>
    <w:rsid w:val="00E81D42"/>
    <w:pPr>
      <w:spacing w:after="160" w:line="259" w:lineRule="auto"/>
    </w:pPr>
    <w:rPr>
      <w:rFonts w:asciiTheme="minorHAnsi" w:eastAsiaTheme="minorHAnsi" w:hAnsiTheme="minorHAnsi" w:cstheme="minorBidi"/>
      <w:color w:val="000080"/>
      <w:sz w:val="22"/>
      <w:szCs w:val="22"/>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89"/>
    <w:semiHidden/>
    <w:unhideWhenUsed/>
    <w:rsid w:val="00E81D42"/>
    <w:pPr>
      <w:spacing w:after="160" w:line="259" w:lineRule="auto"/>
    </w:pPr>
    <w:rPr>
      <w:rFonts w:asciiTheme="minorHAnsi" w:eastAsiaTheme="minorHAnsi" w:hAnsiTheme="minorHAnsi" w:cstheme="minorBidi"/>
      <w:color w:val="FFFFFF"/>
      <w:sz w:val="22"/>
      <w:szCs w:val="22"/>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89"/>
    <w:semiHidden/>
    <w:unhideWhenUsed/>
    <w:rsid w:val="00E81D42"/>
    <w:pPr>
      <w:spacing w:after="160" w:line="259" w:lineRule="auto"/>
    </w:pPr>
    <w:rPr>
      <w:rFonts w:asciiTheme="minorHAnsi" w:eastAsiaTheme="minorHAnsi" w:hAnsiTheme="minorHAnsi" w:cstheme="minorBidi"/>
      <w:b/>
      <w:bCs/>
      <w:sz w:val="22"/>
      <w:szCs w:val="22"/>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89"/>
    <w:semiHidden/>
    <w:unhideWhenUsed/>
    <w:rsid w:val="00E81D42"/>
    <w:pPr>
      <w:spacing w:after="160" w:line="259" w:lineRule="auto"/>
    </w:pPr>
    <w:rPr>
      <w:rFonts w:asciiTheme="minorHAnsi" w:eastAsiaTheme="minorHAnsi" w:hAnsiTheme="minorHAnsi" w:cstheme="minorBidi"/>
      <w:b/>
      <w:bCs/>
      <w:sz w:val="22"/>
      <w:szCs w:val="22"/>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89"/>
    <w:semiHidden/>
    <w:unhideWhenUsed/>
    <w:rsid w:val="00E81D42"/>
    <w:pPr>
      <w:spacing w:after="160" w:line="259" w:lineRule="auto"/>
    </w:pPr>
    <w:rPr>
      <w:rFonts w:asciiTheme="minorHAnsi" w:eastAsiaTheme="minorHAnsi" w:hAnsiTheme="minorHAnsi" w:cstheme="minorBidi"/>
      <w:b/>
      <w:bCs/>
      <w:sz w:val="22"/>
      <w:szCs w:val="22"/>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89"/>
    <w:semiHidden/>
    <w:unhideWhenUsed/>
    <w:rsid w:val="00E81D42"/>
    <w:pPr>
      <w:spacing w:after="160" w:line="259" w:lineRule="auto"/>
    </w:pPr>
    <w:rPr>
      <w:rFonts w:asciiTheme="minorHAnsi" w:eastAsiaTheme="minorHAnsi" w:hAnsiTheme="minorHAnsi" w:cstheme="minorBidi"/>
      <w:b/>
      <w:bCs/>
      <w:sz w:val="22"/>
      <w:szCs w:val="2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3Deffects1">
    <w:name w:val="Table 3D effects 1"/>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Professional">
    <w:name w:val="Table Professional"/>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Grid">
    <w:name w:val="Table Grid"/>
    <w:basedOn w:val="TableNormal"/>
    <w:uiPriority w:val="89"/>
    <w:rsid w:val="00E81D4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Theme">
    <w:name w:val="Table Theme"/>
    <w:basedOn w:val="TableNormal"/>
    <w:uiPriority w:val="89"/>
    <w:semiHidden/>
    <w:unhideWhenUsed/>
    <w:rsid w:val="00E81D42"/>
    <w:pPr>
      <w:spacing w:after="160" w:line="259" w:lineRule="auto"/>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next w:val="LightShading"/>
    <w:uiPriority w:val="60"/>
    <w:rsid w:val="00315749"/>
    <w:rPr>
      <w:rFonts w:asciiTheme="minorHAnsi" w:eastAsiaTheme="minorEastAsia" w:hAnsiTheme="minorHAnsi" w:cstheme="minorBidi"/>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1">
    <w:name w:val="Light List1"/>
    <w:basedOn w:val="TableNormal"/>
    <w:next w:val="LightList"/>
    <w:uiPriority w:val="61"/>
    <w:rsid w:val="00315749"/>
    <w:rPr>
      <w:rFonts w:asciiTheme="minorHAnsi" w:eastAsiaTheme="minorEastAsia" w:hAnsiTheme="minorHAnsi" w:cstheme="min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Grid1">
    <w:name w:val="Light Grid1"/>
    <w:basedOn w:val="TableNormal"/>
    <w:next w:val="LightGrid"/>
    <w:uiPriority w:val="62"/>
    <w:rsid w:val="00315749"/>
    <w:rPr>
      <w:rFonts w:asciiTheme="minorHAnsi" w:eastAsiaTheme="minorEastAsia" w:hAnsiTheme="minorHAnsi" w:cstheme="min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Shading11">
    <w:name w:val="Medium Shading 11"/>
    <w:basedOn w:val="TableNormal"/>
    <w:next w:val="MediumShading1"/>
    <w:uiPriority w:val="63"/>
    <w:rsid w:val="00315749"/>
    <w:rPr>
      <w:rFonts w:asciiTheme="minorHAnsi" w:eastAsiaTheme="minorEastAsia" w:hAnsiTheme="minorHAnsi" w:cstheme="minorBidi"/>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21">
    <w:name w:val="Medium Shading 21"/>
    <w:basedOn w:val="TableNormal"/>
    <w:next w:val="MediumShading2"/>
    <w:uiPriority w:val="64"/>
    <w:rsid w:val="00315749"/>
    <w:rPr>
      <w:rFonts w:asciiTheme="minorHAnsi" w:eastAsiaTheme="minorEastAsia" w:hAnsiTheme="minorHAnsi" w:cstheme="minorBidi"/>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315749"/>
    <w:rPr>
      <w:rFonts w:asciiTheme="minorHAnsi" w:eastAsiaTheme="minorEastAsia" w:hAnsiTheme="minorHAnsi" w:cstheme="min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21">
    <w:name w:val="Medium List 21"/>
    <w:basedOn w:val="TableNormal"/>
    <w:next w:val="MediumList2"/>
    <w:uiPriority w:val="66"/>
    <w:rsid w:val="0031574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Grid11">
    <w:name w:val="Medium Grid 11"/>
    <w:basedOn w:val="TableNormal"/>
    <w:next w:val="MediumGrid1"/>
    <w:uiPriority w:val="67"/>
    <w:rsid w:val="00315749"/>
    <w:rPr>
      <w:rFonts w:asciiTheme="minorHAnsi" w:eastAsiaTheme="minorEastAsia" w:hAnsiTheme="minorHAnsi" w:cstheme="minorBidi"/>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rid21">
    <w:name w:val="Medium Grid 21"/>
    <w:basedOn w:val="TableNormal"/>
    <w:next w:val="MediumGrid2"/>
    <w:uiPriority w:val="68"/>
    <w:rsid w:val="0031574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rid31">
    <w:name w:val="Medium Grid 31"/>
    <w:basedOn w:val="TableNormal"/>
    <w:next w:val="MediumGrid3"/>
    <w:uiPriority w:val="69"/>
    <w:rsid w:val="00315749"/>
    <w:rPr>
      <w:rFonts w:asciiTheme="minorHAnsi" w:eastAsiaTheme="minorEastAsia" w:hAnsiTheme="minorHAnsi" w:cstheme="minorBidi"/>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DarkList1">
    <w:name w:val="Dark List1"/>
    <w:basedOn w:val="TableNormal"/>
    <w:next w:val="DarkList"/>
    <w:uiPriority w:val="70"/>
    <w:rsid w:val="00315749"/>
    <w:rPr>
      <w:rFonts w:asciiTheme="minorHAnsi" w:eastAsiaTheme="minorEastAsia" w:hAnsiTheme="minorHAnsi" w:cstheme="minorBidi"/>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ColorfulShading1">
    <w:name w:val="Colorful Shading1"/>
    <w:basedOn w:val="TableNormal"/>
    <w:next w:val="ColorfulShading"/>
    <w:uiPriority w:val="71"/>
    <w:rsid w:val="00315749"/>
    <w:rPr>
      <w:rFonts w:asciiTheme="minorHAnsi" w:eastAsiaTheme="minorEastAsia" w:hAnsiTheme="minorHAnsi" w:cstheme="minorBidi"/>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ColorfulList1">
    <w:name w:val="Colorful List1"/>
    <w:basedOn w:val="TableNormal"/>
    <w:next w:val="ColorfulList"/>
    <w:uiPriority w:val="72"/>
    <w:rsid w:val="00315749"/>
    <w:rPr>
      <w:rFonts w:asciiTheme="minorHAnsi" w:eastAsiaTheme="minorEastAsia" w:hAnsiTheme="minorHAnsi" w:cstheme="minorBidi"/>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ColorfulGrid1">
    <w:name w:val="Colorful Grid1"/>
    <w:basedOn w:val="TableNormal"/>
    <w:next w:val="ColorfulGrid"/>
    <w:uiPriority w:val="73"/>
    <w:rsid w:val="00315749"/>
    <w:rPr>
      <w:rFonts w:asciiTheme="minorHAnsi" w:eastAsiaTheme="minorEastAsia" w:hAnsiTheme="minorHAnsi" w:cstheme="minorBidi"/>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LightShading-Accent11">
    <w:name w:val="Light Shading - Accent 11"/>
    <w:basedOn w:val="TableNormal"/>
    <w:next w:val="LightShading-Accent1"/>
    <w:uiPriority w:val="60"/>
    <w:rsid w:val="00315749"/>
    <w:rPr>
      <w:rFonts w:asciiTheme="minorHAnsi" w:eastAsiaTheme="minorEastAsia" w:hAnsiTheme="minorHAnsi" w:cstheme="minorBidi"/>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next w:val="LightList-Accent1"/>
    <w:uiPriority w:val="61"/>
    <w:rsid w:val="00315749"/>
    <w:rPr>
      <w:rFonts w:asciiTheme="minorHAnsi" w:eastAsiaTheme="minorEastAsia" w:hAnsiTheme="minorHAnsi" w:cstheme="minorBid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next w:val="LightGrid-Accent1"/>
    <w:uiPriority w:val="62"/>
    <w:rsid w:val="00315749"/>
    <w:rPr>
      <w:rFonts w:asciiTheme="minorHAnsi" w:eastAsiaTheme="minorEastAsia" w:hAnsiTheme="minorHAnsi" w:cstheme="minorBid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ediumShading1-Accent11">
    <w:name w:val="Medium Shading 1 - Accent 11"/>
    <w:basedOn w:val="TableNormal"/>
    <w:next w:val="MediumShading1-Accent1"/>
    <w:uiPriority w:val="63"/>
    <w:rsid w:val="00315749"/>
    <w:rPr>
      <w:rFonts w:asciiTheme="minorHAnsi" w:eastAsiaTheme="minorEastAsia" w:hAnsiTheme="minorHAnsi" w:cstheme="minorBidi"/>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2-Accent11">
    <w:name w:val="Medium Shading 2 - Accent 11"/>
    <w:basedOn w:val="TableNormal"/>
    <w:next w:val="MediumShading2-Accent1"/>
    <w:uiPriority w:val="64"/>
    <w:rsid w:val="00315749"/>
    <w:rPr>
      <w:rFonts w:asciiTheme="minorHAnsi" w:eastAsiaTheme="minorEastAsia" w:hAnsiTheme="minorHAnsi" w:cstheme="minorBidi"/>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Accent11">
    <w:name w:val="Medium List 1 - Accent 11"/>
    <w:basedOn w:val="TableNormal"/>
    <w:next w:val="MediumList1-Accent1"/>
    <w:uiPriority w:val="65"/>
    <w:rsid w:val="00315749"/>
    <w:rPr>
      <w:rFonts w:asciiTheme="minorHAnsi" w:eastAsiaTheme="minorEastAsia" w:hAnsiTheme="minorHAnsi" w:cstheme="minorBidi"/>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2-Accent1">
    <w:name w:val="Medium List 2 Accent 1"/>
    <w:basedOn w:val="TableNormal"/>
    <w:uiPriority w:val="89"/>
    <w:unhideWhenUsed/>
    <w:rsid w:val="00E81D42"/>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1">
    <w:name w:val="Medium Grid 1 Accent 1"/>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2-Accent1">
    <w:name w:val="Medium Grid 2 Accent 1"/>
    <w:basedOn w:val="TableNormal"/>
    <w:uiPriority w:val="89"/>
    <w:unhideWhenUsed/>
    <w:rsid w:val="00E81D42"/>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3-Accent1">
    <w:name w:val="Medium Grid 3 Accent 1"/>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DarkList-Accent1">
    <w:name w:val="Dark List Accent 1"/>
    <w:basedOn w:val="TableNormal"/>
    <w:uiPriority w:val="89"/>
    <w:unhideWhenUsed/>
    <w:rsid w:val="00E81D42"/>
    <w:rPr>
      <w:rFonts w:asciiTheme="minorHAnsi" w:eastAsiaTheme="minorHAnsi" w:hAnsiTheme="minorHAnsi" w:cstheme="minorBidi"/>
      <w:color w:val="FFFFFF" w:themeColor="background1"/>
      <w:sz w:val="22"/>
      <w:szCs w:val="22"/>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ColorfulShading-Accent1">
    <w:name w:val="Colorful Shading Accent 1"/>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Grid-Accent1">
    <w:name w:val="Colorful Grid Accent 1"/>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ghtShading-Accent2">
    <w:name w:val="Light Shading Accent 2"/>
    <w:basedOn w:val="TableNormal"/>
    <w:uiPriority w:val="89"/>
    <w:unhideWhenUsed/>
    <w:rsid w:val="00E81D42"/>
    <w:rPr>
      <w:rFonts w:asciiTheme="minorHAnsi" w:eastAsiaTheme="minorHAnsi" w:hAnsiTheme="minorHAnsi" w:cstheme="minorBidi"/>
      <w:color w:val="943634" w:themeColor="accent2" w:themeShade="BF"/>
      <w:sz w:val="22"/>
      <w:szCs w:val="22"/>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Accent2">
    <w:name w:val="Light List Accent 2"/>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Accent2">
    <w:name w:val="Light Grid Accent 2"/>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MediumShading1-Accent2">
    <w:name w:val="Medium Shading 1 Accent 2"/>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2">
    <w:name w:val="Medium List 1 Accent 2"/>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2-Accent2">
    <w:name w:val="Medium List 2 Accent 2"/>
    <w:basedOn w:val="TableNormal"/>
    <w:uiPriority w:val="89"/>
    <w:unhideWhenUsed/>
    <w:rsid w:val="00E81D42"/>
    <w:rPr>
      <w:rFonts w:asciiTheme="majorHAnsi" w:eastAsiaTheme="majorEastAsia" w:hAnsiTheme="majorHAnsi" w:cstheme="majorBidi"/>
      <w:color w:val="000000" w:themeColor="text1"/>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2">
    <w:name w:val="Medium Grid 1 Accent 2"/>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2-Accent2">
    <w:name w:val="Medium Grid 2 Accent 2"/>
    <w:basedOn w:val="TableNormal"/>
    <w:uiPriority w:val="89"/>
    <w:unhideWhenUsed/>
    <w:rsid w:val="00E81D42"/>
    <w:rPr>
      <w:rFonts w:asciiTheme="majorHAnsi" w:eastAsiaTheme="majorEastAsia" w:hAnsiTheme="majorHAnsi" w:cstheme="majorBidi"/>
      <w:color w:val="000000" w:themeColor="text1"/>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3-Accent2">
    <w:name w:val="Medium Grid 3 Accent 2"/>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DarkList-Accent2">
    <w:name w:val="Dark List Accent 2"/>
    <w:basedOn w:val="TableNormal"/>
    <w:uiPriority w:val="89"/>
    <w:unhideWhenUsed/>
    <w:rsid w:val="00E81D42"/>
    <w:rPr>
      <w:rFonts w:asciiTheme="minorHAnsi" w:eastAsiaTheme="minorHAnsi" w:hAnsiTheme="minorHAnsi" w:cstheme="minorBidi"/>
      <w:color w:val="FFFFFF" w:themeColor="background1"/>
      <w:sz w:val="22"/>
      <w:szCs w:val="22"/>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ColorfulShading-Accent2">
    <w:name w:val="Colorful Shading Accent 2"/>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List-Accent2">
    <w:name w:val="Colorful List Accent 2"/>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Grid-Accent2">
    <w:name w:val="Colorful Grid Accent 2"/>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ghtShading-Accent3">
    <w:name w:val="Light Shading Accent 3"/>
    <w:basedOn w:val="TableNormal"/>
    <w:uiPriority w:val="89"/>
    <w:unhideWhenUsed/>
    <w:rsid w:val="00E81D42"/>
    <w:rPr>
      <w:rFonts w:asciiTheme="minorHAnsi" w:eastAsiaTheme="minorHAnsi" w:hAnsiTheme="minorHAnsi" w:cstheme="minorBidi"/>
      <w:color w:val="76923C" w:themeColor="accent3" w:themeShade="BF"/>
      <w:sz w:val="22"/>
      <w:szCs w:val="22"/>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3">
    <w:name w:val="Light List Accent 3"/>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Grid-Accent3">
    <w:name w:val="Light Grid Accent 3"/>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MediumShading1-Accent3">
    <w:name w:val="Medium Shading 1 Accent 3"/>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3">
    <w:name w:val="Medium List 1 Accent 3"/>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2-Accent3">
    <w:name w:val="Medium List 2 Accent 3"/>
    <w:basedOn w:val="TableNormal"/>
    <w:uiPriority w:val="89"/>
    <w:unhideWhenUsed/>
    <w:rsid w:val="00E81D42"/>
    <w:rPr>
      <w:rFonts w:asciiTheme="majorHAnsi" w:eastAsiaTheme="majorEastAsia" w:hAnsiTheme="majorHAnsi" w:cstheme="majorBidi"/>
      <w:color w:val="000000" w:themeColor="text1"/>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3">
    <w:name w:val="Medium Grid 1 Accent 3"/>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2-Accent3">
    <w:name w:val="Medium Grid 2 Accent 3"/>
    <w:basedOn w:val="TableNormal"/>
    <w:uiPriority w:val="89"/>
    <w:unhideWhenUsed/>
    <w:rsid w:val="00E81D42"/>
    <w:rPr>
      <w:rFonts w:asciiTheme="majorHAnsi" w:eastAsiaTheme="majorEastAsia" w:hAnsiTheme="majorHAnsi" w:cstheme="majorBidi"/>
      <w:color w:val="000000" w:themeColor="text1"/>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3-Accent3">
    <w:name w:val="Medium Grid 3 Accent 3"/>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DarkList-Accent3">
    <w:name w:val="Dark List Accent 3"/>
    <w:basedOn w:val="TableNormal"/>
    <w:uiPriority w:val="89"/>
    <w:unhideWhenUsed/>
    <w:rsid w:val="00E81D42"/>
    <w:rPr>
      <w:rFonts w:asciiTheme="minorHAnsi" w:eastAsiaTheme="minorHAnsi" w:hAnsiTheme="minorHAnsi" w:cstheme="minorBidi"/>
      <w:color w:val="FFFFFF" w:themeColor="background1"/>
      <w:sz w:val="22"/>
      <w:szCs w:val="22"/>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ColorfulShading-Accent3">
    <w:name w:val="Colorful Shading Accent 3"/>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List-Accent3">
    <w:name w:val="Colorful List Accent 3"/>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Grid-Accent3">
    <w:name w:val="Colorful Grid Accent 3"/>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ghtShading-Accent4">
    <w:name w:val="Light Shading Accent 4"/>
    <w:basedOn w:val="TableNormal"/>
    <w:uiPriority w:val="89"/>
    <w:unhideWhenUsed/>
    <w:rsid w:val="00E81D42"/>
    <w:rPr>
      <w:rFonts w:asciiTheme="minorHAnsi" w:eastAsiaTheme="minorHAnsi" w:hAnsiTheme="minorHAnsi" w:cstheme="minorBidi"/>
      <w:color w:val="5F497A" w:themeColor="accent4" w:themeShade="BF"/>
      <w:sz w:val="22"/>
      <w:szCs w:val="22"/>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4">
    <w:name w:val="Light List Accent 4"/>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Grid-Accent4">
    <w:name w:val="Light Grid Accent 4"/>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MediumShading1-Accent4">
    <w:name w:val="Medium Shading 1 Accent 4"/>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2-Accent4">
    <w:name w:val="Medium Shading 2 Accent 4"/>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4">
    <w:name w:val="Medium List 1 Accent 4"/>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2-Accent4">
    <w:name w:val="Medium List 2 Accent 4"/>
    <w:basedOn w:val="TableNormal"/>
    <w:uiPriority w:val="89"/>
    <w:unhideWhenUsed/>
    <w:rsid w:val="00E81D42"/>
    <w:rPr>
      <w:rFonts w:asciiTheme="majorHAnsi" w:eastAsiaTheme="majorEastAsia" w:hAnsiTheme="majorHAnsi" w:cstheme="majorBidi"/>
      <w:color w:val="000000" w:themeColor="text1"/>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4">
    <w:name w:val="Medium Grid 1 Accent 4"/>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2-Accent4">
    <w:name w:val="Medium Grid 2 Accent 4"/>
    <w:basedOn w:val="TableNormal"/>
    <w:uiPriority w:val="89"/>
    <w:unhideWhenUsed/>
    <w:rsid w:val="00E81D42"/>
    <w:rPr>
      <w:rFonts w:asciiTheme="majorHAnsi" w:eastAsiaTheme="majorEastAsia" w:hAnsiTheme="majorHAnsi" w:cstheme="majorBidi"/>
      <w:color w:val="000000" w:themeColor="text1"/>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3-Accent4">
    <w:name w:val="Medium Grid 3 Accent 4"/>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DarkList-Accent4">
    <w:name w:val="Dark List Accent 4"/>
    <w:basedOn w:val="TableNormal"/>
    <w:uiPriority w:val="89"/>
    <w:unhideWhenUsed/>
    <w:rsid w:val="00E81D42"/>
    <w:rPr>
      <w:rFonts w:asciiTheme="minorHAnsi" w:eastAsiaTheme="minorHAnsi" w:hAnsiTheme="minorHAnsi" w:cstheme="minorBidi"/>
      <w:color w:val="FFFFFF" w:themeColor="background1"/>
      <w:sz w:val="22"/>
      <w:szCs w:val="22"/>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ColorfulShading-Accent4">
    <w:name w:val="Colorful Shading Accent 4"/>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List-Accent4">
    <w:name w:val="Colorful List Accent 4"/>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Grid-Accent4">
    <w:name w:val="Colorful Grid Accent 4"/>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LightShading-Accent5">
    <w:name w:val="Light Shading Accent 5"/>
    <w:basedOn w:val="TableNormal"/>
    <w:uiPriority w:val="89"/>
    <w:unhideWhenUsed/>
    <w:rsid w:val="00E81D42"/>
    <w:rPr>
      <w:rFonts w:asciiTheme="minorHAnsi" w:eastAsiaTheme="minorHAnsi" w:hAnsiTheme="minorHAnsi" w:cstheme="minorBid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5">
    <w:name w:val="Light Grid Accent 5"/>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Accent5">
    <w:name w:val="Medium Shading 1 Accent 5"/>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2-Accent5">
    <w:name w:val="Medium Shading 2 Accent 5"/>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2-Accent5">
    <w:name w:val="Medium List 2 Accent 5"/>
    <w:basedOn w:val="TableNormal"/>
    <w:uiPriority w:val="89"/>
    <w:unhideWhenUsed/>
    <w:rsid w:val="00E81D42"/>
    <w:rPr>
      <w:rFonts w:asciiTheme="majorHAnsi" w:eastAsiaTheme="majorEastAsia" w:hAnsiTheme="majorHAnsi" w:cstheme="majorBidi"/>
      <w:color w:val="000000" w:themeColor="text1"/>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5">
    <w:name w:val="Medium Grid 1 Accent 5"/>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2-Accent5">
    <w:name w:val="Medium Grid 2 Accent 5"/>
    <w:basedOn w:val="TableNormal"/>
    <w:uiPriority w:val="89"/>
    <w:unhideWhenUsed/>
    <w:rsid w:val="00E81D42"/>
    <w:rPr>
      <w:rFonts w:asciiTheme="majorHAnsi" w:eastAsiaTheme="majorEastAsia" w:hAnsiTheme="majorHAnsi" w:cstheme="majorBidi"/>
      <w:color w:val="000000" w:themeColor="text1"/>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3-Accent5">
    <w:name w:val="Medium Grid 3 Accent 5"/>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DarkList-Accent5">
    <w:name w:val="Dark List Accent 5"/>
    <w:basedOn w:val="TableNormal"/>
    <w:uiPriority w:val="89"/>
    <w:unhideWhenUsed/>
    <w:rsid w:val="00E81D42"/>
    <w:rPr>
      <w:rFonts w:asciiTheme="minorHAnsi" w:eastAsiaTheme="minorHAnsi" w:hAnsiTheme="minorHAnsi" w:cstheme="minorBidi"/>
      <w:color w:val="FFFFFF" w:themeColor="background1"/>
      <w:sz w:val="22"/>
      <w:szCs w:val="22"/>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ColorfulShading-Accent5">
    <w:name w:val="Colorful Shading Accent 5"/>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List-Accent5">
    <w:name w:val="Colorful List Accent 5"/>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Grid-Accent5">
    <w:name w:val="Colorful Grid Accent 5"/>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6">
    <w:name w:val="Light Shading Accent 6"/>
    <w:basedOn w:val="TableNormal"/>
    <w:uiPriority w:val="89"/>
    <w:unhideWhenUsed/>
    <w:rsid w:val="00E81D42"/>
    <w:rPr>
      <w:rFonts w:asciiTheme="minorHAnsi" w:eastAsiaTheme="minorHAnsi" w:hAnsiTheme="minorHAnsi" w:cstheme="minorBidi"/>
      <w:color w:val="E36C0A" w:themeColor="accent6" w:themeShade="BF"/>
      <w:sz w:val="22"/>
      <w:szCs w:val="22"/>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Accent6">
    <w:name w:val="Light List Accent 6"/>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6">
    <w:name w:val="Light Grid Accent 6"/>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Accent6">
    <w:name w:val="Medium Shading 1 Accent 6"/>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Accent6">
    <w:name w:val="Medium Shading 2 Accent 6"/>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6">
    <w:name w:val="Medium List 1 Accent 6"/>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Accent6">
    <w:name w:val="Medium List 2 Accent 6"/>
    <w:basedOn w:val="TableNormal"/>
    <w:uiPriority w:val="89"/>
    <w:unhideWhenUsed/>
    <w:rsid w:val="00E81D42"/>
    <w:rPr>
      <w:rFonts w:asciiTheme="majorHAnsi" w:eastAsiaTheme="majorEastAsia" w:hAnsiTheme="majorHAnsi" w:cstheme="majorBidi"/>
      <w:color w:val="000000" w:themeColor="text1"/>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6">
    <w:name w:val="Medium Grid 1 Accent 6"/>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Accent6">
    <w:name w:val="Medium Grid 2 Accent 6"/>
    <w:basedOn w:val="TableNormal"/>
    <w:uiPriority w:val="89"/>
    <w:unhideWhenUsed/>
    <w:rsid w:val="00E81D42"/>
    <w:rPr>
      <w:rFonts w:asciiTheme="majorHAnsi" w:eastAsiaTheme="majorEastAsia" w:hAnsiTheme="majorHAnsi" w:cstheme="majorBidi"/>
      <w:color w:val="000000" w:themeColor="text1"/>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Accent6">
    <w:name w:val="Medium Grid 3 Accent 6"/>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Accent6">
    <w:name w:val="Dark List Accent 6"/>
    <w:basedOn w:val="TableNormal"/>
    <w:uiPriority w:val="89"/>
    <w:unhideWhenUsed/>
    <w:rsid w:val="00E81D42"/>
    <w:rPr>
      <w:rFonts w:asciiTheme="minorHAnsi" w:eastAsiaTheme="minorHAnsi" w:hAnsiTheme="minorHAnsi" w:cstheme="minorBidi"/>
      <w:color w:val="FFFFFF" w:themeColor="background1"/>
      <w:sz w:val="22"/>
      <w:szCs w:val="22"/>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Accent6">
    <w:name w:val="Colorful Shading Accent 6"/>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Accent6">
    <w:name w:val="Colorful List Accent 6"/>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Accent6">
    <w:name w:val="Colorful Grid Accent 6"/>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ColorfulGrid10">
    <w:name w:val="Colorful Grid1"/>
    <w:basedOn w:val="TableNormal"/>
    <w:uiPriority w:val="73"/>
    <w:rsid w:val="00754AE8"/>
    <w:rPr>
      <w:rFonts w:asciiTheme="minorHAnsi" w:eastAsiaTheme="minorEastAsia" w:hAnsiTheme="minorHAnsi" w:cstheme="minorBidi"/>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ColorfulList10">
    <w:name w:val="Colorful List1"/>
    <w:basedOn w:val="TableNormal"/>
    <w:uiPriority w:val="72"/>
    <w:rsid w:val="00754AE8"/>
    <w:rPr>
      <w:rFonts w:asciiTheme="minorHAnsi" w:eastAsiaTheme="minorEastAsia" w:hAnsiTheme="minorHAnsi" w:cstheme="minorBidi"/>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ColorfulShading10">
    <w:name w:val="Colorful Shading1"/>
    <w:basedOn w:val="TableNormal"/>
    <w:uiPriority w:val="71"/>
    <w:rsid w:val="00754AE8"/>
    <w:rPr>
      <w:rFonts w:asciiTheme="minorHAnsi" w:eastAsiaTheme="minorEastAsia" w:hAnsiTheme="minorHAnsi" w:cstheme="minorBidi"/>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DarkList10">
    <w:name w:val="Dark List1"/>
    <w:basedOn w:val="TableNormal"/>
    <w:uiPriority w:val="70"/>
    <w:rsid w:val="00754AE8"/>
    <w:rPr>
      <w:rFonts w:asciiTheme="minorHAnsi" w:eastAsiaTheme="minorEastAsia" w:hAnsiTheme="minorHAnsi" w:cstheme="minorBidi"/>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LightGrid10">
    <w:name w:val="Light Grid1"/>
    <w:basedOn w:val="TableNormal"/>
    <w:uiPriority w:val="62"/>
    <w:rsid w:val="00754AE8"/>
    <w:rPr>
      <w:rFonts w:asciiTheme="minorHAnsi" w:eastAsiaTheme="minorEastAsia" w:hAnsiTheme="minorHAnsi" w:cstheme="min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0">
    <w:name w:val="Light Grid - Accent 11"/>
    <w:basedOn w:val="TableNormal"/>
    <w:uiPriority w:val="62"/>
    <w:rsid w:val="00754AE8"/>
    <w:rPr>
      <w:rFonts w:asciiTheme="minorHAnsi" w:eastAsiaTheme="minorEastAsia" w:hAnsiTheme="minorHAnsi" w:cstheme="minorBid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List10">
    <w:name w:val="Light List1"/>
    <w:basedOn w:val="TableNormal"/>
    <w:uiPriority w:val="61"/>
    <w:rsid w:val="00754AE8"/>
    <w:rPr>
      <w:rFonts w:asciiTheme="minorHAnsi" w:eastAsiaTheme="minorEastAsia" w:hAnsiTheme="minorHAnsi" w:cstheme="min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Autospacing="0" w:afterLines="0" w:afterAutospacing="0" w:line="240" w:lineRule="auto"/>
      </w:pPr>
      <w:rPr>
        <w:b/>
        <w:bCs/>
        <w:color w:val="FFFFFF" w:themeColor="background1"/>
      </w:rPr>
      <w:tblPr/>
      <w:tcPr>
        <w:shd w:val="clear" w:color="auto" w:fill="000000" w:themeFill="text1"/>
      </w:tcPr>
    </w:tblStylePr>
    <w:tblStylePr w:type="lastRow">
      <w:pPr>
        <w:spacing w:beforeLines="0" w:beforeAutospacing="0" w:afterLines="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0">
    <w:name w:val="Light List - Accent 11"/>
    <w:basedOn w:val="TableNormal"/>
    <w:uiPriority w:val="61"/>
    <w:rsid w:val="00754AE8"/>
    <w:rPr>
      <w:rFonts w:asciiTheme="minorHAnsi" w:eastAsiaTheme="minorEastAsia" w:hAnsiTheme="minorHAnsi" w:cstheme="minorBid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Autospacing="0" w:afterLines="0" w:afterAutospacing="0" w:line="240" w:lineRule="auto"/>
      </w:pPr>
      <w:rPr>
        <w:b/>
        <w:bCs/>
        <w:color w:val="FFFFFF" w:themeColor="background1"/>
      </w:rPr>
      <w:tblPr/>
      <w:tcPr>
        <w:shd w:val="clear" w:color="auto" w:fill="4F81BD" w:themeFill="accent1"/>
      </w:tcPr>
    </w:tblStylePr>
    <w:tblStylePr w:type="lastRow">
      <w:pPr>
        <w:spacing w:beforeLines="0" w:beforeAutospacing="0" w:afterLines="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10">
    <w:name w:val="Light Shading1"/>
    <w:basedOn w:val="TableNormal"/>
    <w:uiPriority w:val="60"/>
    <w:rsid w:val="00754AE8"/>
    <w:rPr>
      <w:rFonts w:asciiTheme="minorHAnsi" w:eastAsiaTheme="minorEastAsia" w:hAnsiTheme="minorHAnsi" w:cstheme="minorBidi"/>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Lines="0" w:beforeAutospacing="0" w:afterLines="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0">
    <w:name w:val="Light Shading - Accent 11"/>
    <w:basedOn w:val="TableNormal"/>
    <w:uiPriority w:val="60"/>
    <w:rsid w:val="00754AE8"/>
    <w:rPr>
      <w:rFonts w:asciiTheme="minorHAnsi" w:eastAsiaTheme="minorEastAsia" w:hAnsiTheme="minorHAnsi" w:cstheme="minorBidi"/>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Lines="0" w:beforeAutospacing="0" w:afterLines="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MediumGrid110">
    <w:name w:val="Medium Grid 11"/>
    <w:basedOn w:val="TableNormal"/>
    <w:uiPriority w:val="67"/>
    <w:rsid w:val="00754AE8"/>
    <w:rPr>
      <w:rFonts w:asciiTheme="minorHAnsi" w:eastAsiaTheme="minorEastAsia" w:hAnsiTheme="minorHAnsi" w:cstheme="minorBidi"/>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rid210">
    <w:name w:val="Medium Grid 21"/>
    <w:basedOn w:val="TableNormal"/>
    <w:uiPriority w:val="68"/>
    <w:rsid w:val="00754AE8"/>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rid310">
    <w:name w:val="Medium Grid 31"/>
    <w:basedOn w:val="TableNormal"/>
    <w:uiPriority w:val="69"/>
    <w:rsid w:val="00754AE8"/>
    <w:rPr>
      <w:rFonts w:asciiTheme="minorHAnsi" w:eastAsiaTheme="minorEastAsia" w:hAnsiTheme="minorHAnsi" w:cstheme="minorBidi"/>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110">
    <w:name w:val="Medium List 11"/>
    <w:basedOn w:val="TableNormal"/>
    <w:uiPriority w:val="65"/>
    <w:rsid w:val="00754AE8"/>
    <w:rPr>
      <w:rFonts w:asciiTheme="minorHAnsi" w:eastAsiaTheme="minorEastAsia" w:hAnsiTheme="minorHAnsi" w:cstheme="min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hint="default"/>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10">
    <w:name w:val="Medium List 1 - Accent 11"/>
    <w:basedOn w:val="TableNormal"/>
    <w:uiPriority w:val="65"/>
    <w:rsid w:val="00754AE8"/>
    <w:rPr>
      <w:rFonts w:asciiTheme="minorHAnsi" w:eastAsiaTheme="minorEastAsia" w:hAnsiTheme="minorHAnsi" w:cstheme="minorBidi"/>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hint="default"/>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MediumList210">
    <w:name w:val="Medium List 21"/>
    <w:basedOn w:val="TableNormal"/>
    <w:uiPriority w:val="66"/>
    <w:rsid w:val="00754AE8"/>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110">
    <w:name w:val="Medium Shading 11"/>
    <w:basedOn w:val="TableNormal"/>
    <w:uiPriority w:val="63"/>
    <w:rsid w:val="00754AE8"/>
    <w:rPr>
      <w:rFonts w:asciiTheme="minorHAnsi" w:eastAsiaTheme="minorEastAsia" w:hAnsiTheme="minorHAnsi" w:cstheme="minorBidi"/>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Lines="0" w:beforeAutospacing="0" w:afterLines="0" w:afterAutospacing="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Lines="0" w:beforeAutospacing="0" w:afterLines="0" w:afterAutospacing="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0">
    <w:name w:val="Medium Shading 1 - Accent 11"/>
    <w:basedOn w:val="TableNormal"/>
    <w:uiPriority w:val="63"/>
    <w:rsid w:val="00754AE8"/>
    <w:rPr>
      <w:rFonts w:asciiTheme="minorHAnsi" w:eastAsiaTheme="minorEastAsia" w:hAnsiTheme="minorHAnsi" w:cstheme="minorBidi"/>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Lines="0" w:beforeAutospacing="0" w:afterLines="0" w:afterAutospacing="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Lines="0" w:beforeAutospacing="0" w:afterLines="0" w:afterAutospacing="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210">
    <w:name w:val="Medium Shading 21"/>
    <w:basedOn w:val="TableNormal"/>
    <w:uiPriority w:val="64"/>
    <w:rsid w:val="00754AE8"/>
    <w:rPr>
      <w:rFonts w:asciiTheme="minorHAnsi" w:eastAsiaTheme="minorEastAsia" w:hAnsiTheme="minorHAnsi" w:cstheme="minorBidi"/>
    </w:rPr>
    <w:tblPr>
      <w:tblStyleRowBandSize w:val="1"/>
      <w:tblStyleColBandSize w:val="1"/>
      <w:tblBorders>
        <w:top w:val="single" w:sz="18" w:space="0" w:color="auto"/>
        <w:bottom w:val="single" w:sz="18" w:space="0" w:color="auto"/>
      </w:tblBorders>
    </w:tblPr>
    <w:tblStylePr w:type="firstRow">
      <w:pPr>
        <w:spacing w:beforeLines="0" w:beforeAutospacing="0" w:afterLines="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Lines="0" w:beforeAutospacing="0" w:afterLines="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0">
    <w:name w:val="Medium Shading 2 - Accent 11"/>
    <w:basedOn w:val="TableNormal"/>
    <w:uiPriority w:val="64"/>
    <w:rsid w:val="00754AE8"/>
    <w:rPr>
      <w:rFonts w:asciiTheme="minorHAnsi" w:eastAsiaTheme="minorEastAsia" w:hAnsiTheme="minorHAnsi" w:cstheme="minorBidi"/>
    </w:rPr>
    <w:tblPr>
      <w:tblStyleRowBandSize w:val="1"/>
      <w:tblStyleColBandSize w:val="1"/>
      <w:tblBorders>
        <w:top w:val="single" w:sz="18" w:space="0" w:color="auto"/>
        <w:bottom w:val="single" w:sz="18" w:space="0" w:color="auto"/>
      </w:tblBorders>
    </w:tblPr>
    <w:tblStylePr w:type="firstRow">
      <w:pPr>
        <w:spacing w:beforeLines="0" w:beforeAutospacing="0" w:afterLines="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Lines="0" w:beforeAutospacing="0" w:afterLines="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PartEpigraphnon-versepepi">
    <w:name w:val="Part Epigraph – non-verse (pepi)"/>
    <w:basedOn w:val="PartEpigraphversepepiv"/>
    <w:rsid w:val="0013346E"/>
    <w:pPr>
      <w:spacing w:before="240"/>
      <w:ind w:left="1267" w:right="547" w:hanging="720"/>
      <w:contextualSpacing/>
    </w:pPr>
  </w:style>
  <w:style w:type="paragraph" w:customStyle="1" w:styleId="PartOpeningTextpotx">
    <w:name w:val="Part Opening Text (potx)"/>
    <w:basedOn w:val="Normal"/>
    <w:uiPriority w:val="29"/>
    <w:rsid w:val="00507687"/>
    <w:pPr>
      <w:widowControl w:val="0"/>
      <w:pBdr>
        <w:left w:val="single" w:sz="48" w:space="4" w:color="FF0080"/>
      </w:pBdr>
      <w:spacing w:after="0" w:line="480" w:lineRule="auto"/>
      <w:ind w:firstLine="720"/>
    </w:pPr>
    <w:rPr>
      <w:rFonts w:ascii="Times New Roman" w:hAnsi="Times New Roman" w:cs="Times New Roman"/>
      <w:sz w:val="24"/>
    </w:rPr>
  </w:style>
  <w:style w:type="paragraph" w:customStyle="1" w:styleId="PartOpeningTextNo-Indentpotx1">
    <w:name w:val="Part Opening Text No-Indent (potx1)"/>
    <w:basedOn w:val="Normal"/>
    <w:next w:val="PartOpeningTextpotx"/>
    <w:uiPriority w:val="29"/>
    <w:rsid w:val="00507687"/>
    <w:pPr>
      <w:widowControl w:val="0"/>
      <w:pBdr>
        <w:left w:val="double" w:sz="18" w:space="4" w:color="FF0080"/>
      </w:pBdr>
      <w:spacing w:after="0" w:line="480" w:lineRule="auto"/>
    </w:pPr>
    <w:rPr>
      <w:rFonts w:ascii="Times New Roman" w:hAnsi="Times New Roman" w:cs="Times New Roman"/>
      <w:sz w:val="24"/>
    </w:rPr>
  </w:style>
  <w:style w:type="numbering" w:styleId="1ai">
    <w:name w:val="Outline List 1"/>
    <w:basedOn w:val="NoList"/>
    <w:uiPriority w:val="89"/>
    <w:semiHidden/>
    <w:unhideWhenUsed/>
    <w:rsid w:val="00E81D42"/>
    <w:pPr>
      <w:numPr>
        <w:numId w:val="1"/>
      </w:numPr>
    </w:pPr>
  </w:style>
  <w:style w:type="numbering" w:styleId="111111">
    <w:name w:val="Outline List 2"/>
    <w:basedOn w:val="NoList"/>
    <w:uiPriority w:val="89"/>
    <w:semiHidden/>
    <w:unhideWhenUsed/>
    <w:rsid w:val="00E81D42"/>
    <w:pPr>
      <w:numPr>
        <w:numId w:val="2"/>
      </w:numPr>
    </w:pPr>
  </w:style>
  <w:style w:type="character" w:styleId="PageNumber">
    <w:name w:val="page number"/>
    <w:basedOn w:val="DefaultParagraphFont"/>
    <w:uiPriority w:val="89"/>
    <w:semiHidden/>
    <w:unhideWhenUsed/>
    <w:rsid w:val="00E81D42"/>
  </w:style>
  <w:style w:type="table" w:styleId="ColorfulGrid">
    <w:name w:val="Colorful Grid"/>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89"/>
    <w:unhideWhenUsed/>
    <w:rsid w:val="00E81D42"/>
    <w:rPr>
      <w:rFonts w:asciiTheme="minorHAnsi" w:eastAsiaTheme="minorHAnsi" w:hAnsiTheme="minorHAnsi" w:cstheme="minorBidi"/>
      <w:color w:val="FFFFFF" w:themeColor="background1"/>
      <w:sz w:val="22"/>
      <w:szCs w:val="22"/>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ghtGrid">
    <w:name w:val="Light Grid"/>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
    <w:name w:val="Light List"/>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
    <w:name w:val="Light Shading"/>
    <w:basedOn w:val="TableNormal"/>
    <w:uiPriority w:val="89"/>
    <w:unhideWhenUsed/>
    <w:rsid w:val="00E81D42"/>
    <w:rPr>
      <w:rFonts w:asciiTheme="minorHAnsi" w:eastAsiaTheme="minorHAnsi" w:hAnsiTheme="minorHAnsi" w:cstheme="minorBidi"/>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89"/>
    <w:unhideWhenUsed/>
    <w:rsid w:val="00E81D42"/>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1">
    <w:name w:val="Medium Grid 1"/>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2">
    <w:name w:val="Medium Grid 2"/>
    <w:basedOn w:val="TableNormal"/>
    <w:uiPriority w:val="89"/>
    <w:unhideWhenUsed/>
    <w:rsid w:val="00E81D42"/>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3">
    <w:name w:val="Medium Grid 3"/>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List1">
    <w:name w:val="Medium List 1"/>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89"/>
    <w:unhideWhenUsed/>
    <w:rsid w:val="00E81D42"/>
    <w:rPr>
      <w:rFonts w:asciiTheme="minorHAnsi" w:eastAsiaTheme="minorHAnsi" w:hAnsiTheme="minorHAnsi" w:cstheme="minorBidi"/>
      <w:color w:val="000000" w:themeColor="text1"/>
      <w:sz w:val="22"/>
      <w:szCs w:val="22"/>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2">
    <w:name w:val="Medium List 2"/>
    <w:basedOn w:val="TableNormal"/>
    <w:uiPriority w:val="89"/>
    <w:unhideWhenUsed/>
    <w:rsid w:val="00E81D42"/>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2">
    <w:name w:val="Medium Shading 2"/>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89"/>
    <w:unhideWhenUsed/>
    <w:rsid w:val="00E81D42"/>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BookmakerPageBreakbr">
    <w:name w:val="Bookmaker Page Break (br)"/>
    <w:basedOn w:val="Normal"/>
    <w:next w:val="Text-Standardtx"/>
    <w:uiPriority w:val="29"/>
    <w:rsid w:val="00507687"/>
    <w:pPr>
      <w:widowControl w:val="0"/>
      <w:pBdr>
        <w:left w:val="single" w:sz="48" w:space="4" w:color="D9D9D9"/>
      </w:pBdr>
      <w:shd w:val="clear" w:color="auto" w:fill="BCE890"/>
      <w:spacing w:after="0" w:line="240" w:lineRule="auto"/>
      <w:jc w:val="center"/>
    </w:pPr>
    <w:rPr>
      <w:rFonts w:ascii="Times New Roman" w:hAnsi="Times New Roman" w:cs="Times New Roman"/>
      <w:sz w:val="28"/>
    </w:rPr>
  </w:style>
  <w:style w:type="paragraph" w:customStyle="1" w:styleId="SpaceBreak-PrintOnlypo">
    <w:name w:val="Space Break - Print Only (#po)"/>
    <w:basedOn w:val="Normal"/>
    <w:next w:val="Text-StdNo-Indenttx1"/>
    <w:uiPriority w:val="29"/>
    <w:rsid w:val="00507687"/>
    <w:pPr>
      <w:widowControl w:val="0"/>
      <w:pBdr>
        <w:left w:val="single" w:sz="48" w:space="4" w:color="D9D9D9"/>
      </w:pBdr>
      <w:shd w:val="clear" w:color="auto" w:fill="D9D9D9"/>
      <w:spacing w:after="0" w:line="276" w:lineRule="auto"/>
      <w:jc w:val="center"/>
    </w:pPr>
    <w:rPr>
      <w:rFonts w:ascii="Times New Roman" w:hAnsi="Times New Roman" w:cs="Times New Roman"/>
      <w:sz w:val="24"/>
    </w:rPr>
  </w:style>
  <w:style w:type="paragraph" w:customStyle="1" w:styleId="Epigraph-non-verseepi">
    <w:name w:val="Epigraph - non-verse (epi)"/>
    <w:basedOn w:val="Normal"/>
    <w:uiPriority w:val="29"/>
    <w:qFormat/>
    <w:rsid w:val="00507687"/>
    <w:pPr>
      <w:widowControl w:val="0"/>
      <w:pBdr>
        <w:left w:val="single" w:sz="48" w:space="31" w:color="FF6FCF"/>
      </w:pBdr>
      <w:spacing w:before="240" w:after="240" w:line="360" w:lineRule="auto"/>
      <w:ind w:left="547" w:right="547"/>
    </w:pPr>
    <w:rPr>
      <w:rFonts w:ascii="Arial" w:hAnsi="Arial" w:cs="Arial"/>
    </w:rPr>
  </w:style>
  <w:style w:type="paragraph" w:customStyle="1" w:styleId="Epigraph-verseepiv">
    <w:name w:val="Epigraph - verse (epiv)"/>
    <w:basedOn w:val="Normal"/>
    <w:uiPriority w:val="29"/>
    <w:rsid w:val="00507687"/>
    <w:pPr>
      <w:widowControl w:val="0"/>
      <w:pBdr>
        <w:left w:val="double" w:sz="18" w:space="31" w:color="FF6FCF"/>
      </w:pBdr>
      <w:spacing w:after="200" w:line="480" w:lineRule="auto"/>
      <w:ind w:left="907" w:right="547" w:hanging="360"/>
      <w:contextualSpacing/>
    </w:pPr>
    <w:rPr>
      <w:rFonts w:ascii="Arial" w:hAnsi="Arial" w:cs="Arial"/>
    </w:rPr>
  </w:style>
  <w:style w:type="paragraph" w:customStyle="1" w:styleId="FMEpigraph-non-versefmepi">
    <w:name w:val="FM Epigraph - non-verse (fmepi)"/>
    <w:basedOn w:val="Normal"/>
    <w:uiPriority w:val="29"/>
    <w:rsid w:val="00507687"/>
    <w:pPr>
      <w:widowControl w:val="0"/>
      <w:pBdr>
        <w:left w:val="single" w:sz="18" w:space="31" w:color="66FFCC"/>
      </w:pBdr>
      <w:spacing w:before="240" w:after="240" w:line="360" w:lineRule="auto"/>
      <w:ind w:left="547" w:right="547"/>
    </w:pPr>
    <w:rPr>
      <w:rFonts w:ascii="Arial" w:hAnsi="Arial" w:cs="Arial"/>
      <w:sz w:val="24"/>
    </w:rPr>
  </w:style>
  <w:style w:type="paragraph" w:customStyle="1" w:styleId="FMEpigraph-versefmepiv">
    <w:name w:val="FM Epigraph - verse (fmepiv)"/>
    <w:basedOn w:val="Normal"/>
    <w:uiPriority w:val="29"/>
    <w:rsid w:val="00507687"/>
    <w:pPr>
      <w:widowControl w:val="0"/>
      <w:pBdr>
        <w:left w:val="double" w:sz="6" w:space="31" w:color="66FFCC"/>
      </w:pBdr>
      <w:spacing w:before="240" w:after="240" w:line="480" w:lineRule="auto"/>
      <w:ind w:left="907" w:right="547" w:hanging="360"/>
      <w:contextualSpacing/>
    </w:pPr>
    <w:rPr>
      <w:rFonts w:ascii="Arial" w:hAnsi="Arial" w:cs="Arial"/>
      <w:sz w:val="24"/>
    </w:rPr>
  </w:style>
  <w:style w:type="paragraph" w:customStyle="1" w:styleId="PartEpigraph-non-versepepi">
    <w:name w:val="Part Epigraph - non-verse (pepi)"/>
    <w:basedOn w:val="Normal"/>
    <w:uiPriority w:val="29"/>
    <w:rsid w:val="00507687"/>
    <w:pPr>
      <w:widowControl w:val="0"/>
      <w:pBdr>
        <w:left w:val="doubleWave" w:sz="6" w:space="31" w:color="FF0080"/>
      </w:pBdr>
      <w:spacing w:before="240" w:after="240" w:line="360" w:lineRule="auto"/>
      <w:ind w:left="1267" w:right="547" w:hanging="720"/>
    </w:pPr>
    <w:rPr>
      <w:rFonts w:ascii="Arial" w:hAnsi="Arial" w:cs="Arial"/>
      <w:sz w:val="24"/>
    </w:rPr>
  </w:style>
  <w:style w:type="paragraph" w:customStyle="1" w:styleId="PartEpigraph-versepepiv">
    <w:name w:val="Part Epigraph - verse (pepiv)"/>
    <w:basedOn w:val="Normal"/>
    <w:uiPriority w:val="29"/>
    <w:rsid w:val="00507687"/>
    <w:pPr>
      <w:widowControl w:val="0"/>
      <w:pBdr>
        <w:left w:val="doubleWave" w:sz="6" w:space="31" w:color="FF0080"/>
      </w:pBdr>
      <w:spacing w:after="0" w:line="480" w:lineRule="auto"/>
      <w:ind w:left="540" w:right="540"/>
    </w:pPr>
    <w:rPr>
      <w:rFonts w:ascii="Arial" w:hAnsi="Arial" w:cs="Arial"/>
      <w:sz w:val="24"/>
    </w:rPr>
  </w:style>
  <w:style w:type="paragraph" w:customStyle="1" w:styleId="ChapEpigraph-non-versecepi">
    <w:name w:val="Chap Epigraph - non-verse (cepi)"/>
    <w:basedOn w:val="Normal"/>
    <w:uiPriority w:val="29"/>
    <w:rsid w:val="00507687"/>
    <w:pPr>
      <w:widowControl w:val="0"/>
      <w:pBdr>
        <w:left w:val="thinThickLargeGap" w:sz="36" w:space="31" w:color="00FF00"/>
      </w:pBdr>
      <w:spacing w:before="240" w:after="240" w:line="360" w:lineRule="auto"/>
      <w:ind w:left="547" w:right="547"/>
      <w:jc w:val="both"/>
    </w:pPr>
    <w:rPr>
      <w:rFonts w:ascii="Arial" w:hAnsi="Arial" w:cs="Arial"/>
      <w:sz w:val="24"/>
    </w:rPr>
  </w:style>
  <w:style w:type="paragraph" w:customStyle="1" w:styleId="ChapEpigraph-versecepiv">
    <w:name w:val="Chap Epigraph - verse (cepiv)"/>
    <w:basedOn w:val="Normal"/>
    <w:uiPriority w:val="29"/>
    <w:rsid w:val="00507687"/>
    <w:pPr>
      <w:widowControl w:val="0"/>
      <w:pBdr>
        <w:left w:val="thickThinLargeGap" w:sz="36" w:space="31" w:color="00FF00"/>
      </w:pBdr>
      <w:spacing w:before="240" w:after="0" w:line="480" w:lineRule="auto"/>
      <w:ind w:left="1267" w:right="547" w:hanging="720"/>
      <w:contextualSpacing/>
    </w:pPr>
    <w:rPr>
      <w:rFonts w:ascii="Arial" w:hAnsi="Arial" w:cs="Arial"/>
      <w:sz w:val="24"/>
    </w:rPr>
  </w:style>
  <w:style w:type="paragraph" w:customStyle="1" w:styleId="EpigraphinText-non-versetepi">
    <w:name w:val="Epigraph in Text - non-verse (tepi)"/>
    <w:basedOn w:val="Normal"/>
    <w:uiPriority w:val="29"/>
    <w:rsid w:val="00507687"/>
    <w:pPr>
      <w:widowControl w:val="0"/>
      <w:pBdr>
        <w:left w:val="dotted" w:sz="48" w:space="31" w:color="FF8000"/>
      </w:pBdr>
      <w:spacing w:before="240" w:after="240" w:line="360" w:lineRule="auto"/>
      <w:ind w:left="720" w:right="720"/>
    </w:pPr>
    <w:rPr>
      <w:rFonts w:ascii="Arial" w:hAnsi="Arial" w:cs="Arial"/>
      <w:sz w:val="24"/>
    </w:rPr>
  </w:style>
  <w:style w:type="paragraph" w:customStyle="1" w:styleId="EpigraphinText-versetepiv">
    <w:name w:val="Epigraph in Text - verse (tepiv)"/>
    <w:basedOn w:val="Normal"/>
    <w:uiPriority w:val="29"/>
    <w:rsid w:val="00507687"/>
    <w:pPr>
      <w:widowControl w:val="0"/>
      <w:pBdr>
        <w:left w:val="triple" w:sz="12" w:space="31" w:color="FF8000"/>
      </w:pBdr>
      <w:spacing w:after="0" w:line="480" w:lineRule="auto"/>
      <w:ind w:left="1080" w:right="720" w:hanging="360"/>
    </w:pPr>
    <w:rPr>
      <w:rFonts w:ascii="Arial" w:hAnsi="Arial" w:cs="Arial"/>
      <w:sz w:val="24"/>
    </w:rPr>
  </w:style>
  <w:style w:type="paragraph" w:customStyle="1" w:styleId="EpigraphinText-Sourceteps">
    <w:name w:val="Epigraph in Text - Source (teps)"/>
    <w:basedOn w:val="Normal"/>
    <w:next w:val="Text-StdNo-Indenttx1"/>
    <w:uiPriority w:val="29"/>
    <w:rsid w:val="00507687"/>
    <w:pPr>
      <w:widowControl w:val="0"/>
      <w:pBdr>
        <w:left w:val="wave" w:sz="12" w:space="31" w:color="FF8000"/>
      </w:pBdr>
      <w:spacing w:after="0" w:line="480" w:lineRule="auto"/>
      <w:ind w:left="720" w:right="720"/>
      <w:jc w:val="right"/>
    </w:pPr>
    <w:rPr>
      <w:rFonts w:ascii="Times New Roman" w:hAnsi="Times New Roman" w:cs="Times New Roman"/>
      <w:sz w:val="24"/>
    </w:rPr>
  </w:style>
  <w:style w:type="paragraph" w:customStyle="1" w:styleId="PoemEpigraph-non-versevepi">
    <w:name w:val="Poem Epigraph - non-verse (vepi)"/>
    <w:basedOn w:val="Normal"/>
    <w:uiPriority w:val="29"/>
    <w:rsid w:val="00507687"/>
    <w:pPr>
      <w:widowControl w:val="0"/>
      <w:pBdr>
        <w:left w:val="single" w:sz="8" w:space="31" w:color="00FFFF"/>
      </w:pBdr>
      <w:spacing w:before="240" w:after="240" w:line="360" w:lineRule="auto"/>
      <w:ind w:left="547" w:right="547"/>
    </w:pPr>
    <w:rPr>
      <w:rFonts w:ascii="Arial" w:hAnsi="Arial" w:cs="Arial"/>
      <w:sz w:val="24"/>
    </w:rPr>
  </w:style>
  <w:style w:type="paragraph" w:customStyle="1" w:styleId="PoemEpigraph-versevepiv">
    <w:name w:val="Poem Epigraph - verse (vepiv)"/>
    <w:basedOn w:val="Normal"/>
    <w:uiPriority w:val="29"/>
    <w:rsid w:val="00507687"/>
    <w:pPr>
      <w:widowControl w:val="0"/>
      <w:pBdr>
        <w:left w:val="dotted" w:sz="18" w:space="31" w:color="00FFFF"/>
      </w:pBdr>
      <w:spacing w:after="0" w:line="480" w:lineRule="auto"/>
      <w:ind w:left="1260" w:right="540" w:hanging="720"/>
    </w:pPr>
    <w:rPr>
      <w:rFonts w:ascii="Arial" w:hAnsi="Arial" w:cs="Arial"/>
      <w:sz w:val="24"/>
    </w:rPr>
  </w:style>
  <w:style w:type="paragraph" w:customStyle="1" w:styleId="BoxEpigraph-non-versebepi">
    <w:name w:val="Box Epigraph - non-verse (bepi)"/>
    <w:basedOn w:val="Normal"/>
    <w:uiPriority w:val="29"/>
    <w:rsid w:val="00507687"/>
    <w:pPr>
      <w:widowControl w:val="0"/>
      <w:pBdr>
        <w:left w:val="single" w:sz="24" w:space="31" w:color="FFFF00"/>
      </w:pBdr>
      <w:shd w:val="clear" w:color="auto" w:fill="FFFFCD"/>
      <w:spacing w:before="240" w:after="240" w:line="360" w:lineRule="auto"/>
      <w:ind w:left="900" w:right="360"/>
    </w:pPr>
    <w:rPr>
      <w:rFonts w:ascii="Arial" w:hAnsi="Arial" w:cs="Arial"/>
    </w:rPr>
  </w:style>
  <w:style w:type="paragraph" w:customStyle="1" w:styleId="BoxEpigraph-versebepiv">
    <w:name w:val="Box Epigraph - verse (bepiv)"/>
    <w:basedOn w:val="Normal"/>
    <w:uiPriority w:val="29"/>
    <w:rsid w:val="00507687"/>
    <w:pPr>
      <w:widowControl w:val="0"/>
      <w:pBdr>
        <w:left w:val="single" w:sz="8" w:space="31" w:color="FFFF00"/>
      </w:pBdr>
      <w:shd w:val="clear" w:color="auto" w:fill="FFFFCD"/>
      <w:spacing w:after="0" w:line="480" w:lineRule="auto"/>
      <w:ind w:left="1620" w:right="360" w:hanging="720"/>
    </w:pPr>
    <w:rPr>
      <w:rFonts w:ascii="Arial" w:hAnsi="Arial" w:cs="Arial"/>
    </w:rPr>
  </w:style>
  <w:style w:type="paragraph" w:customStyle="1" w:styleId="SidebarEpigraph-non-versesbepi">
    <w:name w:val="Sidebar Epigraph - non-verse (sbepi)"/>
    <w:basedOn w:val="Normal"/>
    <w:uiPriority w:val="29"/>
    <w:rsid w:val="00507687"/>
    <w:pPr>
      <w:widowControl w:val="0"/>
      <w:pBdr>
        <w:left w:val="single" w:sz="18" w:space="31" w:color="00FF80"/>
      </w:pBdr>
      <w:shd w:val="clear" w:color="auto" w:fill="CCFFCC"/>
      <w:spacing w:before="240" w:after="240" w:line="360" w:lineRule="auto"/>
      <w:ind w:left="907" w:right="360"/>
    </w:pPr>
    <w:rPr>
      <w:rFonts w:ascii="Arial" w:hAnsi="Arial" w:cs="Arial"/>
      <w:sz w:val="24"/>
    </w:rPr>
  </w:style>
  <w:style w:type="paragraph" w:customStyle="1" w:styleId="SidebarEpigraph-versesbepiv">
    <w:name w:val="Sidebar Epigraph - verse (sbepiv)"/>
    <w:basedOn w:val="Normal"/>
    <w:uiPriority w:val="29"/>
    <w:rsid w:val="00507687"/>
    <w:pPr>
      <w:widowControl w:val="0"/>
      <w:pBdr>
        <w:left w:val="single" w:sz="8" w:space="31" w:color="00FF80"/>
      </w:pBdr>
      <w:shd w:val="clear" w:color="auto" w:fill="CCFFCC"/>
      <w:spacing w:after="0" w:line="480" w:lineRule="auto"/>
      <w:ind w:left="1627" w:right="360" w:hanging="720"/>
      <w:contextualSpacing/>
    </w:pPr>
    <w:rPr>
      <w:rFonts w:ascii="Arial" w:hAnsi="Arial" w:cs="Arial"/>
      <w:sz w:val="24"/>
    </w:rPr>
  </w:style>
  <w:style w:type="character" w:customStyle="1" w:styleId="spanrun-incomputertypecomp">
    <w:name w:val="span run-in computer type (comp)"/>
    <w:basedOn w:val="DefaultParagraphFont"/>
    <w:uiPriority w:val="30"/>
    <w:rsid w:val="00507687"/>
    <w:rPr>
      <w:rFonts w:ascii="Courier New" w:hAnsi="Courier New" w:cs="Courier New"/>
      <w:b w:val="0"/>
      <w:i w:val="0"/>
      <w:caps w:val="0"/>
      <w:smallCaps w:val="0"/>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strikethroughcharactersstr">
    <w:name w:val="span strikethrough characters (str)"/>
    <w:basedOn w:val="DefaultParagraphFont"/>
    <w:uiPriority w:val="30"/>
    <w:rsid w:val="00507687"/>
    <w:rPr>
      <w:rFonts w:ascii="Times New Roman" w:hAnsi="Times New Roman" w:cs="Times New Roman"/>
      <w:b w:val="0"/>
      <w:i w:val="0"/>
      <w:caps w:val="0"/>
      <w:smallCaps w:val="0"/>
      <w:strike/>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paragraph" w:customStyle="1" w:styleId="BookmakerProcessingInstructionbpi">
    <w:name w:val="Bookmaker Processing Instruction (bpi)"/>
    <w:basedOn w:val="Normal"/>
    <w:uiPriority w:val="29"/>
    <w:qFormat/>
    <w:rsid w:val="00507687"/>
    <w:pPr>
      <w:widowControl w:val="0"/>
      <w:pBdr>
        <w:top w:val="single" w:sz="8" w:space="1" w:color="FF0000"/>
        <w:left w:val="single" w:sz="8" w:space="4" w:color="FF0000"/>
        <w:bottom w:val="single" w:sz="8" w:space="1" w:color="FF0000"/>
        <w:right w:val="single" w:sz="8" w:space="4" w:color="FF0000"/>
      </w:pBdr>
      <w:spacing w:before="240" w:after="200" w:line="276" w:lineRule="auto"/>
      <w:ind w:right="720"/>
    </w:pPr>
    <w:rPr>
      <w:rFonts w:ascii="Arial" w:hAnsi="Arial" w:cs="Arial"/>
      <w:color w:val="FF0000"/>
    </w:rPr>
  </w:style>
  <w:style w:type="paragraph" w:customStyle="1" w:styleId="TitlepageLogologo">
    <w:name w:val="Titlepage Logo (logo)"/>
    <w:basedOn w:val="Normal"/>
    <w:next w:val="TitlepagePublisherNamepub"/>
    <w:uiPriority w:val="29"/>
    <w:rsid w:val="00507687"/>
    <w:pPr>
      <w:widowControl w:val="0"/>
      <w:pBdr>
        <w:top w:val="single" w:sz="18" w:space="1" w:color="FF0000"/>
        <w:left w:val="single" w:sz="18" w:space="4" w:color="FF0000"/>
        <w:bottom w:val="single" w:sz="18" w:space="1" w:color="FF0000"/>
        <w:right w:val="single" w:sz="18" w:space="4" w:color="FF0000"/>
      </w:pBdr>
      <w:spacing w:after="0" w:line="480" w:lineRule="auto"/>
      <w:ind w:left="1440" w:right="1440"/>
      <w:jc w:val="center"/>
    </w:pPr>
    <w:rPr>
      <w:rFonts w:ascii="Arial" w:hAnsi="Arial" w:cs="Arial"/>
    </w:rPr>
  </w:style>
  <w:style w:type="paragraph" w:customStyle="1" w:styleId="ExtractSourceexts">
    <w:name w:val="Extract Source (exts)"/>
    <w:basedOn w:val="Normal"/>
    <w:next w:val="Text-StdNo-Indenttx1"/>
    <w:uiPriority w:val="29"/>
    <w:rsid w:val="00507687"/>
    <w:pPr>
      <w:widowControl w:val="0"/>
      <w:pBdr>
        <w:left w:val="single" w:sz="18" w:space="31" w:color="FF8000"/>
      </w:pBdr>
      <w:spacing w:after="0" w:line="360" w:lineRule="auto"/>
      <w:ind w:left="547" w:right="547"/>
      <w:jc w:val="right"/>
    </w:pPr>
    <w:rPr>
      <w:rFonts w:ascii="Arial" w:hAnsi="Arial" w:cs="Arial"/>
    </w:rPr>
  </w:style>
  <w:style w:type="character" w:customStyle="1" w:styleId="bookmakertightenbkt">
    <w:name w:val="bookmaker tighten (bkt)"/>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BCE890"/>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bookmakerloosenbkl">
    <w:name w:val="bookmaker loosen (bkl)"/>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BCE890"/>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paragraph" w:customStyle="1" w:styleId="SpaceBreak-PrintOnly">
    <w:name w:val="Space Break - Print Only"/>
    <w:basedOn w:val="SpaceBreak-1-Linels1"/>
    <w:next w:val="Text-Standardtx"/>
    <w:rsid w:val="005C1E55"/>
  </w:style>
  <w:style w:type="paragraph" w:customStyle="1" w:styleId="spanitaliccharactersitalibtx">
    <w:name w:val="span italic characters (ital)ibtx)"/>
    <w:basedOn w:val="BibliographyTextbibtx"/>
    <w:rsid w:val="00B7689A"/>
  </w:style>
  <w:style w:type="paragraph" w:customStyle="1" w:styleId="SpaceBreak-Internalint">
    <w:name w:val="SpaceBreak - Internal (int)"/>
    <w:basedOn w:val="SpaceBreak"/>
    <w:rsid w:val="008D48E6"/>
  </w:style>
  <w:style w:type="paragraph" w:customStyle="1" w:styleId="ChapTitleALTact">
    <w:name w:val="Chap Title ALT (act)"/>
    <w:basedOn w:val="Normal"/>
    <w:next w:val="ChapOpeningTextNo-Indentcotx1"/>
    <w:uiPriority w:val="29"/>
    <w:rsid w:val="00507687"/>
    <w:pPr>
      <w:widowControl w:val="0"/>
      <w:pBdr>
        <w:left w:val="dotted" w:sz="48" w:space="4" w:color="00FF00"/>
      </w:pBdr>
      <w:spacing w:after="200" w:line="480" w:lineRule="auto"/>
      <w:jc w:val="center"/>
      <w:outlineLvl w:val="2"/>
    </w:pPr>
    <w:rPr>
      <w:rFonts w:ascii="Arial Narrow" w:hAnsi="Arial Narrow"/>
      <w:sz w:val="48"/>
    </w:rPr>
  </w:style>
  <w:style w:type="character" w:customStyle="1" w:styleId="spandesignnotedni">
    <w:name w:val="span design note (dni)"/>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FF0000"/>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altfont1span1">
    <w:name w:val="span alt font 1 (span1)"/>
    <w:basedOn w:val="DefaultParagraphFont"/>
    <w:uiPriority w:val="30"/>
    <w:rsid w:val="00507687"/>
    <w:rPr>
      <w:rFonts w:ascii="Arial" w:hAnsi="Arial" w:cs="Arial"/>
      <w:b w:val="0"/>
      <w:i w:val="0"/>
      <w:caps w:val="0"/>
      <w:smallCaps w:val="0"/>
      <w:strike w:val="0"/>
      <w:dstrike w:val="0"/>
      <w:noProof w:val="0"/>
      <w:vanish w:val="0"/>
      <w:color w:val="auto"/>
      <w:w w:val="100"/>
      <w:kern w:val="0"/>
      <w:sz w:val="21"/>
      <w:u w:val="none"/>
      <w:effect w:val="none"/>
      <w:bdr w:val="none" w:sz="0" w:space="0" w:color="auto"/>
      <w:shd w:val="clear" w:color="auto" w:fill="DEC3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altfont2span2">
    <w:name w:val="span alt font 2 (span2)"/>
    <w:basedOn w:val="DefaultParagraphFont"/>
    <w:uiPriority w:val="30"/>
    <w:rsid w:val="00507687"/>
    <w:rPr>
      <w:rFonts w:ascii="Arial Narrow" w:hAnsi="Arial Narrow"/>
      <w:b w:val="0"/>
      <w:i w:val="0"/>
      <w:caps w:val="0"/>
      <w:smallCaps w:val="0"/>
      <w:strike w:val="0"/>
      <w:dstrike w:val="0"/>
      <w:noProof w:val="0"/>
      <w:vanish w:val="0"/>
      <w:color w:val="auto"/>
      <w:w w:val="100"/>
      <w:kern w:val="0"/>
      <w:sz w:val="21"/>
      <w:u w:val="none"/>
      <w:effect w:val="none"/>
      <w:bdr w:val="none" w:sz="0" w:space="0" w:color="auto"/>
      <w:shd w:val="clear" w:color="auto" w:fill="DEC3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paragraph" w:customStyle="1" w:styleId="FMHeadNonprintingfmhnp">
    <w:name w:val="FM Head Nonprinting (fmhnp)"/>
    <w:basedOn w:val="Normal"/>
    <w:next w:val="FMTextNo-Indentfmtx1"/>
    <w:uiPriority w:val="29"/>
    <w:rsid w:val="00507687"/>
    <w:pPr>
      <w:widowControl w:val="0"/>
      <w:pBdr>
        <w:left w:val="dotted" w:sz="48" w:space="4" w:color="66FFCC"/>
      </w:pBdr>
      <w:shd w:val="clear" w:color="auto" w:fill="C0C0C0"/>
      <w:spacing w:before="720" w:after="200" w:line="480" w:lineRule="auto"/>
      <w:jc w:val="center"/>
      <w:outlineLvl w:val="2"/>
    </w:pPr>
    <w:rPr>
      <w:rFonts w:ascii="Arial" w:hAnsi="Arial" w:cs="Arial"/>
      <w:sz w:val="48"/>
    </w:rPr>
  </w:style>
  <w:style w:type="paragraph" w:customStyle="1" w:styleId="BMHeadNonprintingbmhnp">
    <w:name w:val="BM Head Nonprinting (bmhnp)"/>
    <w:basedOn w:val="Normal"/>
    <w:next w:val="BMTextNo-Indentbmtx1"/>
    <w:uiPriority w:val="29"/>
    <w:rsid w:val="00507687"/>
    <w:pPr>
      <w:widowControl w:val="0"/>
      <w:pBdr>
        <w:left w:val="dotted" w:sz="48" w:space="4" w:color="000080"/>
      </w:pBdr>
      <w:shd w:val="clear" w:color="auto" w:fill="C0C0C0"/>
      <w:spacing w:before="480" w:after="200" w:line="480" w:lineRule="auto"/>
      <w:jc w:val="center"/>
      <w:outlineLvl w:val="2"/>
    </w:pPr>
    <w:rPr>
      <w:rFonts w:ascii="Arial Narrow" w:hAnsi="Arial Narrow"/>
      <w:sz w:val="48"/>
    </w:rPr>
  </w:style>
  <w:style w:type="character" w:customStyle="1" w:styleId="spanillustrationholderilli">
    <w:name w:val="span illustration holder (illi)"/>
    <w:basedOn w:val="DefaultParagraphFont"/>
    <w:uiPriority w:val="30"/>
    <w:rsid w:val="00507687"/>
    <w:rPr>
      <w:rFonts w:ascii="Times New Roman" w:hAnsi="Times New Roman" w:cs="Times New Roman"/>
      <w:b w:val="0"/>
      <w:i w:val="0"/>
      <w:caps w:val="0"/>
      <w:smallCaps w:val="0"/>
      <w:strike w:val="0"/>
      <w:dstrike w:val="0"/>
      <w:noProof w:val="0"/>
      <w:vanish w:val="0"/>
      <w:color w:val="F79646"/>
      <w:w w:val="100"/>
      <w:kern w:val="0"/>
      <w:sz w:val="24"/>
      <w:u w:val="none"/>
      <w:effect w:val="none"/>
      <w:bdr w:val="none" w:sz="0" w:space="0" w:color="auto"/>
      <w:shd w:val="clear" w:color="auto" w:fill="800000"/>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smcapbolditalscbi">
    <w:name w:val="span smcap bold ital (scbi)"/>
    <w:basedOn w:val="DefaultParagraphFont"/>
    <w:uiPriority w:val="30"/>
    <w:rsid w:val="00507687"/>
    <w:rPr>
      <w:rFonts w:ascii="Times New Roman" w:hAnsi="Times New Roman" w:cs="Times New Roman"/>
      <w:b/>
      <w:i/>
      <w:caps w:val="0"/>
      <w:smallCaps/>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paragraph" w:customStyle="1" w:styleId="SpaceBreak-Internalint0">
    <w:name w:val="Space Break - Internal (int)"/>
    <w:basedOn w:val="Normal"/>
    <w:next w:val="Text-StdNo-Indenttx1"/>
    <w:uiPriority w:val="29"/>
    <w:rsid w:val="00507687"/>
    <w:pPr>
      <w:widowControl w:val="0"/>
      <w:pBdr>
        <w:left w:val="single" w:sz="48" w:space="4" w:color="D9D9D9"/>
      </w:pBdr>
      <w:shd w:val="clear" w:color="auto" w:fill="404040"/>
      <w:spacing w:after="0" w:line="360" w:lineRule="auto"/>
      <w:jc w:val="center"/>
    </w:pPr>
    <w:rPr>
      <w:rFonts w:ascii="Times New Roman" w:hAnsi="Times New Roman" w:cs="Times New Roman"/>
      <w:color w:val="00B0F0"/>
      <w:sz w:val="24"/>
    </w:rPr>
  </w:style>
  <w:style w:type="character" w:customStyle="1" w:styleId="apple-converted-space">
    <w:name w:val="apple-converted-space"/>
    <w:basedOn w:val="DefaultParagraphFont"/>
    <w:rsid w:val="00C840B8"/>
  </w:style>
  <w:style w:type="character" w:customStyle="1" w:styleId="slink">
    <w:name w:val="slink"/>
    <w:basedOn w:val="DefaultParagraphFont"/>
    <w:rsid w:val="00C840B8"/>
  </w:style>
  <w:style w:type="paragraph" w:customStyle="1" w:styleId="Section-Front-Salessfs">
    <w:name w:val="Section-Front-Sales (sfs)"/>
    <w:basedOn w:val="Normal"/>
    <w:next w:val="FrontSalesQuoteHeadfsqh"/>
    <w:rsid w:val="00507687"/>
    <w:pPr>
      <w:pageBreakBefore/>
      <w:widowControl w:val="0"/>
      <w:pBdr>
        <w:left w:val="single" w:sz="48" w:space="4" w:color="000000"/>
      </w:pBdr>
      <w:shd w:val="clear" w:color="auto" w:fill="FF6666"/>
      <w:spacing w:after="120" w:line="240" w:lineRule="auto"/>
      <w:jc w:val="center"/>
      <w:outlineLvl w:val="0"/>
    </w:pPr>
    <w:rPr>
      <w:rFonts w:ascii="Arial Black" w:hAnsi="Arial Black"/>
    </w:rPr>
  </w:style>
  <w:style w:type="paragraph" w:customStyle="1" w:styleId="Section-Halftitlesht">
    <w:name w:val="Section-Halftitle (sht)"/>
    <w:basedOn w:val="Normal"/>
    <w:next w:val="HalftitleBookTitlehtit"/>
    <w:uiPriority w:val="1"/>
    <w:rsid w:val="00507687"/>
    <w:pPr>
      <w:pageBreakBefore/>
      <w:widowControl w:val="0"/>
      <w:pBdr>
        <w:left w:val="single" w:sz="48" w:space="4" w:color="000000"/>
      </w:pBdr>
      <w:shd w:val="clear" w:color="auto" w:fill="CCFF66"/>
      <w:spacing w:after="120" w:line="240" w:lineRule="auto"/>
      <w:jc w:val="center"/>
      <w:outlineLvl w:val="0"/>
    </w:pPr>
    <w:rPr>
      <w:rFonts w:ascii="Arial Black" w:hAnsi="Arial Black"/>
    </w:rPr>
  </w:style>
  <w:style w:type="paragraph" w:customStyle="1" w:styleId="Section-Series-Pagessp">
    <w:name w:val="Section-Series-Page (ssp)"/>
    <w:basedOn w:val="Normal"/>
    <w:next w:val="FMHeadfmh"/>
    <w:uiPriority w:val="3"/>
    <w:rsid w:val="00507687"/>
    <w:pPr>
      <w:pageBreakBefore/>
      <w:widowControl w:val="0"/>
      <w:pBdr>
        <w:left w:val="single" w:sz="48" w:space="4" w:color="000000"/>
      </w:pBdr>
      <w:shd w:val="clear" w:color="auto" w:fill="B4E2F3"/>
      <w:spacing w:after="120" w:line="240" w:lineRule="auto"/>
      <w:jc w:val="center"/>
      <w:outlineLvl w:val="0"/>
    </w:pPr>
    <w:rPr>
      <w:rFonts w:ascii="Arial Black" w:hAnsi="Arial Black"/>
    </w:rPr>
  </w:style>
  <w:style w:type="paragraph" w:customStyle="1" w:styleId="Section-Ad-Cardsac">
    <w:name w:val="Section-Ad-Card (sac)"/>
    <w:basedOn w:val="Normal"/>
    <w:next w:val="AdCardMainHeadacmh"/>
    <w:uiPriority w:val="2"/>
    <w:rsid w:val="00507687"/>
    <w:pPr>
      <w:pageBreakBefore/>
      <w:widowControl w:val="0"/>
      <w:pBdr>
        <w:left w:val="single" w:sz="48" w:space="4" w:color="000000"/>
      </w:pBdr>
      <w:shd w:val="clear" w:color="auto" w:fill="CC66FF"/>
      <w:spacing w:after="120" w:line="240" w:lineRule="auto"/>
      <w:jc w:val="center"/>
      <w:outlineLvl w:val="0"/>
    </w:pPr>
    <w:rPr>
      <w:rFonts w:ascii="Arial Black" w:hAnsi="Arial Black"/>
    </w:rPr>
  </w:style>
  <w:style w:type="paragraph" w:customStyle="1" w:styleId="Section-Titlepagesti">
    <w:name w:val="Section-Titlepage (sti)"/>
    <w:basedOn w:val="Normal"/>
    <w:next w:val="TitlepageBookTitletit"/>
    <w:uiPriority w:val="4"/>
    <w:rsid w:val="00507687"/>
    <w:pPr>
      <w:pageBreakBefore/>
      <w:widowControl w:val="0"/>
      <w:pBdr>
        <w:left w:val="single" w:sz="48" w:space="4" w:color="000000"/>
      </w:pBdr>
      <w:shd w:val="clear" w:color="auto" w:fill="CCFF66"/>
      <w:spacing w:after="120" w:line="240" w:lineRule="auto"/>
      <w:jc w:val="center"/>
      <w:outlineLvl w:val="0"/>
    </w:pPr>
    <w:rPr>
      <w:rFonts w:ascii="Arial Black" w:hAnsi="Arial Black"/>
    </w:rPr>
  </w:style>
  <w:style w:type="paragraph" w:customStyle="1" w:styleId="Section-Copyrightscr">
    <w:name w:val="Section-Copyright (scr)"/>
    <w:basedOn w:val="Normal"/>
    <w:next w:val="CopyrightTextdoublespacecrtxd"/>
    <w:uiPriority w:val="5"/>
    <w:rsid w:val="00507687"/>
    <w:pPr>
      <w:pageBreakBefore/>
      <w:widowControl w:val="0"/>
      <w:pBdr>
        <w:left w:val="single" w:sz="48" w:space="4" w:color="000000"/>
      </w:pBdr>
      <w:shd w:val="clear" w:color="auto" w:fill="FFCC66"/>
      <w:spacing w:after="120" w:line="240" w:lineRule="auto"/>
      <w:jc w:val="center"/>
      <w:outlineLvl w:val="0"/>
    </w:pPr>
    <w:rPr>
      <w:rFonts w:ascii="Arial Black" w:hAnsi="Arial Black"/>
    </w:rPr>
  </w:style>
  <w:style w:type="paragraph" w:customStyle="1" w:styleId="Section-Dedicationsde">
    <w:name w:val="Section-Dedication (sde)"/>
    <w:basedOn w:val="Normal"/>
    <w:next w:val="Dedicationded"/>
    <w:uiPriority w:val="6"/>
    <w:rsid w:val="00507687"/>
    <w:pPr>
      <w:pageBreakBefore/>
      <w:widowControl w:val="0"/>
      <w:pBdr>
        <w:left w:val="single" w:sz="48" w:space="4" w:color="000000"/>
      </w:pBdr>
      <w:shd w:val="clear" w:color="auto" w:fill="6666FF"/>
      <w:spacing w:after="120" w:line="240" w:lineRule="auto"/>
      <w:jc w:val="center"/>
      <w:outlineLvl w:val="0"/>
    </w:pPr>
    <w:rPr>
      <w:rFonts w:ascii="Arial Black" w:hAnsi="Arial Black"/>
    </w:rPr>
  </w:style>
  <w:style w:type="paragraph" w:customStyle="1" w:styleId="Section-Epigraphsepi">
    <w:name w:val="Section-Epigraph (sepi)"/>
    <w:basedOn w:val="Normal"/>
    <w:next w:val="Epigraph-non-verseepi"/>
    <w:uiPriority w:val="7"/>
    <w:rsid w:val="00507687"/>
    <w:pPr>
      <w:pageBreakBefore/>
      <w:widowControl w:val="0"/>
      <w:pBdr>
        <w:left w:val="single" w:sz="48" w:space="4" w:color="000000"/>
      </w:pBdr>
      <w:shd w:val="clear" w:color="auto" w:fill="FF6FCF"/>
      <w:spacing w:after="120" w:line="240" w:lineRule="auto"/>
      <w:jc w:val="center"/>
      <w:outlineLvl w:val="0"/>
    </w:pPr>
    <w:rPr>
      <w:rFonts w:ascii="Arial Black" w:hAnsi="Arial Black"/>
    </w:rPr>
  </w:style>
  <w:style w:type="paragraph" w:customStyle="1" w:styleId="Section-Contentsstc">
    <w:name w:val="Section-Contents (stc)"/>
    <w:basedOn w:val="Normal"/>
    <w:next w:val="FMHeadfmh"/>
    <w:uiPriority w:val="8"/>
    <w:rsid w:val="00507687"/>
    <w:pPr>
      <w:pageBreakBefore/>
      <w:widowControl w:val="0"/>
      <w:pBdr>
        <w:left w:val="single" w:sz="48" w:space="4" w:color="000000"/>
      </w:pBdr>
      <w:shd w:val="clear" w:color="auto" w:fill="66FFFF"/>
      <w:spacing w:after="120" w:line="240" w:lineRule="auto"/>
      <w:jc w:val="center"/>
      <w:outlineLvl w:val="0"/>
    </w:pPr>
    <w:rPr>
      <w:rFonts w:ascii="Arial Black" w:hAnsi="Arial Black"/>
    </w:rPr>
  </w:style>
  <w:style w:type="paragraph" w:customStyle="1" w:styleId="Section-Forewordsfw">
    <w:name w:val="Section-Foreword (sfw)"/>
    <w:basedOn w:val="Normal"/>
    <w:next w:val="FMHeadfmh"/>
    <w:uiPriority w:val="9"/>
    <w:rsid w:val="00507687"/>
    <w:pPr>
      <w:pageBreakBefore/>
      <w:widowControl w:val="0"/>
      <w:pBdr>
        <w:left w:val="single" w:sz="48" w:space="4" w:color="000000"/>
      </w:pBdr>
      <w:shd w:val="clear" w:color="auto" w:fill="66FFCC"/>
      <w:spacing w:after="120" w:line="240" w:lineRule="auto"/>
      <w:jc w:val="center"/>
      <w:outlineLvl w:val="0"/>
    </w:pPr>
    <w:rPr>
      <w:rFonts w:ascii="Arial Black" w:hAnsi="Arial Black"/>
    </w:rPr>
  </w:style>
  <w:style w:type="paragraph" w:customStyle="1" w:styleId="Section-Prefacespf">
    <w:name w:val="Section-Preface (spf)"/>
    <w:basedOn w:val="Normal"/>
    <w:next w:val="FMHeadfmh"/>
    <w:uiPriority w:val="10"/>
    <w:rsid w:val="00507687"/>
    <w:pPr>
      <w:pageBreakBefore/>
      <w:widowControl w:val="0"/>
      <w:pBdr>
        <w:left w:val="single" w:sz="48" w:space="4" w:color="000000"/>
      </w:pBdr>
      <w:shd w:val="clear" w:color="auto" w:fill="66FFCC"/>
      <w:spacing w:after="120" w:line="240" w:lineRule="auto"/>
      <w:jc w:val="center"/>
      <w:outlineLvl w:val="0"/>
    </w:pPr>
    <w:rPr>
      <w:rFonts w:ascii="Arial Black" w:hAnsi="Arial Black"/>
    </w:rPr>
  </w:style>
  <w:style w:type="paragraph" w:customStyle="1" w:styleId="Section-Blank-Pagesbl">
    <w:name w:val="Section-Blank-Page (sbl)"/>
    <w:basedOn w:val="Normal"/>
    <w:next w:val="Text-Standardtx"/>
    <w:uiPriority w:val="27"/>
    <w:rsid w:val="00507687"/>
    <w:pPr>
      <w:pageBreakBefore/>
      <w:widowControl w:val="0"/>
      <w:pBdr>
        <w:left w:val="single" w:sz="48" w:space="4" w:color="000000"/>
      </w:pBdr>
      <w:shd w:val="clear" w:color="auto" w:fill="D9D9D9"/>
      <w:spacing w:after="120" w:line="240" w:lineRule="auto"/>
      <w:jc w:val="center"/>
      <w:outlineLvl w:val="0"/>
    </w:pPr>
    <w:rPr>
      <w:rFonts w:ascii="Arial Black" w:hAnsi="Arial Black"/>
    </w:rPr>
  </w:style>
  <w:style w:type="paragraph" w:customStyle="1" w:styleId="Section-Intro-Frontmattersif">
    <w:name w:val="Section-Intro-Frontmatter (sif)"/>
    <w:basedOn w:val="Normal"/>
    <w:next w:val="FMHeadfmh"/>
    <w:uiPriority w:val="11"/>
    <w:rsid w:val="00507687"/>
    <w:pPr>
      <w:pageBreakBefore/>
      <w:widowControl w:val="0"/>
      <w:pBdr>
        <w:left w:val="single" w:sz="48" w:space="4" w:color="000000"/>
      </w:pBdr>
      <w:shd w:val="clear" w:color="auto" w:fill="66FFCC"/>
      <w:spacing w:after="120" w:line="240" w:lineRule="auto"/>
      <w:jc w:val="center"/>
      <w:outlineLvl w:val="0"/>
    </w:pPr>
    <w:rPr>
      <w:rFonts w:ascii="Arial Black" w:hAnsi="Arial Black"/>
    </w:rPr>
  </w:style>
  <w:style w:type="paragraph" w:customStyle="1" w:styleId="Section-Intro-Chaptersic">
    <w:name w:val="Section-Intro-Chapter (sic)"/>
    <w:basedOn w:val="Normal"/>
    <w:next w:val="ChapTitlect"/>
    <w:uiPriority w:val="12"/>
    <w:rsid w:val="00507687"/>
    <w:pPr>
      <w:pageBreakBefore/>
      <w:widowControl w:val="0"/>
      <w:pBdr>
        <w:left w:val="single" w:sz="48" w:space="4" w:color="000000"/>
      </w:pBdr>
      <w:shd w:val="clear" w:color="auto" w:fill="00FF00"/>
      <w:spacing w:after="120" w:line="240" w:lineRule="auto"/>
      <w:jc w:val="center"/>
      <w:outlineLvl w:val="0"/>
    </w:pPr>
    <w:rPr>
      <w:rFonts w:ascii="Arial Black" w:hAnsi="Arial Black"/>
    </w:rPr>
  </w:style>
  <w:style w:type="paragraph" w:customStyle="1" w:styleId="Section-Partspt">
    <w:name w:val="Section-Part (spt)"/>
    <w:basedOn w:val="Normal"/>
    <w:next w:val="PartTitlept"/>
    <w:uiPriority w:val="13"/>
    <w:rsid w:val="00507687"/>
    <w:pPr>
      <w:pageBreakBefore/>
      <w:widowControl w:val="0"/>
      <w:pBdr>
        <w:left w:val="single" w:sz="48" w:space="4" w:color="000000"/>
      </w:pBdr>
      <w:shd w:val="clear" w:color="auto" w:fill="FF0080"/>
      <w:spacing w:after="120" w:line="240" w:lineRule="auto"/>
      <w:jc w:val="center"/>
      <w:outlineLvl w:val="0"/>
    </w:pPr>
    <w:rPr>
      <w:rFonts w:ascii="Arial Black" w:hAnsi="Arial Black"/>
    </w:rPr>
  </w:style>
  <w:style w:type="paragraph" w:customStyle="1" w:styleId="Section-Chapterscp">
    <w:name w:val="Section-Chapter (scp)"/>
    <w:basedOn w:val="Normal"/>
    <w:next w:val="ChapNumbercn"/>
    <w:uiPriority w:val="14"/>
    <w:rsid w:val="00507687"/>
    <w:pPr>
      <w:pageBreakBefore/>
      <w:widowControl w:val="0"/>
      <w:pBdr>
        <w:left w:val="single" w:sz="48" w:space="4" w:color="000000"/>
      </w:pBdr>
      <w:shd w:val="clear" w:color="auto" w:fill="00FF00"/>
      <w:spacing w:after="120" w:line="240" w:lineRule="auto"/>
      <w:jc w:val="center"/>
      <w:outlineLvl w:val="0"/>
    </w:pPr>
    <w:rPr>
      <w:rFonts w:ascii="Arial Black" w:hAnsi="Arial Black"/>
    </w:rPr>
  </w:style>
  <w:style w:type="paragraph" w:customStyle="1" w:styleId="Section-Conclusionscl">
    <w:name w:val="Section-Conclusion (scl)"/>
    <w:basedOn w:val="Normal"/>
    <w:next w:val="BMHeadbmh"/>
    <w:uiPriority w:val="15"/>
    <w:rsid w:val="00507687"/>
    <w:pPr>
      <w:pageBreakBefore/>
      <w:widowControl w:val="0"/>
      <w:pBdr>
        <w:left w:val="single" w:sz="48" w:space="4" w:color="000000"/>
      </w:pBdr>
      <w:shd w:val="clear" w:color="auto" w:fill="00FF00"/>
      <w:spacing w:after="120" w:line="240" w:lineRule="auto"/>
      <w:jc w:val="center"/>
      <w:outlineLvl w:val="0"/>
    </w:pPr>
    <w:rPr>
      <w:rFonts w:ascii="Arial Black" w:hAnsi="Arial Black"/>
    </w:rPr>
  </w:style>
  <w:style w:type="paragraph" w:customStyle="1" w:styleId="Section-Appendixsap">
    <w:name w:val="Section-Appendix (sap)"/>
    <w:basedOn w:val="Normal"/>
    <w:next w:val="AppendixHeadaph"/>
    <w:uiPriority w:val="18"/>
    <w:rsid w:val="00507687"/>
    <w:pPr>
      <w:pageBreakBefore/>
      <w:widowControl w:val="0"/>
      <w:pBdr>
        <w:left w:val="single" w:sz="48" w:space="4" w:color="000000"/>
      </w:pBdr>
      <w:shd w:val="clear" w:color="auto" w:fill="804000"/>
      <w:spacing w:after="120" w:line="240" w:lineRule="auto"/>
      <w:jc w:val="center"/>
      <w:outlineLvl w:val="0"/>
    </w:pPr>
    <w:rPr>
      <w:rFonts w:ascii="Arial Black" w:hAnsi="Arial Black"/>
      <w:color w:val="A6A6A6"/>
    </w:rPr>
  </w:style>
  <w:style w:type="paragraph" w:customStyle="1" w:styleId="Section-Afterwordsaw">
    <w:name w:val="Section-Afterword (saw)"/>
    <w:basedOn w:val="Normal"/>
    <w:next w:val="BMHeadbmh"/>
    <w:uiPriority w:val="16"/>
    <w:rsid w:val="00507687"/>
    <w:pPr>
      <w:pageBreakBefore/>
      <w:widowControl w:val="0"/>
      <w:pBdr>
        <w:left w:val="single" w:sz="48" w:space="4" w:color="000000"/>
      </w:pBdr>
      <w:shd w:val="clear" w:color="auto" w:fill="000080"/>
      <w:spacing w:after="120" w:line="240" w:lineRule="auto"/>
      <w:jc w:val="center"/>
      <w:outlineLvl w:val="0"/>
    </w:pPr>
    <w:rPr>
      <w:rFonts w:ascii="Arial Black" w:hAnsi="Arial Black"/>
      <w:color w:val="A6A6A6"/>
    </w:rPr>
  </w:style>
  <w:style w:type="paragraph" w:customStyle="1" w:styleId="Section-Acknowledgmentssak">
    <w:name w:val="Section-Acknowledgments (sak)"/>
    <w:basedOn w:val="Normal"/>
    <w:next w:val="BMHeadbmh"/>
    <w:uiPriority w:val="17"/>
    <w:rsid w:val="00507687"/>
    <w:pPr>
      <w:pageBreakBefore/>
      <w:widowControl w:val="0"/>
      <w:pBdr>
        <w:left w:val="single" w:sz="48" w:space="4" w:color="000000"/>
      </w:pBdr>
      <w:shd w:val="clear" w:color="auto" w:fill="000080"/>
      <w:spacing w:after="120" w:line="240" w:lineRule="auto"/>
      <w:jc w:val="center"/>
      <w:outlineLvl w:val="0"/>
    </w:pPr>
    <w:rPr>
      <w:rFonts w:ascii="Arial Black" w:hAnsi="Arial Black"/>
      <w:color w:val="A6A6A6"/>
    </w:rPr>
  </w:style>
  <w:style w:type="paragraph" w:customStyle="1" w:styleId="Section-Glossarysgl">
    <w:name w:val="Section-Glossary (sgl)"/>
    <w:basedOn w:val="Normal"/>
    <w:next w:val="BMHeadbmh"/>
    <w:uiPriority w:val="19"/>
    <w:rsid w:val="00507687"/>
    <w:pPr>
      <w:pageBreakBefore/>
      <w:widowControl w:val="0"/>
      <w:pBdr>
        <w:left w:val="single" w:sz="48" w:space="4" w:color="000000"/>
      </w:pBdr>
      <w:shd w:val="clear" w:color="auto" w:fill="008080"/>
      <w:spacing w:after="120" w:line="240" w:lineRule="auto"/>
      <w:jc w:val="center"/>
      <w:outlineLvl w:val="0"/>
    </w:pPr>
    <w:rPr>
      <w:rFonts w:ascii="Arial Black" w:hAnsi="Arial Black"/>
    </w:rPr>
  </w:style>
  <w:style w:type="paragraph" w:customStyle="1" w:styleId="Section-Notessnt">
    <w:name w:val="Section-Notes (snt)"/>
    <w:basedOn w:val="Normal"/>
    <w:next w:val="BMHeadbmh"/>
    <w:uiPriority w:val="23"/>
    <w:rsid w:val="00507687"/>
    <w:pPr>
      <w:pageBreakBefore/>
      <w:widowControl w:val="0"/>
      <w:pBdr>
        <w:left w:val="single" w:sz="48" w:space="4" w:color="000000"/>
      </w:pBdr>
      <w:shd w:val="clear" w:color="auto" w:fill="008000"/>
      <w:spacing w:after="120" w:line="240" w:lineRule="auto"/>
      <w:jc w:val="center"/>
      <w:outlineLvl w:val="0"/>
    </w:pPr>
    <w:rPr>
      <w:rFonts w:ascii="Arial Black" w:hAnsi="Arial Black"/>
    </w:rPr>
  </w:style>
  <w:style w:type="paragraph" w:customStyle="1" w:styleId="Section-Bibliographysbi">
    <w:name w:val="Section-Bibliography (sbi)"/>
    <w:basedOn w:val="Normal"/>
    <w:next w:val="BMHeadbmh"/>
    <w:uiPriority w:val="22"/>
    <w:rsid w:val="00507687"/>
    <w:pPr>
      <w:pageBreakBefore/>
      <w:widowControl w:val="0"/>
      <w:pBdr>
        <w:left w:val="single" w:sz="48" w:space="4" w:color="000000"/>
      </w:pBdr>
      <w:shd w:val="clear" w:color="auto" w:fill="808000"/>
      <w:spacing w:after="120" w:line="240" w:lineRule="auto"/>
      <w:jc w:val="center"/>
      <w:outlineLvl w:val="0"/>
    </w:pPr>
    <w:rPr>
      <w:rFonts w:ascii="Arial Black" w:hAnsi="Arial Black"/>
    </w:rPr>
  </w:style>
  <w:style w:type="paragraph" w:customStyle="1" w:styleId="Section-Excerpt-Openerseo">
    <w:name w:val="Section-Excerpt-Opener (seo)"/>
    <w:basedOn w:val="Normal"/>
    <w:next w:val="TeaserOpeningTextNo-Indenttotx1"/>
    <w:uiPriority w:val="21"/>
    <w:rsid w:val="00507687"/>
    <w:pPr>
      <w:pageBreakBefore/>
      <w:widowControl w:val="0"/>
      <w:pBdr>
        <w:left w:val="single" w:sz="48" w:space="4" w:color="000000"/>
      </w:pBdr>
      <w:shd w:val="clear" w:color="auto" w:fill="3333CC"/>
      <w:spacing w:after="120" w:line="240" w:lineRule="auto"/>
      <w:jc w:val="center"/>
      <w:outlineLvl w:val="0"/>
    </w:pPr>
    <w:rPr>
      <w:rFonts w:ascii="Arial Black" w:hAnsi="Arial Black"/>
      <w:color w:val="A6A6A6"/>
    </w:rPr>
  </w:style>
  <w:style w:type="paragraph" w:customStyle="1" w:styleId="Section-Excerpt-Chaptersec">
    <w:name w:val="Section-Excerpt-Chapter (sec)"/>
    <w:basedOn w:val="Normal"/>
    <w:next w:val="ChapTitlect"/>
    <w:uiPriority w:val="20"/>
    <w:rsid w:val="00507687"/>
    <w:pPr>
      <w:pageBreakBefore/>
      <w:widowControl w:val="0"/>
      <w:pBdr>
        <w:left w:val="single" w:sz="48" w:space="4" w:color="000000"/>
      </w:pBdr>
      <w:shd w:val="clear" w:color="auto" w:fill="3333CC"/>
      <w:spacing w:after="120" w:line="240" w:lineRule="auto"/>
      <w:jc w:val="center"/>
      <w:outlineLvl w:val="0"/>
    </w:pPr>
    <w:rPr>
      <w:rFonts w:ascii="Arial Black" w:hAnsi="Arial Black"/>
      <w:color w:val="A6A6A6"/>
    </w:rPr>
  </w:style>
  <w:style w:type="paragraph" w:customStyle="1" w:styleId="Section-About-Authorsaa">
    <w:name w:val="Section-About-Author (saa)"/>
    <w:basedOn w:val="Normal"/>
    <w:next w:val="AboutAuthorTextHeadatah"/>
    <w:uiPriority w:val="24"/>
    <w:rsid w:val="00507687"/>
    <w:pPr>
      <w:pageBreakBefore/>
      <w:widowControl w:val="0"/>
      <w:pBdr>
        <w:left w:val="single" w:sz="48" w:space="4" w:color="000000"/>
      </w:pBdr>
      <w:shd w:val="clear" w:color="auto" w:fill="800000"/>
      <w:spacing w:after="120" w:line="240" w:lineRule="auto"/>
      <w:jc w:val="center"/>
      <w:outlineLvl w:val="0"/>
    </w:pPr>
    <w:rPr>
      <w:rFonts w:ascii="Arial Black" w:hAnsi="Arial Black"/>
      <w:color w:val="A6A6A6"/>
    </w:rPr>
  </w:style>
  <w:style w:type="paragraph" w:customStyle="1" w:styleId="Section-Back-Adsba">
    <w:name w:val="Section-Back-Ad (sba)"/>
    <w:basedOn w:val="Normal"/>
    <w:next w:val="BOBAdTitlebobt"/>
    <w:uiPriority w:val="25"/>
    <w:rsid w:val="00507687"/>
    <w:pPr>
      <w:pageBreakBefore/>
      <w:widowControl w:val="0"/>
      <w:pBdr>
        <w:left w:val="single" w:sz="48" w:space="4" w:color="000000"/>
      </w:pBdr>
      <w:shd w:val="clear" w:color="auto" w:fill="800080"/>
      <w:spacing w:after="120" w:line="240" w:lineRule="auto"/>
      <w:jc w:val="center"/>
      <w:outlineLvl w:val="0"/>
    </w:pPr>
    <w:rPr>
      <w:rFonts w:ascii="Arial Black" w:hAnsi="Arial Black"/>
      <w:color w:val="A6A6A6"/>
    </w:rPr>
  </w:style>
  <w:style w:type="paragraph" w:customStyle="1" w:styleId="Section-Indexsin">
    <w:name w:val="Section-Index (sin)"/>
    <w:basedOn w:val="Normal"/>
    <w:next w:val="BMHeadbmh"/>
    <w:uiPriority w:val="26"/>
    <w:rsid w:val="00507687"/>
    <w:pPr>
      <w:pageBreakBefore/>
      <w:widowControl w:val="0"/>
      <w:pBdr>
        <w:left w:val="single" w:sz="48" w:space="4" w:color="000000"/>
      </w:pBdr>
      <w:shd w:val="clear" w:color="auto" w:fill="004080"/>
      <w:spacing w:after="120" w:line="240" w:lineRule="auto"/>
      <w:jc w:val="center"/>
      <w:outlineLvl w:val="0"/>
    </w:pPr>
    <w:rPr>
      <w:rFonts w:ascii="Arial Black" w:hAnsi="Arial Black"/>
      <w:color w:val="A6A6A6"/>
    </w:rPr>
  </w:style>
  <w:style w:type="paragraph" w:customStyle="1" w:styleId="TOCPartNumbercpn0">
    <w:name w:val="TOC Part Number (cpn)"/>
    <w:basedOn w:val="Normal"/>
    <w:next w:val="TOCPartTitlecpt"/>
    <w:uiPriority w:val="29"/>
    <w:rsid w:val="00507687"/>
    <w:pPr>
      <w:widowControl w:val="0"/>
      <w:pBdr>
        <w:left w:val="dotted" w:sz="48" w:space="4" w:color="66FFFF"/>
      </w:pBdr>
      <w:spacing w:before="240" w:after="200" w:line="360" w:lineRule="auto"/>
      <w:contextualSpacing/>
    </w:pPr>
    <w:rPr>
      <w:rFonts w:ascii="Arial Black" w:hAnsi="Arial Black"/>
      <w:sz w:val="32"/>
    </w:rPr>
  </w:style>
  <w:style w:type="numbering" w:styleId="ArticleSection">
    <w:name w:val="Outline List 3"/>
    <w:basedOn w:val="NoList"/>
    <w:uiPriority w:val="89"/>
    <w:semiHidden/>
    <w:unhideWhenUsed/>
    <w:rsid w:val="00E81D42"/>
    <w:pPr>
      <w:numPr>
        <w:numId w:val="13"/>
      </w:numPr>
    </w:pPr>
  </w:style>
  <w:style w:type="character" w:styleId="BookTitle">
    <w:name w:val="Book Title"/>
    <w:basedOn w:val="DefaultParagraphFont"/>
    <w:uiPriority w:val="89"/>
    <w:qFormat/>
    <w:rsid w:val="00E81D42"/>
    <w:rPr>
      <w:b/>
      <w:bCs/>
      <w:i/>
      <w:iCs/>
      <w:spacing w:val="5"/>
    </w:rPr>
  </w:style>
  <w:style w:type="character" w:styleId="Emphasis">
    <w:name w:val="Emphasis"/>
    <w:basedOn w:val="DefaultParagraphFont"/>
    <w:uiPriority w:val="89"/>
    <w:qFormat/>
    <w:rsid w:val="00E81D42"/>
    <w:rPr>
      <w:i/>
      <w:iCs/>
    </w:rPr>
  </w:style>
  <w:style w:type="table" w:customStyle="1" w:styleId="GridTable1Light1">
    <w:name w:val="Grid Table 1 Light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GridTable21">
    <w:name w:val="Grid Table 2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2-Accent31">
    <w:name w:val="Grid Table 2 - Accent 3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2-Accent41">
    <w:name w:val="Grid Table 2 - Accent 4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2-Accent51">
    <w:name w:val="Grid Table 2 - Accent 5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2-Accent61">
    <w:name w:val="Grid Table 2 - Accent 6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31">
    <w:name w:val="Grid Table 3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dTable3-Accent21">
    <w:name w:val="Grid Table 3 - Accent 2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GridTable3-Accent31">
    <w:name w:val="Grid Table 3 - Accent 3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GridTable3-Accent41">
    <w:name w:val="Grid Table 3 - Accent 4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GridTable3-Accent51">
    <w:name w:val="Grid Table 3 - Accent 5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GridTable3-Accent61">
    <w:name w:val="Grid Table 3 - Accent 6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41">
    <w:name w:val="Grid Table 4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21">
    <w:name w:val="Grid Table 4 - Accent 2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4-Accent31">
    <w:name w:val="Grid Table 4 - Accent 3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41">
    <w:name w:val="Grid Table 4 - Accent 4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4-Accent51">
    <w:name w:val="Grid Table 4 - Accent 5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61">
    <w:name w:val="Grid Table 4 - Accent 6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5Dark1">
    <w:name w:val="Grid Table 5 Dark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1">
    <w:name w:val="Grid Table 5 Dark - Accent 1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5Dark-Accent21">
    <w:name w:val="Grid Table 5 Dark - Accent 2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5Dark-Accent31">
    <w:name w:val="Grid Table 5 Dark - Accent 3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GridTable5Dark-Accent41">
    <w:name w:val="Grid Table 5 Dark - Accent 4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GridTable5Dark-Accent51">
    <w:name w:val="Grid Table 5 Dark - Accent 5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5Dark-Accent61">
    <w:name w:val="Grid Table 5 Dark - Accent 6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GridTable6Colorful1">
    <w:name w:val="Grid Table 6 Colorful1"/>
    <w:basedOn w:val="TableNormal"/>
    <w:uiPriority w:val="89"/>
    <w:rsid w:val="004838EB"/>
    <w:rPr>
      <w:rFonts w:asciiTheme="minorHAnsi" w:eastAsiaTheme="minorHAnsi" w:hAnsiTheme="minorHAnsi" w:cstheme="minorBidi"/>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1">
    <w:name w:val="Grid Table 6 Colorful - Accent 11"/>
    <w:basedOn w:val="TableNormal"/>
    <w:uiPriority w:val="89"/>
    <w:rsid w:val="004838EB"/>
    <w:rPr>
      <w:rFonts w:asciiTheme="minorHAnsi" w:eastAsiaTheme="minorHAnsi" w:hAnsiTheme="minorHAnsi" w:cstheme="minorBidi"/>
      <w:color w:val="365F91" w:themeColor="accent1" w:themeShade="BF"/>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21">
    <w:name w:val="Grid Table 6 Colorful - Accent 21"/>
    <w:basedOn w:val="TableNormal"/>
    <w:uiPriority w:val="89"/>
    <w:rsid w:val="004838EB"/>
    <w:rPr>
      <w:rFonts w:asciiTheme="minorHAnsi" w:eastAsiaTheme="minorHAnsi" w:hAnsiTheme="minorHAnsi" w:cstheme="minorBidi"/>
      <w:color w:val="943634" w:themeColor="accent2" w:themeShade="BF"/>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6Colorful-Accent31">
    <w:name w:val="Grid Table 6 Colorful - Accent 31"/>
    <w:basedOn w:val="TableNormal"/>
    <w:uiPriority w:val="89"/>
    <w:rsid w:val="004838EB"/>
    <w:rPr>
      <w:rFonts w:asciiTheme="minorHAnsi" w:eastAsiaTheme="minorHAnsi" w:hAnsiTheme="minorHAnsi" w:cstheme="minorBidi"/>
      <w:color w:val="76923C" w:themeColor="accent3" w:themeShade="BF"/>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6Colorful-Accent41">
    <w:name w:val="Grid Table 6 Colorful - Accent 41"/>
    <w:basedOn w:val="TableNormal"/>
    <w:uiPriority w:val="89"/>
    <w:rsid w:val="004838EB"/>
    <w:rPr>
      <w:rFonts w:asciiTheme="minorHAnsi" w:eastAsiaTheme="minorHAnsi" w:hAnsiTheme="minorHAnsi" w:cstheme="minorBidi"/>
      <w:color w:val="5F497A" w:themeColor="accent4" w:themeShade="BF"/>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6Colorful-Accent51">
    <w:name w:val="Grid Table 6 Colorful - Accent 51"/>
    <w:basedOn w:val="TableNormal"/>
    <w:uiPriority w:val="89"/>
    <w:rsid w:val="004838EB"/>
    <w:rPr>
      <w:rFonts w:asciiTheme="minorHAnsi" w:eastAsiaTheme="minorHAnsi" w:hAnsiTheme="minorHAnsi" w:cstheme="minorBidi"/>
      <w:color w:val="31849B" w:themeColor="accent5" w:themeShade="BF"/>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6Colorful-Accent61">
    <w:name w:val="Grid Table 6 Colorful - Accent 61"/>
    <w:basedOn w:val="TableNormal"/>
    <w:uiPriority w:val="89"/>
    <w:rsid w:val="004838EB"/>
    <w:rPr>
      <w:rFonts w:asciiTheme="minorHAnsi" w:eastAsiaTheme="minorHAnsi" w:hAnsiTheme="minorHAnsi" w:cstheme="minorBidi"/>
      <w:color w:val="E36C0A" w:themeColor="accent6" w:themeShade="BF"/>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7Colorful1">
    <w:name w:val="Grid Table 7 Colorful1"/>
    <w:basedOn w:val="TableNormal"/>
    <w:uiPriority w:val="89"/>
    <w:rsid w:val="004838EB"/>
    <w:rPr>
      <w:rFonts w:asciiTheme="minorHAnsi" w:eastAsiaTheme="minorHAnsi" w:hAnsiTheme="minorHAnsi" w:cstheme="minorBidi"/>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1">
    <w:name w:val="Grid Table 7 Colorful - Accent 11"/>
    <w:basedOn w:val="TableNormal"/>
    <w:uiPriority w:val="89"/>
    <w:rsid w:val="004838EB"/>
    <w:rPr>
      <w:rFonts w:asciiTheme="minorHAnsi" w:eastAsiaTheme="minorHAnsi" w:hAnsiTheme="minorHAnsi" w:cstheme="minorBidi"/>
      <w:color w:val="365F91" w:themeColor="accent1" w:themeShade="BF"/>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dTable7Colorful-Accent21">
    <w:name w:val="Grid Table 7 Colorful - Accent 21"/>
    <w:basedOn w:val="TableNormal"/>
    <w:uiPriority w:val="89"/>
    <w:rsid w:val="004838EB"/>
    <w:rPr>
      <w:rFonts w:asciiTheme="minorHAnsi" w:eastAsiaTheme="minorHAnsi" w:hAnsiTheme="minorHAnsi" w:cstheme="minorBidi"/>
      <w:color w:val="943634" w:themeColor="accent2" w:themeShade="BF"/>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GridTable7Colorful-Accent31">
    <w:name w:val="Grid Table 7 Colorful - Accent 31"/>
    <w:basedOn w:val="TableNormal"/>
    <w:uiPriority w:val="89"/>
    <w:rsid w:val="004838EB"/>
    <w:rPr>
      <w:rFonts w:asciiTheme="minorHAnsi" w:eastAsiaTheme="minorHAnsi" w:hAnsiTheme="minorHAnsi" w:cstheme="minorBidi"/>
      <w:color w:val="76923C" w:themeColor="accent3" w:themeShade="BF"/>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GridTable7Colorful-Accent41">
    <w:name w:val="Grid Table 7 Colorful - Accent 41"/>
    <w:basedOn w:val="TableNormal"/>
    <w:uiPriority w:val="89"/>
    <w:rsid w:val="004838EB"/>
    <w:rPr>
      <w:rFonts w:asciiTheme="minorHAnsi" w:eastAsiaTheme="minorHAnsi" w:hAnsiTheme="minorHAnsi" w:cstheme="minorBidi"/>
      <w:color w:val="5F497A" w:themeColor="accent4" w:themeShade="BF"/>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GridTable7Colorful-Accent51">
    <w:name w:val="Grid Table 7 Colorful - Accent 51"/>
    <w:basedOn w:val="TableNormal"/>
    <w:uiPriority w:val="89"/>
    <w:rsid w:val="004838EB"/>
    <w:rPr>
      <w:rFonts w:asciiTheme="minorHAnsi" w:eastAsiaTheme="minorHAnsi" w:hAnsiTheme="minorHAnsi" w:cstheme="minorBidi"/>
      <w:color w:val="31849B" w:themeColor="accent5" w:themeShade="BF"/>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GridTable7Colorful-Accent61">
    <w:name w:val="Grid Table 7 Colorful - Accent 61"/>
    <w:basedOn w:val="TableNormal"/>
    <w:uiPriority w:val="89"/>
    <w:rsid w:val="004838EB"/>
    <w:rPr>
      <w:rFonts w:asciiTheme="minorHAnsi" w:eastAsiaTheme="minorHAnsi" w:hAnsiTheme="minorHAnsi" w:cstheme="minorBidi"/>
      <w:color w:val="E36C0A" w:themeColor="accent6" w:themeShade="BF"/>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styleId="HTMLAcronym">
    <w:name w:val="HTML Acronym"/>
    <w:basedOn w:val="DefaultParagraphFont"/>
    <w:uiPriority w:val="89"/>
    <w:semiHidden/>
    <w:unhideWhenUsed/>
    <w:rsid w:val="00E81D42"/>
  </w:style>
  <w:style w:type="character" w:styleId="HTMLCite">
    <w:name w:val="HTML Cite"/>
    <w:basedOn w:val="DefaultParagraphFont"/>
    <w:uiPriority w:val="89"/>
    <w:semiHidden/>
    <w:unhideWhenUsed/>
    <w:rsid w:val="00E81D42"/>
    <w:rPr>
      <w:i/>
      <w:iCs/>
    </w:rPr>
  </w:style>
  <w:style w:type="character" w:styleId="HTMLCode">
    <w:name w:val="HTML Code"/>
    <w:basedOn w:val="DefaultParagraphFont"/>
    <w:uiPriority w:val="89"/>
    <w:semiHidden/>
    <w:unhideWhenUsed/>
    <w:rsid w:val="00E81D42"/>
    <w:rPr>
      <w:rFonts w:ascii="Consolas" w:hAnsi="Consolas"/>
      <w:sz w:val="20"/>
      <w:szCs w:val="20"/>
    </w:rPr>
  </w:style>
  <w:style w:type="character" w:styleId="HTMLDefinition">
    <w:name w:val="HTML Definition"/>
    <w:basedOn w:val="DefaultParagraphFont"/>
    <w:uiPriority w:val="89"/>
    <w:semiHidden/>
    <w:unhideWhenUsed/>
    <w:rsid w:val="00E81D42"/>
    <w:rPr>
      <w:i/>
      <w:iCs/>
    </w:rPr>
  </w:style>
  <w:style w:type="character" w:styleId="HTMLKeyboard">
    <w:name w:val="HTML Keyboard"/>
    <w:basedOn w:val="DefaultParagraphFont"/>
    <w:uiPriority w:val="89"/>
    <w:semiHidden/>
    <w:unhideWhenUsed/>
    <w:rsid w:val="00E81D42"/>
    <w:rPr>
      <w:rFonts w:ascii="Consolas" w:hAnsi="Consolas"/>
      <w:sz w:val="20"/>
      <w:szCs w:val="20"/>
    </w:rPr>
  </w:style>
  <w:style w:type="character" w:styleId="HTMLSample">
    <w:name w:val="HTML Sample"/>
    <w:basedOn w:val="DefaultParagraphFont"/>
    <w:uiPriority w:val="89"/>
    <w:semiHidden/>
    <w:unhideWhenUsed/>
    <w:rsid w:val="00E81D42"/>
    <w:rPr>
      <w:rFonts w:ascii="Consolas" w:hAnsi="Consolas"/>
      <w:sz w:val="24"/>
      <w:szCs w:val="24"/>
    </w:rPr>
  </w:style>
  <w:style w:type="character" w:styleId="HTMLTypewriter">
    <w:name w:val="HTML Typewriter"/>
    <w:basedOn w:val="DefaultParagraphFont"/>
    <w:uiPriority w:val="89"/>
    <w:semiHidden/>
    <w:unhideWhenUsed/>
    <w:rsid w:val="00E81D42"/>
    <w:rPr>
      <w:rFonts w:ascii="Consolas" w:hAnsi="Consolas"/>
      <w:sz w:val="20"/>
      <w:szCs w:val="20"/>
    </w:rPr>
  </w:style>
  <w:style w:type="character" w:styleId="HTMLVariable">
    <w:name w:val="HTML Variable"/>
    <w:basedOn w:val="DefaultParagraphFont"/>
    <w:uiPriority w:val="89"/>
    <w:semiHidden/>
    <w:unhideWhenUsed/>
    <w:rsid w:val="00E81D42"/>
    <w:rPr>
      <w:i/>
      <w:iCs/>
    </w:rPr>
  </w:style>
  <w:style w:type="character" w:styleId="IntenseEmphasis">
    <w:name w:val="Intense Emphasis"/>
    <w:basedOn w:val="DefaultParagraphFont"/>
    <w:uiPriority w:val="89"/>
    <w:qFormat/>
    <w:rsid w:val="00E81D42"/>
    <w:rPr>
      <w:i/>
      <w:iCs/>
      <w:color w:val="4F81BD" w:themeColor="accent1"/>
    </w:rPr>
  </w:style>
  <w:style w:type="character" w:styleId="IntenseReference">
    <w:name w:val="Intense Reference"/>
    <w:basedOn w:val="DefaultParagraphFont"/>
    <w:uiPriority w:val="89"/>
    <w:qFormat/>
    <w:rsid w:val="00E81D42"/>
    <w:rPr>
      <w:b/>
      <w:bCs/>
      <w:smallCaps/>
      <w:color w:val="4F81BD" w:themeColor="accent1"/>
      <w:spacing w:val="5"/>
    </w:rPr>
  </w:style>
  <w:style w:type="character" w:styleId="LineNumber">
    <w:name w:val="line number"/>
    <w:basedOn w:val="DefaultParagraphFont"/>
    <w:uiPriority w:val="89"/>
    <w:semiHidden/>
    <w:unhideWhenUsed/>
    <w:rsid w:val="00E81D42"/>
  </w:style>
  <w:style w:type="table" w:customStyle="1" w:styleId="ListTable1Light1">
    <w:name w:val="List Table 1 Light1"/>
    <w:basedOn w:val="TableNormal"/>
    <w:uiPriority w:val="89"/>
    <w:rsid w:val="004838EB"/>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1">
    <w:name w:val="List Table 1 Light - Accent 11"/>
    <w:basedOn w:val="TableNormal"/>
    <w:uiPriority w:val="89"/>
    <w:rsid w:val="004838EB"/>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1Light-Accent21">
    <w:name w:val="List Table 1 Light - Accent 21"/>
    <w:basedOn w:val="TableNormal"/>
    <w:uiPriority w:val="89"/>
    <w:rsid w:val="004838EB"/>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1Light-Accent31">
    <w:name w:val="List Table 1 Light - Accent 31"/>
    <w:basedOn w:val="TableNormal"/>
    <w:uiPriority w:val="89"/>
    <w:rsid w:val="004838EB"/>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1Light-Accent41">
    <w:name w:val="List Table 1 Light - Accent 41"/>
    <w:basedOn w:val="TableNormal"/>
    <w:uiPriority w:val="89"/>
    <w:rsid w:val="004838EB"/>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1Light-Accent51">
    <w:name w:val="List Table 1 Light - Accent 51"/>
    <w:basedOn w:val="TableNormal"/>
    <w:uiPriority w:val="89"/>
    <w:rsid w:val="004838EB"/>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1Light-Accent61">
    <w:name w:val="List Table 1 Light - Accent 61"/>
    <w:basedOn w:val="TableNormal"/>
    <w:uiPriority w:val="89"/>
    <w:rsid w:val="004838EB"/>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21">
    <w:name w:val="List Table 2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1">
    <w:name w:val="List Table 2 - Accent 1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2-Accent21">
    <w:name w:val="List Table 2 - Accent 2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2-Accent31">
    <w:name w:val="List Table 2 - Accent 3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2-Accent41">
    <w:name w:val="List Table 2 - Accent 4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2-Accent51">
    <w:name w:val="List Table 2 - Accent 5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2-Accent61">
    <w:name w:val="List Table 2 - Accent 6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31">
    <w:name w:val="List Table 3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1">
    <w:name w:val="List Table 3 - Accent 1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ListTable3-Accent21">
    <w:name w:val="List Table 3 - Accent 2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ListTable3-Accent31">
    <w:name w:val="List Table 3 - Accent 3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ListTable3-Accent41">
    <w:name w:val="List Table 3 - Accent 4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1">
    <w:name w:val="List Table 3 - Accent 5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customStyle="1" w:styleId="ListTable3-Accent61">
    <w:name w:val="List Table 3 - Accent 6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customStyle="1" w:styleId="ListTable41">
    <w:name w:val="List Table 4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1">
    <w:name w:val="List Table 4 - Accent 1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4-Accent21">
    <w:name w:val="List Table 4 - Accent 2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31">
    <w:name w:val="List Table 4 - Accent 3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4-Accent41">
    <w:name w:val="List Table 4 - Accent 4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4-Accent51">
    <w:name w:val="List Table 4 - Accent 5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4-Accent61">
    <w:name w:val="List Table 4 - Accent 6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5Dark1">
    <w:name w:val="List Table 5 Dark1"/>
    <w:basedOn w:val="TableNormal"/>
    <w:uiPriority w:val="89"/>
    <w:rsid w:val="004838EB"/>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1">
    <w:name w:val="List Table 5 Dark - Accent 11"/>
    <w:basedOn w:val="TableNormal"/>
    <w:uiPriority w:val="89"/>
    <w:rsid w:val="004838EB"/>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1">
    <w:name w:val="List Table 5 Dark - Accent 21"/>
    <w:basedOn w:val="TableNormal"/>
    <w:uiPriority w:val="89"/>
    <w:rsid w:val="004838EB"/>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89"/>
    <w:rsid w:val="004838EB"/>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1">
    <w:name w:val="List Table 5 Dark - Accent 41"/>
    <w:basedOn w:val="TableNormal"/>
    <w:uiPriority w:val="89"/>
    <w:rsid w:val="004838EB"/>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1">
    <w:name w:val="List Table 5 Dark - Accent 51"/>
    <w:basedOn w:val="TableNormal"/>
    <w:uiPriority w:val="89"/>
    <w:rsid w:val="004838EB"/>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1">
    <w:name w:val="List Table 5 Dark - Accent 61"/>
    <w:basedOn w:val="TableNormal"/>
    <w:uiPriority w:val="89"/>
    <w:rsid w:val="004838EB"/>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
    <w:name w:val="List Table 6 Colorful1"/>
    <w:basedOn w:val="TableNormal"/>
    <w:uiPriority w:val="89"/>
    <w:rsid w:val="004838EB"/>
    <w:rPr>
      <w:rFonts w:asciiTheme="minorHAnsi" w:eastAsiaTheme="minorHAnsi" w:hAnsiTheme="minorHAnsi" w:cstheme="minorBidi"/>
      <w:color w:val="000000" w:themeColor="text1"/>
      <w:sz w:val="22"/>
      <w:szCs w:val="22"/>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1">
    <w:name w:val="List Table 6 Colorful - Accent 11"/>
    <w:basedOn w:val="TableNormal"/>
    <w:uiPriority w:val="89"/>
    <w:rsid w:val="004838EB"/>
    <w:rPr>
      <w:rFonts w:asciiTheme="minorHAnsi" w:eastAsiaTheme="minorHAnsi" w:hAnsiTheme="minorHAnsi" w:cstheme="minorBidi"/>
      <w:color w:val="365F91" w:themeColor="accent1" w:themeShade="BF"/>
      <w:sz w:val="22"/>
      <w:szCs w:val="22"/>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6Colorful-Accent21">
    <w:name w:val="List Table 6 Colorful - Accent 21"/>
    <w:basedOn w:val="TableNormal"/>
    <w:uiPriority w:val="89"/>
    <w:rsid w:val="004838EB"/>
    <w:rPr>
      <w:rFonts w:asciiTheme="minorHAnsi" w:eastAsiaTheme="minorHAnsi" w:hAnsiTheme="minorHAnsi" w:cstheme="minorBidi"/>
      <w:color w:val="943634" w:themeColor="accent2" w:themeShade="BF"/>
      <w:sz w:val="22"/>
      <w:szCs w:val="22"/>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6Colorful-Accent31">
    <w:name w:val="List Table 6 Colorful - Accent 31"/>
    <w:basedOn w:val="TableNormal"/>
    <w:uiPriority w:val="89"/>
    <w:rsid w:val="004838EB"/>
    <w:rPr>
      <w:rFonts w:asciiTheme="minorHAnsi" w:eastAsiaTheme="minorHAnsi" w:hAnsiTheme="minorHAnsi" w:cstheme="minorBidi"/>
      <w:color w:val="76923C" w:themeColor="accent3" w:themeShade="BF"/>
      <w:sz w:val="22"/>
      <w:szCs w:val="22"/>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6Colorful-Accent41">
    <w:name w:val="List Table 6 Colorful - Accent 41"/>
    <w:basedOn w:val="TableNormal"/>
    <w:uiPriority w:val="89"/>
    <w:rsid w:val="004838EB"/>
    <w:rPr>
      <w:rFonts w:asciiTheme="minorHAnsi" w:eastAsiaTheme="minorHAnsi" w:hAnsiTheme="minorHAnsi" w:cstheme="minorBidi"/>
      <w:color w:val="5F497A" w:themeColor="accent4" w:themeShade="BF"/>
      <w:sz w:val="22"/>
      <w:szCs w:val="22"/>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6Colorful-Accent51">
    <w:name w:val="List Table 6 Colorful - Accent 51"/>
    <w:basedOn w:val="TableNormal"/>
    <w:uiPriority w:val="89"/>
    <w:rsid w:val="004838EB"/>
    <w:rPr>
      <w:rFonts w:asciiTheme="minorHAnsi" w:eastAsiaTheme="minorHAnsi" w:hAnsiTheme="minorHAnsi" w:cstheme="minorBidi"/>
      <w:color w:val="31849B" w:themeColor="accent5" w:themeShade="BF"/>
      <w:sz w:val="22"/>
      <w:szCs w:val="22"/>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6Colorful-Accent61">
    <w:name w:val="List Table 6 Colorful - Accent 61"/>
    <w:basedOn w:val="TableNormal"/>
    <w:uiPriority w:val="89"/>
    <w:rsid w:val="004838EB"/>
    <w:rPr>
      <w:rFonts w:asciiTheme="minorHAnsi" w:eastAsiaTheme="minorHAnsi" w:hAnsiTheme="minorHAnsi" w:cstheme="minorBidi"/>
      <w:color w:val="E36C0A" w:themeColor="accent6" w:themeShade="BF"/>
      <w:sz w:val="22"/>
      <w:szCs w:val="22"/>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7Colorful1">
    <w:name w:val="List Table 7 Colorful1"/>
    <w:basedOn w:val="TableNormal"/>
    <w:uiPriority w:val="89"/>
    <w:rsid w:val="004838EB"/>
    <w:rPr>
      <w:rFonts w:asciiTheme="minorHAnsi" w:eastAsiaTheme="minorHAnsi" w:hAnsiTheme="minorHAnsi" w:cstheme="minorBidi"/>
      <w:color w:val="000000" w:themeColor="text1"/>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TableNormal"/>
    <w:uiPriority w:val="89"/>
    <w:rsid w:val="004838EB"/>
    <w:rPr>
      <w:rFonts w:asciiTheme="minorHAnsi" w:eastAsiaTheme="minorHAnsi" w:hAnsiTheme="minorHAnsi" w:cstheme="minorBidi"/>
      <w:color w:val="365F91" w:themeColor="accent1"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 Accent 21"/>
    <w:basedOn w:val="TableNormal"/>
    <w:uiPriority w:val="89"/>
    <w:rsid w:val="004838EB"/>
    <w:rPr>
      <w:rFonts w:asciiTheme="minorHAnsi" w:eastAsiaTheme="minorHAnsi" w:hAnsiTheme="minorHAnsi" w:cstheme="minorBidi"/>
      <w:color w:val="943634" w:themeColor="accent2"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 Accent 31"/>
    <w:basedOn w:val="TableNormal"/>
    <w:uiPriority w:val="89"/>
    <w:rsid w:val="004838EB"/>
    <w:rPr>
      <w:rFonts w:asciiTheme="minorHAnsi" w:eastAsiaTheme="minorHAnsi" w:hAnsiTheme="minorHAnsi" w:cstheme="minorBidi"/>
      <w:color w:val="76923C" w:themeColor="accent3"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1">
    <w:name w:val="List Table 7 Colorful - Accent 41"/>
    <w:basedOn w:val="TableNormal"/>
    <w:uiPriority w:val="89"/>
    <w:rsid w:val="004838EB"/>
    <w:rPr>
      <w:rFonts w:asciiTheme="minorHAnsi" w:eastAsiaTheme="minorHAnsi" w:hAnsiTheme="minorHAnsi" w:cstheme="minorBidi"/>
      <w:color w:val="5F497A" w:themeColor="accent4"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1">
    <w:name w:val="List Table 7 Colorful - Accent 51"/>
    <w:basedOn w:val="TableNormal"/>
    <w:uiPriority w:val="89"/>
    <w:rsid w:val="004838EB"/>
    <w:rPr>
      <w:rFonts w:asciiTheme="minorHAnsi" w:eastAsiaTheme="minorHAnsi" w:hAnsiTheme="minorHAnsi" w:cstheme="minorBidi"/>
      <w:color w:val="31849B" w:themeColor="accent5"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1">
    <w:name w:val="List Table 7 Colorful - Accent 61"/>
    <w:basedOn w:val="TableNormal"/>
    <w:uiPriority w:val="89"/>
    <w:rsid w:val="004838EB"/>
    <w:rPr>
      <w:rFonts w:asciiTheme="minorHAnsi" w:eastAsiaTheme="minorHAnsi" w:hAnsiTheme="minorHAnsi" w:cstheme="minorBidi"/>
      <w:color w:val="E36C0A" w:themeColor="accent6"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89"/>
    <w:semiHidden/>
    <w:rsid w:val="00E81D42"/>
    <w:rPr>
      <w:color w:val="808080"/>
    </w:rPr>
  </w:style>
  <w:style w:type="table" w:customStyle="1" w:styleId="PlainTable11">
    <w:name w:val="Plain Table 1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89"/>
    <w:rsid w:val="004838EB"/>
    <w:rPr>
      <w:rFonts w:asciiTheme="minorHAnsi" w:eastAsiaTheme="minorHAnsi" w:hAnsiTheme="minorHAnsi" w:cstheme="minorBidi"/>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89"/>
    <w:rsid w:val="004838EB"/>
    <w:rPr>
      <w:rFonts w:asciiTheme="minorHAnsi" w:eastAsiaTheme="minorHAnsi" w:hAnsiTheme="minorHAnsi" w:cstheme="minorBidi"/>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89"/>
    <w:rsid w:val="004838EB"/>
    <w:rPr>
      <w:rFonts w:asciiTheme="minorHAnsi" w:eastAsiaTheme="minorHAnsi" w:hAnsiTheme="minorHAnsi" w:cstheme="minorBidi"/>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89"/>
    <w:qFormat/>
    <w:rsid w:val="00E81D42"/>
    <w:rPr>
      <w:b/>
      <w:bCs/>
    </w:rPr>
  </w:style>
  <w:style w:type="character" w:styleId="SubtleEmphasis">
    <w:name w:val="Subtle Emphasis"/>
    <w:basedOn w:val="DefaultParagraphFont"/>
    <w:uiPriority w:val="89"/>
    <w:qFormat/>
    <w:rsid w:val="00E81D42"/>
    <w:rPr>
      <w:i/>
      <w:iCs/>
      <w:color w:val="404040" w:themeColor="text1" w:themeTint="BF"/>
    </w:rPr>
  </w:style>
  <w:style w:type="character" w:styleId="SubtleReference">
    <w:name w:val="Subtle Reference"/>
    <w:basedOn w:val="DefaultParagraphFont"/>
    <w:uiPriority w:val="89"/>
    <w:qFormat/>
    <w:rsid w:val="00E81D42"/>
    <w:rPr>
      <w:smallCaps/>
      <w:color w:val="5A5A5A" w:themeColor="text1" w:themeTint="A5"/>
    </w:rPr>
  </w:style>
  <w:style w:type="table" w:customStyle="1" w:styleId="TableGridLight1">
    <w:name w:val="Table Grid Light1"/>
    <w:basedOn w:val="TableNormal"/>
    <w:uiPriority w:val="89"/>
    <w:rsid w:val="004838EB"/>
    <w:rPr>
      <w:rFonts w:asciiTheme="minorHAnsi" w:eastAsiaTheme="minorHAnsi" w:hAnsiTheme="minorHAnsi" w:cstheme="minorBid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Section-BookBOOK">
    <w:name w:val="Section-Book (BOOK)"/>
    <w:basedOn w:val="Normal"/>
    <w:next w:val="Body-TextTx"/>
    <w:uiPriority w:val="3"/>
    <w:rsid w:val="00E81D42"/>
    <w:pPr>
      <w:widowControl w:val="0"/>
      <w:spacing w:after="120" w:line="240" w:lineRule="auto"/>
      <w:jc w:val="center"/>
      <w:outlineLvl w:val="0"/>
    </w:pPr>
    <w:rPr>
      <w:rFonts w:ascii="Arial" w:hAnsi="Arial" w:cs="Arial"/>
      <w:color w:val="329632"/>
      <w:sz w:val="48"/>
    </w:rPr>
  </w:style>
  <w:style w:type="paragraph" w:customStyle="1" w:styleId="Section-Front-SalesSFS0">
    <w:name w:val="Section-Front-Sales (SFS)"/>
    <w:basedOn w:val="Normal"/>
    <w:next w:val="TitleTtl"/>
    <w:uiPriority w:val="3"/>
    <w:rsid w:val="00E81D42"/>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HalftitleSHT0">
    <w:name w:val="Section-Halftitle (SHT)"/>
    <w:basedOn w:val="Normal"/>
    <w:next w:val="TitleTtl"/>
    <w:uiPriority w:val="3"/>
    <w:rsid w:val="00E81D42"/>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Ad-CardSAC0">
    <w:name w:val="Section-Ad-Card (SAC)"/>
    <w:basedOn w:val="Normal"/>
    <w:next w:val="Main-HeadMHead"/>
    <w:uiPriority w:val="3"/>
    <w:rsid w:val="00E81D42"/>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Series-PageSSP0">
    <w:name w:val="Section-Series-Page (SSP)"/>
    <w:basedOn w:val="Normal"/>
    <w:next w:val="Main-HeadMHead"/>
    <w:uiPriority w:val="3"/>
    <w:rsid w:val="00E81D42"/>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TitlepageSTI0">
    <w:name w:val="Section-Titlepage (STI)"/>
    <w:basedOn w:val="Normal"/>
    <w:next w:val="TitleTtl"/>
    <w:uiPriority w:val="3"/>
    <w:rsid w:val="00E81D42"/>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CopyrightSCR0">
    <w:name w:val="Section-Copyright (SCR)"/>
    <w:basedOn w:val="Normal"/>
    <w:next w:val="Body-TextTx"/>
    <w:uiPriority w:val="3"/>
    <w:rsid w:val="00E81D42"/>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Ebook-CopyrightSECR">
    <w:name w:val="Section-Ebook-Copyright (SECR)"/>
    <w:basedOn w:val="Normal"/>
    <w:next w:val="Body-TextTx"/>
    <w:uiPriority w:val="3"/>
    <w:rsid w:val="00E81D42"/>
    <w:pPr>
      <w:pageBreakBefore/>
      <w:widowControl w:val="0"/>
      <w:pBdr>
        <w:left w:val="single" w:sz="36" w:space="4" w:color="000000"/>
      </w:pBdr>
      <w:shd w:val="clear" w:color="auto" w:fill="800000"/>
      <w:spacing w:after="120" w:line="240" w:lineRule="auto"/>
      <w:jc w:val="center"/>
      <w:outlineLvl w:val="0"/>
    </w:pPr>
    <w:rPr>
      <w:rFonts w:ascii="Arial Black" w:hAnsi="Arial Black"/>
      <w:color w:val="D0D0D0"/>
      <w:sz w:val="32"/>
    </w:rPr>
  </w:style>
  <w:style w:type="paragraph" w:customStyle="1" w:styleId="Section-DedicationSDE0">
    <w:name w:val="Section-Dedication (SDE)"/>
    <w:basedOn w:val="Normal"/>
    <w:next w:val="DedicationDed0"/>
    <w:uiPriority w:val="3"/>
    <w:rsid w:val="00E81D42"/>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EpigraphSEP">
    <w:name w:val="Section-Epigraph (SEP)"/>
    <w:basedOn w:val="Normal"/>
    <w:next w:val="Body-TextTx"/>
    <w:uiPriority w:val="3"/>
    <w:rsid w:val="00E81D42"/>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ContentsSTC0">
    <w:name w:val="Section-Contents (STC)"/>
    <w:basedOn w:val="Normal"/>
    <w:next w:val="Main-HeadMHead"/>
    <w:uiPriority w:val="3"/>
    <w:rsid w:val="00E81D42"/>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ForewordSFW0">
    <w:name w:val="Section-Foreword (SFW)"/>
    <w:basedOn w:val="Normal"/>
    <w:next w:val="Main-HeadMHead"/>
    <w:uiPriority w:val="3"/>
    <w:rsid w:val="00E81D42"/>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PrefaceSPF0">
    <w:name w:val="Section-Preface (SPF)"/>
    <w:basedOn w:val="Normal"/>
    <w:next w:val="Main-HeadMHead"/>
    <w:uiPriority w:val="3"/>
    <w:rsid w:val="00E81D42"/>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Front-Matter-GeneralSFM">
    <w:name w:val="Section-Front-Matter-General (SFM)"/>
    <w:basedOn w:val="Normal"/>
    <w:next w:val="Main-HeadMHead"/>
    <w:uiPriority w:val="3"/>
    <w:rsid w:val="00E81D42"/>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IntroductionSIC">
    <w:name w:val="Section-Introduction (SIC)"/>
    <w:basedOn w:val="Normal"/>
    <w:next w:val="Main-HeadMHead"/>
    <w:uiPriority w:val="3"/>
    <w:rsid w:val="00E81D42"/>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PartSPT0">
    <w:name w:val="Section-Part (SPT)"/>
    <w:basedOn w:val="Normal"/>
    <w:next w:val="TitleTtl"/>
    <w:uiPriority w:val="3"/>
    <w:rsid w:val="00E81D42"/>
    <w:pPr>
      <w:pageBreakBefore/>
      <w:widowControl w:val="0"/>
      <w:pBdr>
        <w:left w:val="single" w:sz="36" w:space="4" w:color="000000"/>
      </w:pBdr>
      <w:shd w:val="clear" w:color="auto" w:fill="FF0080"/>
      <w:spacing w:after="120" w:line="240" w:lineRule="auto"/>
      <w:jc w:val="center"/>
      <w:outlineLvl w:val="0"/>
    </w:pPr>
    <w:rPr>
      <w:rFonts w:ascii="Arial Black" w:hAnsi="Arial Black"/>
      <w:sz w:val="32"/>
    </w:rPr>
  </w:style>
  <w:style w:type="paragraph" w:customStyle="1" w:styleId="Section-ChapterSCP0">
    <w:name w:val="Section-Chapter (SCP)"/>
    <w:basedOn w:val="Normal"/>
    <w:next w:val="TitleTtl"/>
    <w:uiPriority w:val="3"/>
    <w:rsid w:val="00E81D42"/>
    <w:pPr>
      <w:pageBreakBefore/>
      <w:widowControl w:val="0"/>
      <w:pBdr>
        <w:left w:val="single" w:sz="36" w:space="4" w:color="000000"/>
      </w:pBdr>
      <w:shd w:val="clear" w:color="auto" w:fill="C5E0B3"/>
      <w:spacing w:after="120" w:line="240" w:lineRule="auto"/>
      <w:jc w:val="center"/>
      <w:outlineLvl w:val="0"/>
    </w:pPr>
    <w:rPr>
      <w:rFonts w:ascii="Arial Black" w:hAnsi="Arial Black"/>
      <w:sz w:val="32"/>
    </w:rPr>
  </w:style>
  <w:style w:type="paragraph" w:customStyle="1" w:styleId="Section-RecipeSREC">
    <w:name w:val="Section-Recipe (SREC)"/>
    <w:basedOn w:val="Normal"/>
    <w:next w:val="TitleTtl"/>
    <w:uiPriority w:val="3"/>
    <w:rsid w:val="00E81D42"/>
    <w:pPr>
      <w:pageBreakBefore/>
      <w:widowControl w:val="0"/>
      <w:pBdr>
        <w:left w:val="single" w:sz="36" w:space="4" w:color="000000"/>
      </w:pBdr>
      <w:shd w:val="clear" w:color="auto" w:fill="C5E0B3"/>
      <w:spacing w:after="120" w:line="240" w:lineRule="auto"/>
      <w:jc w:val="center"/>
      <w:outlineLvl w:val="0"/>
    </w:pPr>
    <w:rPr>
      <w:rFonts w:ascii="Arial Black" w:hAnsi="Arial Black"/>
      <w:sz w:val="32"/>
    </w:rPr>
  </w:style>
  <w:style w:type="paragraph" w:customStyle="1" w:styleId="Section-InterludeSIN">
    <w:name w:val="Section-Interlude (SIN)"/>
    <w:basedOn w:val="Normal"/>
    <w:next w:val="TitleTtl"/>
    <w:rsid w:val="00D622EC"/>
    <w:pPr>
      <w:pageBreakBefore/>
      <w:widowControl w:val="0"/>
      <w:pBdr>
        <w:left w:val="single" w:sz="36" w:space="4" w:color="000000"/>
      </w:pBdr>
      <w:shd w:val="clear" w:color="auto" w:fill="006600"/>
      <w:spacing w:after="120" w:line="240" w:lineRule="auto"/>
      <w:jc w:val="center"/>
      <w:outlineLvl w:val="0"/>
    </w:pPr>
    <w:rPr>
      <w:rFonts w:ascii="Arial Black" w:hAnsi="Arial Black"/>
      <w:sz w:val="32"/>
    </w:rPr>
  </w:style>
  <w:style w:type="paragraph" w:customStyle="1" w:styleId="Section-ConclusionSCL0">
    <w:name w:val="Section-Conclusion (SCL)"/>
    <w:basedOn w:val="Normal"/>
    <w:next w:val="Main-HeadMHead"/>
    <w:uiPriority w:val="3"/>
    <w:rsid w:val="00E81D42"/>
    <w:pPr>
      <w:pageBreakBefore/>
      <w:widowControl w:val="0"/>
      <w:pBdr>
        <w:left w:val="single" w:sz="36" w:space="4" w:color="000000"/>
      </w:pBdr>
      <w:shd w:val="clear" w:color="auto" w:fill="C5E0B3"/>
      <w:spacing w:after="120" w:line="240" w:lineRule="auto"/>
      <w:jc w:val="center"/>
      <w:outlineLvl w:val="0"/>
    </w:pPr>
    <w:rPr>
      <w:rFonts w:ascii="Arial Black" w:hAnsi="Arial Black"/>
      <w:sz w:val="32"/>
    </w:rPr>
  </w:style>
  <w:style w:type="paragraph" w:customStyle="1" w:styleId="Section-AfterwordSAW0">
    <w:name w:val="Section-Afterword (SAW)"/>
    <w:basedOn w:val="Normal"/>
    <w:next w:val="Main-HeadMHead"/>
    <w:uiPriority w:val="3"/>
    <w:rsid w:val="00E81D42"/>
    <w:pPr>
      <w:pageBreakBefore/>
      <w:widowControl w:val="0"/>
      <w:pBdr>
        <w:left w:val="single" w:sz="36" w:space="4" w:color="000000"/>
      </w:pBdr>
      <w:shd w:val="clear" w:color="auto" w:fill="000080"/>
      <w:spacing w:after="120" w:line="240" w:lineRule="auto"/>
      <w:jc w:val="center"/>
      <w:outlineLvl w:val="0"/>
    </w:pPr>
    <w:rPr>
      <w:rFonts w:ascii="Arial Black" w:hAnsi="Arial Black"/>
      <w:color w:val="D0D0D0"/>
      <w:sz w:val="32"/>
    </w:rPr>
  </w:style>
  <w:style w:type="paragraph" w:customStyle="1" w:styleId="Section-AcknowledgmentsSAK0">
    <w:name w:val="Section-Acknowledgments (SAK)"/>
    <w:basedOn w:val="Normal"/>
    <w:next w:val="Main-HeadMHead"/>
    <w:uiPriority w:val="3"/>
    <w:rsid w:val="00E81D42"/>
    <w:pPr>
      <w:pageBreakBefore/>
      <w:widowControl w:val="0"/>
      <w:pBdr>
        <w:left w:val="single" w:sz="36" w:space="4" w:color="000000"/>
      </w:pBdr>
      <w:shd w:val="clear" w:color="auto" w:fill="000080"/>
      <w:spacing w:after="120" w:line="240" w:lineRule="auto"/>
      <w:jc w:val="center"/>
      <w:outlineLvl w:val="0"/>
    </w:pPr>
    <w:rPr>
      <w:rFonts w:ascii="Arial Black" w:hAnsi="Arial Black"/>
      <w:color w:val="D0D0D0"/>
      <w:sz w:val="32"/>
    </w:rPr>
  </w:style>
  <w:style w:type="paragraph" w:customStyle="1" w:styleId="Section-AppendixSAP0">
    <w:name w:val="Section-Appendix (SAP)"/>
    <w:basedOn w:val="Normal"/>
    <w:next w:val="Main-HeadMHead"/>
    <w:uiPriority w:val="3"/>
    <w:rsid w:val="00E81D42"/>
    <w:pPr>
      <w:pageBreakBefore/>
      <w:widowControl w:val="0"/>
      <w:pBdr>
        <w:left w:val="single" w:sz="36" w:space="4" w:color="000000"/>
      </w:pBdr>
      <w:shd w:val="clear" w:color="auto" w:fill="000080"/>
      <w:spacing w:after="120" w:line="240" w:lineRule="auto"/>
      <w:jc w:val="center"/>
      <w:outlineLvl w:val="0"/>
    </w:pPr>
    <w:rPr>
      <w:rFonts w:ascii="Arial Black" w:hAnsi="Arial Black"/>
      <w:color w:val="D0D0D0"/>
      <w:sz w:val="32"/>
    </w:rPr>
  </w:style>
  <w:style w:type="paragraph" w:customStyle="1" w:styleId="Section-GlossarySGL0">
    <w:name w:val="Section-Glossary (SGL)"/>
    <w:basedOn w:val="Normal"/>
    <w:next w:val="Main-HeadMHead"/>
    <w:uiPriority w:val="3"/>
    <w:rsid w:val="00E81D42"/>
    <w:pPr>
      <w:pageBreakBefore/>
      <w:widowControl w:val="0"/>
      <w:pBdr>
        <w:left w:val="single" w:sz="36" w:space="4" w:color="000000"/>
      </w:pBdr>
      <w:shd w:val="clear" w:color="auto" w:fill="000080"/>
      <w:spacing w:after="120" w:line="240" w:lineRule="auto"/>
      <w:jc w:val="center"/>
      <w:outlineLvl w:val="0"/>
    </w:pPr>
    <w:rPr>
      <w:rFonts w:ascii="Arial Black" w:hAnsi="Arial Black"/>
      <w:color w:val="D0D0D0"/>
      <w:sz w:val="32"/>
    </w:rPr>
  </w:style>
  <w:style w:type="paragraph" w:customStyle="1" w:styleId="Section-Excerpt-ChapterSEC0">
    <w:name w:val="Section-Excerpt-Chapter (SEC)"/>
    <w:basedOn w:val="Normal"/>
    <w:next w:val="TitleTtl"/>
    <w:uiPriority w:val="3"/>
    <w:rsid w:val="00E81D42"/>
    <w:pPr>
      <w:pageBreakBefore/>
      <w:widowControl w:val="0"/>
      <w:pBdr>
        <w:left w:val="single" w:sz="36" w:space="4" w:color="000000"/>
      </w:pBdr>
      <w:shd w:val="clear" w:color="auto" w:fill="000080"/>
      <w:spacing w:after="120" w:line="240" w:lineRule="auto"/>
      <w:jc w:val="center"/>
      <w:outlineLvl w:val="0"/>
    </w:pPr>
    <w:rPr>
      <w:rFonts w:ascii="Arial Black" w:hAnsi="Arial Black"/>
      <w:color w:val="D0D0D0"/>
      <w:sz w:val="32"/>
    </w:rPr>
  </w:style>
  <w:style w:type="paragraph" w:customStyle="1" w:styleId="Section-Excerpt-OpenerSEO0">
    <w:name w:val="Section-Excerpt-Opener (SEO)"/>
    <w:basedOn w:val="Normal"/>
    <w:next w:val="Main-HeadMHead"/>
    <w:uiPriority w:val="3"/>
    <w:rsid w:val="00E81D42"/>
    <w:pPr>
      <w:pageBreakBefore/>
      <w:widowControl w:val="0"/>
      <w:pBdr>
        <w:left w:val="single" w:sz="36" w:space="4" w:color="000000"/>
      </w:pBdr>
      <w:shd w:val="clear" w:color="auto" w:fill="000080"/>
      <w:spacing w:after="120" w:line="240" w:lineRule="auto"/>
      <w:jc w:val="center"/>
      <w:outlineLvl w:val="0"/>
    </w:pPr>
    <w:rPr>
      <w:rFonts w:ascii="Arial Black" w:hAnsi="Arial Black"/>
      <w:color w:val="D0D0D0"/>
      <w:sz w:val="32"/>
    </w:rPr>
  </w:style>
  <w:style w:type="paragraph" w:customStyle="1" w:styleId="Section-BibliographySBI0">
    <w:name w:val="Section-Bibliography (SBI)"/>
    <w:basedOn w:val="Normal"/>
    <w:next w:val="Main-HeadMHead"/>
    <w:uiPriority w:val="3"/>
    <w:rsid w:val="00E81D42"/>
    <w:pPr>
      <w:pageBreakBefore/>
      <w:widowControl w:val="0"/>
      <w:pBdr>
        <w:left w:val="single" w:sz="36" w:space="4" w:color="000000"/>
      </w:pBdr>
      <w:shd w:val="clear" w:color="auto" w:fill="000080"/>
      <w:spacing w:after="120" w:line="240" w:lineRule="auto"/>
      <w:jc w:val="center"/>
      <w:outlineLvl w:val="0"/>
    </w:pPr>
    <w:rPr>
      <w:rFonts w:ascii="Arial Black" w:hAnsi="Arial Black"/>
      <w:color w:val="D0D0D0"/>
      <w:sz w:val="32"/>
    </w:rPr>
  </w:style>
  <w:style w:type="paragraph" w:customStyle="1" w:styleId="Section-NotesSNT0">
    <w:name w:val="Section-Notes (SNT)"/>
    <w:basedOn w:val="Normal"/>
    <w:next w:val="Main-HeadMHead"/>
    <w:uiPriority w:val="3"/>
    <w:rsid w:val="00E81D42"/>
    <w:pPr>
      <w:pageBreakBefore/>
      <w:widowControl w:val="0"/>
      <w:pBdr>
        <w:left w:val="single" w:sz="36" w:space="4" w:color="000000"/>
      </w:pBdr>
      <w:shd w:val="clear" w:color="auto" w:fill="000080"/>
      <w:spacing w:after="120" w:line="240" w:lineRule="auto"/>
      <w:jc w:val="center"/>
      <w:outlineLvl w:val="0"/>
    </w:pPr>
    <w:rPr>
      <w:rFonts w:ascii="Arial Black" w:hAnsi="Arial Black"/>
      <w:color w:val="D0D0D0"/>
      <w:sz w:val="32"/>
    </w:rPr>
  </w:style>
  <w:style w:type="paragraph" w:customStyle="1" w:styleId="Section-About-AuthorSAA0">
    <w:name w:val="Section-About-Author (SAA)"/>
    <w:basedOn w:val="Normal"/>
    <w:next w:val="Main-HeadMHead"/>
    <w:uiPriority w:val="3"/>
    <w:rsid w:val="00E81D42"/>
    <w:pPr>
      <w:pageBreakBefore/>
      <w:widowControl w:val="0"/>
      <w:pBdr>
        <w:left w:val="single" w:sz="36" w:space="4" w:color="000000"/>
      </w:pBdr>
      <w:shd w:val="clear" w:color="auto" w:fill="800000"/>
      <w:spacing w:after="120" w:line="240" w:lineRule="auto"/>
      <w:jc w:val="center"/>
      <w:outlineLvl w:val="0"/>
    </w:pPr>
    <w:rPr>
      <w:rFonts w:ascii="Arial Black" w:hAnsi="Arial Black"/>
      <w:color w:val="D0D0D0"/>
      <w:sz w:val="32"/>
    </w:rPr>
  </w:style>
  <w:style w:type="paragraph" w:customStyle="1" w:styleId="Section-Back-AdSBA0">
    <w:name w:val="Section-Back-Ad (SBA)"/>
    <w:basedOn w:val="Normal"/>
    <w:next w:val="TitleTtl"/>
    <w:uiPriority w:val="3"/>
    <w:rsid w:val="00E81D42"/>
    <w:pPr>
      <w:pageBreakBefore/>
      <w:widowControl w:val="0"/>
      <w:pBdr>
        <w:left w:val="single" w:sz="36" w:space="4" w:color="000000"/>
      </w:pBdr>
      <w:shd w:val="clear" w:color="auto" w:fill="000080"/>
      <w:spacing w:after="120" w:line="240" w:lineRule="auto"/>
      <w:jc w:val="center"/>
      <w:outlineLvl w:val="0"/>
    </w:pPr>
    <w:rPr>
      <w:rFonts w:ascii="Arial Black" w:hAnsi="Arial Black"/>
      <w:color w:val="D0D0D0"/>
      <w:sz w:val="32"/>
    </w:rPr>
  </w:style>
  <w:style w:type="paragraph" w:customStyle="1" w:styleId="Section-IndexSIN0">
    <w:name w:val="Section-Index (SIN)"/>
    <w:basedOn w:val="Normal"/>
    <w:next w:val="Main-HeadMHead"/>
    <w:uiPriority w:val="3"/>
    <w:rsid w:val="00E81D42"/>
    <w:pPr>
      <w:pageBreakBefore/>
      <w:widowControl w:val="0"/>
      <w:pBdr>
        <w:left w:val="single" w:sz="36" w:space="4" w:color="000000"/>
      </w:pBdr>
      <w:shd w:val="clear" w:color="auto" w:fill="000080"/>
      <w:spacing w:after="120" w:line="240" w:lineRule="auto"/>
      <w:jc w:val="center"/>
      <w:outlineLvl w:val="0"/>
    </w:pPr>
    <w:rPr>
      <w:rFonts w:ascii="Arial Black" w:hAnsi="Arial Black"/>
      <w:color w:val="D0D0D0"/>
      <w:sz w:val="32"/>
    </w:rPr>
  </w:style>
  <w:style w:type="paragraph" w:customStyle="1" w:styleId="Section-Back-Matter-GeneralSBM">
    <w:name w:val="Section-Back-Matter-General (SBM)"/>
    <w:basedOn w:val="Normal"/>
    <w:next w:val="Main-HeadMHead"/>
    <w:uiPriority w:val="3"/>
    <w:rsid w:val="00E81D42"/>
    <w:pPr>
      <w:pageBreakBefore/>
      <w:widowControl w:val="0"/>
      <w:pBdr>
        <w:left w:val="single" w:sz="36" w:space="4" w:color="000000"/>
      </w:pBdr>
      <w:shd w:val="clear" w:color="auto" w:fill="000080"/>
      <w:spacing w:after="120" w:line="240" w:lineRule="auto"/>
      <w:jc w:val="center"/>
      <w:outlineLvl w:val="0"/>
    </w:pPr>
    <w:rPr>
      <w:rFonts w:ascii="Arial Black" w:hAnsi="Arial Black"/>
      <w:color w:val="D0D0D0"/>
      <w:sz w:val="32"/>
    </w:rPr>
  </w:style>
  <w:style w:type="paragraph" w:customStyle="1" w:styleId="NumberNum">
    <w:name w:val="Number (Num)"/>
    <w:basedOn w:val="Normal"/>
    <w:next w:val="TitleTtl"/>
    <w:qFormat/>
    <w:rsid w:val="00E81D42"/>
    <w:pPr>
      <w:widowControl w:val="0"/>
      <w:pBdr>
        <w:left w:val="dotted" w:sz="36" w:space="4" w:color="C5E0B3"/>
      </w:pBdr>
      <w:spacing w:before="120" w:after="120" w:line="480" w:lineRule="auto"/>
      <w:jc w:val="center"/>
      <w:outlineLvl w:val="2"/>
    </w:pPr>
    <w:rPr>
      <w:rFonts w:ascii="Arial Black" w:hAnsi="Arial Black"/>
      <w:sz w:val="36"/>
    </w:rPr>
  </w:style>
  <w:style w:type="paragraph" w:customStyle="1" w:styleId="TitleTtl">
    <w:name w:val="Title (Ttl)"/>
    <w:basedOn w:val="Normal"/>
    <w:next w:val="Body-TextTx"/>
    <w:qFormat/>
    <w:rsid w:val="00E81D42"/>
    <w:pPr>
      <w:widowControl w:val="0"/>
      <w:pBdr>
        <w:left w:val="dotted" w:sz="36" w:space="4" w:color="C5E0B3"/>
      </w:pBdr>
      <w:spacing w:before="120" w:after="120" w:line="480" w:lineRule="auto"/>
      <w:jc w:val="center"/>
      <w:outlineLvl w:val="2"/>
    </w:pPr>
    <w:rPr>
      <w:rFonts w:ascii="Arial" w:hAnsi="Arial" w:cs="Arial"/>
      <w:sz w:val="48"/>
    </w:rPr>
  </w:style>
  <w:style w:type="paragraph" w:customStyle="1" w:styleId="Main-HeadMHead">
    <w:name w:val="Main-Head (MHead)"/>
    <w:basedOn w:val="Normal"/>
    <w:next w:val="Body-TextTx"/>
    <w:qFormat/>
    <w:rsid w:val="00E81D42"/>
    <w:pPr>
      <w:widowControl w:val="0"/>
      <w:pBdr>
        <w:left w:val="dotted" w:sz="36" w:space="4" w:color="C5E0B3"/>
      </w:pBdr>
      <w:spacing w:before="120" w:after="120" w:line="480" w:lineRule="auto"/>
      <w:jc w:val="center"/>
      <w:outlineLvl w:val="2"/>
    </w:pPr>
    <w:rPr>
      <w:rFonts w:ascii="Arial Black" w:hAnsi="Arial Black"/>
      <w:sz w:val="40"/>
    </w:rPr>
  </w:style>
  <w:style w:type="paragraph" w:customStyle="1" w:styleId="SubtitleSttl">
    <w:name w:val="Subtitle (Sttl)"/>
    <w:basedOn w:val="Normal"/>
    <w:next w:val="Body-TextTx"/>
    <w:rsid w:val="00E81D42"/>
    <w:pPr>
      <w:widowControl w:val="0"/>
      <w:pBdr>
        <w:left w:val="dotted" w:sz="36" w:space="4" w:color="C5E0B3"/>
      </w:pBdr>
      <w:spacing w:before="120" w:after="120" w:line="480" w:lineRule="auto"/>
      <w:contextualSpacing/>
      <w:jc w:val="center"/>
    </w:pPr>
    <w:rPr>
      <w:rFonts w:ascii="Times New Roman" w:hAnsi="Times New Roman" w:cs="Times New Roman"/>
      <w:sz w:val="36"/>
    </w:rPr>
  </w:style>
  <w:style w:type="paragraph" w:customStyle="1" w:styleId="Author1Au1">
    <w:name w:val="Author1 (Au1)"/>
    <w:basedOn w:val="Normal"/>
    <w:next w:val="Body-TextTx"/>
    <w:rsid w:val="00E81D42"/>
    <w:pPr>
      <w:widowControl w:val="0"/>
      <w:pBdr>
        <w:left w:val="dotted" w:sz="36" w:space="4" w:color="C5E0B3"/>
      </w:pBdr>
      <w:spacing w:before="120" w:after="120" w:line="480" w:lineRule="auto"/>
      <w:contextualSpacing/>
      <w:jc w:val="center"/>
    </w:pPr>
    <w:rPr>
      <w:rFonts w:ascii="Times New Roman" w:hAnsi="Times New Roman" w:cs="Times New Roman"/>
      <w:sz w:val="28"/>
    </w:rPr>
  </w:style>
  <w:style w:type="paragraph" w:customStyle="1" w:styleId="Author2Au2">
    <w:name w:val="Author2 (Au2)"/>
    <w:basedOn w:val="Normal"/>
    <w:next w:val="Body-TextTx"/>
    <w:rsid w:val="00E81D42"/>
    <w:pPr>
      <w:widowControl w:val="0"/>
      <w:pBdr>
        <w:left w:val="dotted" w:sz="36" w:space="4" w:color="C5E0B3"/>
      </w:pBdr>
      <w:spacing w:before="120" w:after="120" w:line="480" w:lineRule="auto"/>
      <w:contextualSpacing/>
      <w:jc w:val="center"/>
    </w:pPr>
    <w:rPr>
      <w:rFonts w:ascii="Times New Roman" w:hAnsi="Times New Roman" w:cs="Times New Roman"/>
      <w:sz w:val="28"/>
    </w:rPr>
  </w:style>
  <w:style w:type="paragraph" w:customStyle="1" w:styleId="Author3Au3">
    <w:name w:val="Author3 (Au3)"/>
    <w:basedOn w:val="Normal"/>
    <w:next w:val="Body-TextTx"/>
    <w:rsid w:val="00E81D42"/>
    <w:pPr>
      <w:widowControl w:val="0"/>
      <w:pBdr>
        <w:left w:val="dotted" w:sz="36" w:space="4" w:color="C5E0B3"/>
      </w:pBdr>
      <w:spacing w:before="120" w:after="120" w:line="480" w:lineRule="auto"/>
      <w:contextualSpacing/>
      <w:jc w:val="center"/>
    </w:pPr>
    <w:rPr>
      <w:rFonts w:ascii="Times New Roman" w:hAnsi="Times New Roman" w:cs="Times New Roman"/>
      <w:sz w:val="28"/>
    </w:rPr>
  </w:style>
  <w:style w:type="paragraph" w:customStyle="1" w:styleId="A-HeadAhead">
    <w:name w:val="A-Head (Ahead)"/>
    <w:basedOn w:val="Normal"/>
    <w:next w:val="Body-TextTx"/>
    <w:qFormat/>
    <w:rsid w:val="00E81D42"/>
    <w:pPr>
      <w:widowControl w:val="0"/>
      <w:pBdr>
        <w:left w:val="dotted" w:sz="36" w:space="4" w:color="C5E0B3"/>
      </w:pBdr>
      <w:spacing w:before="120" w:after="120" w:line="480" w:lineRule="auto"/>
      <w:outlineLvl w:val="3"/>
    </w:pPr>
    <w:rPr>
      <w:rFonts w:ascii="Arial Black" w:hAnsi="Arial Black"/>
      <w:sz w:val="32"/>
    </w:rPr>
  </w:style>
  <w:style w:type="paragraph" w:customStyle="1" w:styleId="B-HeadBhead">
    <w:name w:val="B-Head (Bhead)"/>
    <w:basedOn w:val="Normal"/>
    <w:next w:val="Body-TextTx"/>
    <w:qFormat/>
    <w:rsid w:val="00E81D42"/>
    <w:pPr>
      <w:widowControl w:val="0"/>
      <w:pBdr>
        <w:left w:val="dotted" w:sz="36" w:space="4" w:color="C5E0B3"/>
      </w:pBdr>
      <w:spacing w:before="120" w:after="120" w:line="480" w:lineRule="auto"/>
      <w:outlineLvl w:val="4"/>
    </w:pPr>
    <w:rPr>
      <w:rFonts w:ascii="Arial" w:hAnsi="Arial" w:cs="Arial"/>
      <w:sz w:val="32"/>
    </w:rPr>
  </w:style>
  <w:style w:type="paragraph" w:customStyle="1" w:styleId="C-HeadChead">
    <w:name w:val="C-Head (Chead)"/>
    <w:basedOn w:val="Normal"/>
    <w:next w:val="Body-TextTx"/>
    <w:rsid w:val="00E81D42"/>
    <w:pPr>
      <w:widowControl w:val="0"/>
      <w:pBdr>
        <w:left w:val="dotted" w:sz="36" w:space="4" w:color="C5E0B3"/>
      </w:pBdr>
      <w:spacing w:before="120" w:after="120" w:line="480" w:lineRule="auto"/>
      <w:outlineLvl w:val="5"/>
    </w:pPr>
    <w:rPr>
      <w:rFonts w:ascii="Arial Narrow" w:hAnsi="Arial Narrow"/>
      <w:sz w:val="32"/>
    </w:rPr>
  </w:style>
  <w:style w:type="paragraph" w:customStyle="1" w:styleId="D-HeadDhead">
    <w:name w:val="D-Head (Dhead)"/>
    <w:basedOn w:val="Normal"/>
    <w:next w:val="Body-TextTx"/>
    <w:rsid w:val="00E81D42"/>
    <w:pPr>
      <w:widowControl w:val="0"/>
      <w:pBdr>
        <w:left w:val="dotted" w:sz="36" w:space="4" w:color="C5E0B3"/>
      </w:pBdr>
      <w:spacing w:before="120" w:after="120" w:line="480" w:lineRule="auto"/>
      <w:outlineLvl w:val="6"/>
    </w:pPr>
    <w:rPr>
      <w:rFonts w:ascii="Arial Black" w:hAnsi="Arial Black"/>
      <w:sz w:val="28"/>
    </w:rPr>
  </w:style>
  <w:style w:type="paragraph" w:customStyle="1" w:styleId="E-HeadEhead">
    <w:name w:val="E-Head (Ehead)"/>
    <w:basedOn w:val="Normal"/>
    <w:next w:val="Body-TextTx"/>
    <w:rsid w:val="00E81D42"/>
    <w:pPr>
      <w:widowControl w:val="0"/>
      <w:pBdr>
        <w:left w:val="dotted" w:sz="36" w:space="4" w:color="C5E0B3"/>
      </w:pBdr>
      <w:spacing w:before="120" w:after="120" w:line="480" w:lineRule="auto"/>
      <w:outlineLvl w:val="7"/>
    </w:pPr>
    <w:rPr>
      <w:rFonts w:ascii="Arial" w:hAnsi="Arial" w:cs="Arial"/>
      <w:sz w:val="28"/>
    </w:rPr>
  </w:style>
  <w:style w:type="paragraph" w:customStyle="1" w:styleId="F-HeadFhead">
    <w:name w:val="F-Head (Fhead)"/>
    <w:basedOn w:val="Normal"/>
    <w:next w:val="Body-TextTx"/>
    <w:rsid w:val="00E81D42"/>
    <w:pPr>
      <w:widowControl w:val="0"/>
      <w:pBdr>
        <w:left w:val="dotted" w:sz="36" w:space="4" w:color="C5E0B3"/>
      </w:pBdr>
      <w:spacing w:before="120" w:after="120" w:line="480" w:lineRule="auto"/>
      <w:outlineLvl w:val="8"/>
    </w:pPr>
    <w:rPr>
      <w:rFonts w:ascii="Arial Narrow" w:hAnsi="Arial Narrow"/>
      <w:sz w:val="28"/>
    </w:rPr>
  </w:style>
  <w:style w:type="paragraph" w:customStyle="1" w:styleId="Body-TextTx">
    <w:name w:val="Body-Text (Tx)"/>
    <w:basedOn w:val="Normal"/>
    <w:qFormat/>
    <w:rsid w:val="00E81D42"/>
    <w:pPr>
      <w:widowControl w:val="0"/>
      <w:pBdr>
        <w:left w:val="single" w:sz="36" w:space="4" w:color="C5E0B3"/>
      </w:pBdr>
      <w:spacing w:before="120" w:after="120" w:line="480" w:lineRule="auto"/>
      <w:ind w:firstLine="720"/>
      <w:contextualSpacing/>
    </w:pPr>
    <w:rPr>
      <w:rFonts w:ascii="Times New Roman" w:hAnsi="Times New Roman" w:cs="Times New Roman"/>
      <w:sz w:val="24"/>
    </w:rPr>
  </w:style>
  <w:style w:type="paragraph" w:customStyle="1" w:styleId="Body-Text-ContinuedTxc">
    <w:name w:val="Body-Text-Continued (Txc)"/>
    <w:basedOn w:val="Normal"/>
    <w:next w:val="Body-TextTx"/>
    <w:rsid w:val="00E81D42"/>
    <w:pPr>
      <w:widowControl w:val="0"/>
      <w:pBdr>
        <w:left w:val="single" w:sz="36" w:space="4" w:color="C5E0B3"/>
      </w:pBdr>
      <w:spacing w:before="120" w:after="120" w:line="480" w:lineRule="auto"/>
    </w:pPr>
    <w:rPr>
      <w:rFonts w:ascii="Times New Roman" w:hAnsi="Times New Roman" w:cs="Times New Roman"/>
      <w:sz w:val="24"/>
    </w:rPr>
  </w:style>
  <w:style w:type="paragraph" w:customStyle="1" w:styleId="Verse1Vrs1">
    <w:name w:val="Verse1 (Vrs1)"/>
    <w:basedOn w:val="Normal"/>
    <w:qFormat/>
    <w:rsid w:val="00E81D42"/>
    <w:pPr>
      <w:widowControl w:val="0"/>
      <w:pBdr>
        <w:left w:val="single" w:sz="36" w:space="4" w:color="C5E0B3"/>
      </w:pBdr>
      <w:spacing w:before="120" w:after="120" w:line="480" w:lineRule="auto"/>
      <w:ind w:left="720"/>
      <w:contextualSpacing/>
    </w:pPr>
    <w:rPr>
      <w:rFonts w:ascii="Times New Roman" w:hAnsi="Times New Roman" w:cs="Times New Roman"/>
      <w:sz w:val="24"/>
    </w:rPr>
  </w:style>
  <w:style w:type="paragraph" w:customStyle="1" w:styleId="Verse1-indent1Vrs1-i1">
    <w:name w:val="Verse1-indent1 (Vrs1-i1)"/>
    <w:basedOn w:val="Normal"/>
    <w:next w:val="Verse1Vrs1"/>
    <w:rsid w:val="00E81D42"/>
    <w:pPr>
      <w:widowControl w:val="0"/>
      <w:pBdr>
        <w:left w:val="single" w:sz="36" w:space="4" w:color="C5E0B3"/>
      </w:pBdr>
      <w:spacing w:before="120" w:after="120" w:line="480" w:lineRule="auto"/>
      <w:ind w:left="1440"/>
      <w:contextualSpacing/>
    </w:pPr>
    <w:rPr>
      <w:rFonts w:ascii="Times New Roman" w:hAnsi="Times New Roman" w:cs="Times New Roman"/>
      <w:sz w:val="24"/>
    </w:rPr>
  </w:style>
  <w:style w:type="paragraph" w:customStyle="1" w:styleId="Verse1-indent2Vrs1-i2">
    <w:name w:val="Verse1-indent2 (Vrs1-i2)"/>
    <w:basedOn w:val="Normal"/>
    <w:next w:val="Verse1Vrs1"/>
    <w:rsid w:val="00E81D42"/>
    <w:pPr>
      <w:widowControl w:val="0"/>
      <w:pBdr>
        <w:left w:val="single" w:sz="36" w:space="4" w:color="C5E0B3"/>
      </w:pBdr>
      <w:spacing w:before="120" w:after="120" w:line="480" w:lineRule="auto"/>
      <w:ind w:left="2160"/>
      <w:contextualSpacing/>
    </w:pPr>
    <w:rPr>
      <w:rFonts w:ascii="Times New Roman" w:hAnsi="Times New Roman" w:cs="Times New Roman"/>
      <w:sz w:val="24"/>
    </w:rPr>
  </w:style>
  <w:style w:type="paragraph" w:customStyle="1" w:styleId="Verse1-indent3Vrs1-i3">
    <w:name w:val="Verse1-indent3 (Vrs1-i3)"/>
    <w:basedOn w:val="Normal"/>
    <w:next w:val="Verse1Vrs1"/>
    <w:rsid w:val="00E81D42"/>
    <w:pPr>
      <w:widowControl w:val="0"/>
      <w:pBdr>
        <w:left w:val="single" w:sz="36" w:space="4" w:color="C5E0B3"/>
      </w:pBdr>
      <w:spacing w:before="120" w:after="120" w:line="480" w:lineRule="auto"/>
      <w:ind w:left="2880"/>
      <w:contextualSpacing/>
    </w:pPr>
    <w:rPr>
      <w:rFonts w:ascii="Times New Roman" w:hAnsi="Times New Roman" w:cs="Times New Roman"/>
      <w:sz w:val="24"/>
    </w:rPr>
  </w:style>
  <w:style w:type="paragraph" w:customStyle="1" w:styleId="Verse2Vrs2">
    <w:name w:val="Verse2 (Vrs2)"/>
    <w:basedOn w:val="Normal"/>
    <w:qFormat/>
    <w:rsid w:val="00E81D42"/>
    <w:pPr>
      <w:widowControl w:val="0"/>
      <w:pBdr>
        <w:left w:val="double" w:sz="18" w:space="4" w:color="C5E0B3"/>
      </w:pBdr>
      <w:spacing w:before="120" w:after="120" w:line="480" w:lineRule="auto"/>
      <w:ind w:left="720"/>
      <w:contextualSpacing/>
    </w:pPr>
    <w:rPr>
      <w:rFonts w:ascii="Times New Roman" w:hAnsi="Times New Roman" w:cs="Times New Roman"/>
      <w:sz w:val="24"/>
    </w:rPr>
  </w:style>
  <w:style w:type="paragraph" w:customStyle="1" w:styleId="Verse2-indent1Vrs2-i1">
    <w:name w:val="Verse2-indent1 (Vrs2-i1)"/>
    <w:basedOn w:val="Normal"/>
    <w:next w:val="Verse2Vrs2"/>
    <w:rsid w:val="00E81D42"/>
    <w:pPr>
      <w:widowControl w:val="0"/>
      <w:pBdr>
        <w:left w:val="double" w:sz="18" w:space="4" w:color="C5E0B3"/>
      </w:pBdr>
      <w:spacing w:before="120" w:after="120" w:line="480" w:lineRule="auto"/>
      <w:ind w:left="1440"/>
      <w:contextualSpacing/>
    </w:pPr>
    <w:rPr>
      <w:rFonts w:ascii="Times New Roman" w:hAnsi="Times New Roman" w:cs="Times New Roman"/>
      <w:sz w:val="24"/>
    </w:rPr>
  </w:style>
  <w:style w:type="paragraph" w:customStyle="1" w:styleId="Verse2-indent2Vrs2-i2">
    <w:name w:val="Verse2-indent2 (Vrs2-i2)"/>
    <w:basedOn w:val="Normal"/>
    <w:next w:val="Verse2Vrs2"/>
    <w:rsid w:val="00E81D42"/>
    <w:pPr>
      <w:widowControl w:val="0"/>
      <w:pBdr>
        <w:left w:val="double" w:sz="18" w:space="4" w:color="C5E0B3"/>
      </w:pBdr>
      <w:spacing w:before="120" w:after="120" w:line="480" w:lineRule="auto"/>
      <w:ind w:left="2160"/>
      <w:contextualSpacing/>
    </w:pPr>
    <w:rPr>
      <w:rFonts w:ascii="Times New Roman" w:hAnsi="Times New Roman" w:cs="Times New Roman"/>
      <w:sz w:val="24"/>
    </w:rPr>
  </w:style>
  <w:style w:type="paragraph" w:customStyle="1" w:styleId="Verse2-indent3Vrs2-i3">
    <w:name w:val="Verse2-indent3 (Vrs2-i3)"/>
    <w:basedOn w:val="Normal"/>
    <w:next w:val="Verse2Vrs2"/>
    <w:rsid w:val="00E81D42"/>
    <w:pPr>
      <w:widowControl w:val="0"/>
      <w:pBdr>
        <w:left w:val="double" w:sz="18" w:space="4" w:color="C5E0B3"/>
      </w:pBdr>
      <w:spacing w:before="120" w:after="120" w:line="480" w:lineRule="auto"/>
      <w:ind w:left="2880"/>
      <w:contextualSpacing/>
    </w:pPr>
    <w:rPr>
      <w:rFonts w:ascii="Times New Roman" w:hAnsi="Times New Roman" w:cs="Times New Roman"/>
      <w:sz w:val="24"/>
    </w:rPr>
  </w:style>
  <w:style w:type="paragraph" w:customStyle="1" w:styleId="QuotationQuo">
    <w:name w:val="Quotation (Quo)"/>
    <w:basedOn w:val="Normal"/>
    <w:rsid w:val="00E81D42"/>
    <w:pPr>
      <w:widowControl w:val="0"/>
      <w:pBdr>
        <w:left w:val="single" w:sz="36" w:space="4" w:color="C5E0B3"/>
      </w:pBdr>
      <w:spacing w:before="120" w:after="120" w:line="480" w:lineRule="auto"/>
      <w:ind w:left="720" w:firstLine="720"/>
      <w:contextualSpacing/>
    </w:pPr>
    <w:rPr>
      <w:rFonts w:ascii="Times New Roman" w:hAnsi="Times New Roman" w:cs="Times New Roman"/>
      <w:sz w:val="24"/>
    </w:rPr>
  </w:style>
  <w:style w:type="paragraph" w:customStyle="1" w:styleId="Extract1Ext1">
    <w:name w:val="Extract1 (Ext1)"/>
    <w:basedOn w:val="Normal"/>
    <w:qFormat/>
    <w:rsid w:val="00E81D42"/>
    <w:pPr>
      <w:widowControl w:val="0"/>
      <w:pBdr>
        <w:left w:val="single" w:sz="36" w:space="4" w:color="C5E0B3"/>
      </w:pBdr>
      <w:spacing w:before="120" w:after="120" w:line="480" w:lineRule="auto"/>
      <w:ind w:left="720" w:firstLine="720"/>
      <w:contextualSpacing/>
    </w:pPr>
    <w:rPr>
      <w:rFonts w:ascii="Times New Roman" w:hAnsi="Times New Roman" w:cs="Times New Roman"/>
      <w:sz w:val="24"/>
    </w:rPr>
  </w:style>
  <w:style w:type="paragraph" w:customStyle="1" w:styleId="Extract2Ext2">
    <w:name w:val="Extract2 (Ext2)"/>
    <w:basedOn w:val="Normal"/>
    <w:qFormat/>
    <w:rsid w:val="00E81D42"/>
    <w:pPr>
      <w:widowControl w:val="0"/>
      <w:pBdr>
        <w:left w:val="double" w:sz="18" w:space="4" w:color="C5E0B3"/>
      </w:pBdr>
      <w:spacing w:before="120" w:after="120" w:line="480" w:lineRule="auto"/>
      <w:ind w:left="720" w:firstLine="720"/>
      <w:contextualSpacing/>
    </w:pPr>
    <w:rPr>
      <w:rFonts w:ascii="Times New Roman" w:hAnsi="Times New Roman" w:cs="Times New Roman"/>
      <w:sz w:val="24"/>
    </w:rPr>
  </w:style>
  <w:style w:type="paragraph" w:customStyle="1" w:styleId="SourceSrc">
    <w:name w:val="Source (Src)"/>
    <w:basedOn w:val="Normal"/>
    <w:next w:val="Body-TextTx"/>
    <w:rsid w:val="00E81D42"/>
    <w:pPr>
      <w:widowControl w:val="0"/>
      <w:pBdr>
        <w:left w:val="single" w:sz="36" w:space="4" w:color="C5E0B3"/>
      </w:pBdr>
      <w:spacing w:before="120" w:after="120" w:line="480" w:lineRule="auto"/>
      <w:ind w:left="720"/>
      <w:contextualSpacing/>
      <w:jc w:val="right"/>
    </w:pPr>
    <w:rPr>
      <w:rFonts w:ascii="Times New Roman" w:hAnsi="Times New Roman" w:cs="Times New Roman"/>
      <w:sz w:val="24"/>
    </w:rPr>
  </w:style>
  <w:style w:type="paragraph" w:customStyle="1" w:styleId="Epigraph-Non-VerseEpi0">
    <w:name w:val="Epigraph-Non-Verse (Epi)"/>
    <w:basedOn w:val="Normal"/>
    <w:qFormat/>
    <w:rsid w:val="00E81D42"/>
    <w:pPr>
      <w:widowControl w:val="0"/>
      <w:pBdr>
        <w:left w:val="single" w:sz="36" w:space="4" w:color="C5E0B3"/>
      </w:pBdr>
      <w:spacing w:before="120" w:after="120" w:line="480" w:lineRule="auto"/>
      <w:ind w:left="720" w:firstLine="720"/>
      <w:contextualSpacing/>
    </w:pPr>
    <w:rPr>
      <w:rFonts w:ascii="Times New Roman" w:hAnsi="Times New Roman" w:cs="Times New Roman"/>
      <w:sz w:val="24"/>
    </w:rPr>
  </w:style>
  <w:style w:type="paragraph" w:customStyle="1" w:styleId="Epigraph-VerseEpiv0">
    <w:name w:val="Epigraph-Verse (Epiv)"/>
    <w:basedOn w:val="Normal"/>
    <w:qFormat/>
    <w:rsid w:val="00E81D42"/>
    <w:pPr>
      <w:widowControl w:val="0"/>
      <w:pBdr>
        <w:left w:val="single" w:sz="36" w:space="4" w:color="C5E0B3"/>
      </w:pBdr>
      <w:spacing w:before="120" w:after="120" w:line="480" w:lineRule="auto"/>
      <w:ind w:left="720"/>
      <w:contextualSpacing/>
    </w:pPr>
    <w:rPr>
      <w:rFonts w:ascii="Times New Roman" w:hAnsi="Times New Roman" w:cs="Times New Roman"/>
      <w:sz w:val="24"/>
    </w:rPr>
  </w:style>
  <w:style w:type="paragraph" w:customStyle="1" w:styleId="Epigraph-SourceEpisrc">
    <w:name w:val="Epigraph-Source (Episrc)"/>
    <w:basedOn w:val="Normal"/>
    <w:next w:val="Body-TextTx"/>
    <w:qFormat/>
    <w:rsid w:val="00E81D42"/>
    <w:pPr>
      <w:widowControl w:val="0"/>
      <w:pBdr>
        <w:left w:val="single" w:sz="36" w:space="4" w:color="C5E0B3"/>
      </w:pBdr>
      <w:spacing w:before="120" w:after="120" w:line="480" w:lineRule="auto"/>
      <w:ind w:left="720"/>
      <w:contextualSpacing/>
      <w:jc w:val="right"/>
    </w:pPr>
    <w:rPr>
      <w:rFonts w:ascii="Times New Roman" w:hAnsi="Times New Roman" w:cs="Times New Roman"/>
      <w:sz w:val="24"/>
    </w:rPr>
  </w:style>
  <w:style w:type="paragraph" w:customStyle="1" w:styleId="HeadnoteHdnt">
    <w:name w:val="Headnote (Hdnt)"/>
    <w:basedOn w:val="Normal"/>
    <w:next w:val="Body-TextTx"/>
    <w:rsid w:val="00E81D42"/>
    <w:pPr>
      <w:widowControl w:val="0"/>
      <w:pBdr>
        <w:left w:val="single" w:sz="36" w:space="4" w:color="C5E0B3"/>
      </w:pBdr>
      <w:spacing w:before="120" w:after="120" w:line="480" w:lineRule="auto"/>
      <w:ind w:firstLine="720"/>
      <w:jc w:val="center"/>
    </w:pPr>
    <w:rPr>
      <w:rFonts w:ascii="Times New Roman" w:hAnsi="Times New Roman" w:cs="Times New Roman"/>
      <w:sz w:val="24"/>
    </w:rPr>
  </w:style>
  <w:style w:type="paragraph" w:customStyle="1" w:styleId="DatelineDate">
    <w:name w:val="Dateline (Date)"/>
    <w:basedOn w:val="Normal"/>
    <w:rsid w:val="00E81D42"/>
    <w:pPr>
      <w:widowControl w:val="0"/>
      <w:pBdr>
        <w:left w:val="single" w:sz="36" w:space="4" w:color="C5E0B3"/>
      </w:pBdr>
      <w:spacing w:before="120" w:after="120" w:line="480" w:lineRule="auto"/>
      <w:contextualSpacing/>
    </w:pPr>
    <w:rPr>
      <w:rFonts w:ascii="Times New Roman" w:hAnsi="Times New Roman" w:cs="Times New Roman"/>
      <w:sz w:val="24"/>
    </w:rPr>
  </w:style>
  <w:style w:type="paragraph" w:customStyle="1" w:styleId="AddressAdd0">
    <w:name w:val="Address (Add)"/>
    <w:basedOn w:val="Normal"/>
    <w:rsid w:val="00E81D42"/>
    <w:pPr>
      <w:widowControl w:val="0"/>
      <w:pBdr>
        <w:left w:val="single" w:sz="36" w:space="4" w:color="C5E0B3"/>
      </w:pBdr>
      <w:spacing w:before="120" w:after="120" w:line="480" w:lineRule="auto"/>
      <w:contextualSpacing/>
    </w:pPr>
    <w:rPr>
      <w:rFonts w:ascii="Times New Roman" w:hAnsi="Times New Roman" w:cs="Times New Roman"/>
      <w:sz w:val="24"/>
    </w:rPr>
  </w:style>
  <w:style w:type="paragraph" w:customStyle="1" w:styleId="LocationLoc">
    <w:name w:val="Location (Loc)"/>
    <w:basedOn w:val="Normal"/>
    <w:rsid w:val="00E81D42"/>
    <w:pPr>
      <w:widowControl w:val="0"/>
      <w:pBdr>
        <w:left w:val="single" w:sz="36" w:space="4" w:color="C5E0B3"/>
      </w:pBdr>
      <w:spacing w:before="120" w:after="120" w:line="480" w:lineRule="auto"/>
      <w:contextualSpacing/>
    </w:pPr>
    <w:rPr>
      <w:rFonts w:ascii="Times New Roman" w:hAnsi="Times New Roman" w:cs="Times New Roman"/>
      <w:sz w:val="24"/>
    </w:rPr>
  </w:style>
  <w:style w:type="paragraph" w:customStyle="1" w:styleId="SignatureSig">
    <w:name w:val="Signature (Sig)"/>
    <w:basedOn w:val="Normal"/>
    <w:rsid w:val="00E81D42"/>
    <w:pPr>
      <w:widowControl w:val="0"/>
      <w:pBdr>
        <w:left w:val="single" w:sz="36" w:space="4" w:color="C5E0B3"/>
      </w:pBdr>
      <w:spacing w:before="120" w:after="120" w:line="480" w:lineRule="auto"/>
      <w:contextualSpacing/>
      <w:jc w:val="right"/>
    </w:pPr>
    <w:rPr>
      <w:rFonts w:ascii="Times New Roman" w:hAnsi="Times New Roman" w:cs="Times New Roman"/>
      <w:sz w:val="24"/>
    </w:rPr>
  </w:style>
  <w:style w:type="paragraph" w:customStyle="1" w:styleId="SalutationSal">
    <w:name w:val="Salutation (Sal)"/>
    <w:basedOn w:val="Normal"/>
    <w:rsid w:val="00E81D42"/>
    <w:pPr>
      <w:widowControl w:val="0"/>
      <w:pBdr>
        <w:left w:val="single" w:sz="36" w:space="4" w:color="C5E0B3"/>
      </w:pBdr>
      <w:spacing w:before="120" w:after="120" w:line="480" w:lineRule="auto"/>
    </w:pPr>
    <w:rPr>
      <w:rFonts w:ascii="Times New Roman" w:hAnsi="Times New Roman" w:cs="Times New Roman"/>
      <w:sz w:val="24"/>
    </w:rPr>
  </w:style>
  <w:style w:type="paragraph" w:customStyle="1" w:styleId="ClosingClos">
    <w:name w:val="Closing (Clos)"/>
    <w:basedOn w:val="Normal"/>
    <w:rsid w:val="00E81D42"/>
    <w:pPr>
      <w:widowControl w:val="0"/>
      <w:pBdr>
        <w:left w:val="single" w:sz="36" w:space="4" w:color="C5E0B3"/>
      </w:pBdr>
      <w:spacing w:before="120" w:after="120" w:line="480" w:lineRule="auto"/>
      <w:contextualSpacing/>
      <w:jc w:val="right"/>
    </w:pPr>
    <w:rPr>
      <w:rFonts w:ascii="Times New Roman" w:hAnsi="Times New Roman" w:cs="Times New Roman"/>
      <w:sz w:val="24"/>
    </w:rPr>
  </w:style>
  <w:style w:type="paragraph" w:customStyle="1" w:styleId="PostscriptPst">
    <w:name w:val="Postscript (Pst)"/>
    <w:basedOn w:val="Normal"/>
    <w:rsid w:val="00E81D42"/>
    <w:pPr>
      <w:widowControl w:val="0"/>
      <w:pBdr>
        <w:left w:val="single" w:sz="36" w:space="4" w:color="C5E0B3"/>
      </w:pBdr>
      <w:spacing w:before="120" w:after="120" w:line="480" w:lineRule="auto"/>
      <w:contextualSpacing/>
    </w:pPr>
    <w:rPr>
      <w:rFonts w:ascii="Times New Roman" w:hAnsi="Times New Roman" w:cs="Times New Roman"/>
      <w:sz w:val="24"/>
    </w:rPr>
  </w:style>
  <w:style w:type="paragraph" w:customStyle="1" w:styleId="DedicationDed0">
    <w:name w:val="Dedication (Ded)"/>
    <w:basedOn w:val="Normal"/>
    <w:rsid w:val="00E81D42"/>
    <w:pPr>
      <w:widowControl w:val="0"/>
      <w:pBdr>
        <w:left w:val="single" w:sz="36" w:space="4" w:color="C5E0B3"/>
      </w:pBdr>
      <w:spacing w:before="120" w:after="120" w:line="480" w:lineRule="auto"/>
      <w:jc w:val="center"/>
    </w:pPr>
    <w:rPr>
      <w:rFonts w:ascii="Times New Roman" w:hAnsi="Times New Roman" w:cs="Times New Roman"/>
      <w:sz w:val="24"/>
    </w:rPr>
  </w:style>
  <w:style w:type="paragraph" w:customStyle="1" w:styleId="Text-MessageTmg">
    <w:name w:val="Text-Message (Tmg)"/>
    <w:basedOn w:val="Normal"/>
    <w:rsid w:val="00E81D42"/>
    <w:pPr>
      <w:widowControl w:val="0"/>
      <w:pBdr>
        <w:left w:val="single" w:sz="36" w:space="4" w:color="C5E0B3"/>
      </w:pBdr>
      <w:spacing w:before="120" w:after="120" w:line="480" w:lineRule="auto"/>
      <w:ind w:left="720"/>
      <w:contextualSpacing/>
    </w:pPr>
    <w:rPr>
      <w:rFonts w:ascii="Courier New" w:hAnsi="Courier New"/>
    </w:rPr>
  </w:style>
  <w:style w:type="paragraph" w:customStyle="1" w:styleId="Computer-TextComp">
    <w:name w:val="Computer-Text (Comp)"/>
    <w:basedOn w:val="Normal"/>
    <w:rsid w:val="00E81D42"/>
    <w:pPr>
      <w:widowControl w:val="0"/>
      <w:pBdr>
        <w:left w:val="single" w:sz="36" w:space="4" w:color="C5E0B3"/>
      </w:pBdr>
      <w:spacing w:before="120" w:after="120" w:line="480" w:lineRule="auto"/>
      <w:ind w:left="720"/>
      <w:contextualSpacing/>
    </w:pPr>
    <w:rPr>
      <w:rFonts w:ascii="Courier New" w:hAnsi="Courier New"/>
    </w:rPr>
  </w:style>
  <w:style w:type="paragraph" w:customStyle="1" w:styleId="Custom1Cust1">
    <w:name w:val="Custom1 (Cust1)"/>
    <w:basedOn w:val="Normal"/>
    <w:rsid w:val="00E81D42"/>
    <w:pPr>
      <w:widowControl w:val="0"/>
      <w:pBdr>
        <w:left w:val="single" w:sz="36" w:space="4" w:color="C5E0B3"/>
      </w:pBdr>
      <w:spacing w:before="120" w:after="120" w:line="480" w:lineRule="auto"/>
      <w:contextualSpacing/>
    </w:pPr>
    <w:rPr>
      <w:rFonts w:ascii="Times New Roman" w:hAnsi="Times New Roman" w:cs="Times New Roman"/>
      <w:sz w:val="24"/>
    </w:rPr>
  </w:style>
  <w:style w:type="paragraph" w:customStyle="1" w:styleId="Custom2Cust2">
    <w:name w:val="Custom2 (Cust2)"/>
    <w:basedOn w:val="Normal"/>
    <w:rsid w:val="00E81D42"/>
    <w:pPr>
      <w:widowControl w:val="0"/>
      <w:pBdr>
        <w:left w:val="double" w:sz="18" w:space="4" w:color="C5E0B3"/>
      </w:pBdr>
      <w:spacing w:before="120" w:after="120" w:line="480" w:lineRule="auto"/>
      <w:contextualSpacing/>
    </w:pPr>
    <w:rPr>
      <w:rFonts w:ascii="Times New Roman" w:hAnsi="Times New Roman" w:cs="Times New Roman"/>
      <w:sz w:val="24"/>
    </w:rPr>
  </w:style>
  <w:style w:type="paragraph" w:customStyle="1" w:styleId="Display1Disp1">
    <w:name w:val="Display1 (Disp1)"/>
    <w:basedOn w:val="Normal"/>
    <w:rsid w:val="00E81D42"/>
    <w:pPr>
      <w:widowControl w:val="0"/>
      <w:pBdr>
        <w:left w:val="single" w:sz="36" w:space="4" w:color="C5E0B3"/>
      </w:pBdr>
      <w:spacing w:before="120" w:after="120" w:line="480" w:lineRule="auto"/>
      <w:contextualSpacing/>
    </w:pPr>
    <w:rPr>
      <w:rFonts w:ascii="Times New Roman" w:hAnsi="Times New Roman" w:cs="Times New Roman"/>
      <w:sz w:val="24"/>
    </w:rPr>
  </w:style>
  <w:style w:type="paragraph" w:customStyle="1" w:styleId="Display2Disp2">
    <w:name w:val="Display2 (Disp2)"/>
    <w:basedOn w:val="Normal"/>
    <w:rsid w:val="00E81D42"/>
    <w:pPr>
      <w:widowControl w:val="0"/>
      <w:pBdr>
        <w:left w:val="double" w:sz="18" w:space="4" w:color="C5E0B3"/>
      </w:pBdr>
      <w:spacing w:before="120" w:after="120" w:line="480" w:lineRule="auto"/>
      <w:contextualSpacing/>
    </w:pPr>
    <w:rPr>
      <w:rFonts w:ascii="Times New Roman" w:hAnsi="Times New Roman" w:cs="Times New Roman"/>
      <w:sz w:val="24"/>
    </w:rPr>
  </w:style>
  <w:style w:type="paragraph" w:customStyle="1" w:styleId="Table-HeadTbhd">
    <w:name w:val="Table-Head (Tbhd)"/>
    <w:basedOn w:val="Normal"/>
    <w:next w:val="Table-TextTbtx"/>
    <w:rsid w:val="00E81D42"/>
    <w:pPr>
      <w:widowControl w:val="0"/>
      <w:pBdr>
        <w:left w:val="single" w:sz="36" w:space="4" w:color="C5E0B3"/>
      </w:pBdr>
      <w:spacing w:before="120" w:after="120" w:line="480" w:lineRule="auto"/>
      <w:contextualSpacing/>
    </w:pPr>
    <w:rPr>
      <w:rFonts w:ascii="Arial" w:hAnsi="Arial" w:cs="Arial"/>
      <w:b/>
    </w:rPr>
  </w:style>
  <w:style w:type="paragraph" w:customStyle="1" w:styleId="Table-SubheadTbsbhd">
    <w:name w:val="Table-Subhead (Tbsbhd)"/>
    <w:basedOn w:val="Normal"/>
    <w:next w:val="Table-TextTbtx"/>
    <w:rsid w:val="00E81D42"/>
    <w:pPr>
      <w:widowControl w:val="0"/>
      <w:pBdr>
        <w:left w:val="single" w:sz="36" w:space="4" w:color="C5E0B3"/>
      </w:pBdr>
      <w:spacing w:before="120" w:after="120" w:line="480" w:lineRule="auto"/>
      <w:contextualSpacing/>
    </w:pPr>
    <w:rPr>
      <w:rFonts w:ascii="Arial" w:hAnsi="Arial" w:cs="Arial"/>
    </w:rPr>
  </w:style>
  <w:style w:type="paragraph" w:customStyle="1" w:styleId="Table-TextTbtx">
    <w:name w:val="Table-Text (Tbtx)"/>
    <w:basedOn w:val="Normal"/>
    <w:rsid w:val="00E81D42"/>
    <w:pPr>
      <w:widowControl w:val="0"/>
      <w:pBdr>
        <w:left w:val="single" w:sz="36" w:space="4" w:color="C5E0B3"/>
      </w:pBdr>
      <w:spacing w:before="120" w:after="120" w:line="480" w:lineRule="auto"/>
      <w:contextualSpacing/>
    </w:pPr>
    <w:rPr>
      <w:rFonts w:ascii="Arial" w:hAnsi="Arial" w:cs="Arial"/>
    </w:rPr>
  </w:style>
  <w:style w:type="paragraph" w:customStyle="1" w:styleId="HeadlineHdline">
    <w:name w:val="Headline (Hdline)"/>
    <w:basedOn w:val="Normal"/>
    <w:next w:val="Body-TextTx"/>
    <w:rsid w:val="00E81D42"/>
    <w:pPr>
      <w:widowControl w:val="0"/>
      <w:pBdr>
        <w:left w:val="single" w:sz="36" w:space="4" w:color="C5E0B3"/>
      </w:pBdr>
      <w:spacing w:before="120" w:after="120" w:line="480" w:lineRule="auto"/>
      <w:jc w:val="center"/>
    </w:pPr>
    <w:rPr>
      <w:rFonts w:ascii="Times New Roman" w:hAnsi="Times New Roman" w:cs="Times New Roman"/>
      <w:b/>
      <w:sz w:val="24"/>
    </w:rPr>
  </w:style>
  <w:style w:type="paragraph" w:customStyle="1" w:styleId="BylineByline">
    <w:name w:val="Byline (Byline)"/>
    <w:basedOn w:val="Normal"/>
    <w:next w:val="Body-TextTx"/>
    <w:rsid w:val="00E81D42"/>
    <w:pPr>
      <w:widowControl w:val="0"/>
      <w:pBdr>
        <w:left w:val="single" w:sz="36" w:space="4" w:color="C5E0B3"/>
      </w:pBdr>
      <w:spacing w:before="120" w:after="120" w:line="480" w:lineRule="auto"/>
      <w:jc w:val="center"/>
    </w:pPr>
    <w:rPr>
      <w:rFonts w:ascii="Times New Roman" w:hAnsi="Times New Roman" w:cs="Times New Roman"/>
      <w:sz w:val="24"/>
    </w:rPr>
  </w:style>
  <w:style w:type="paragraph" w:customStyle="1" w:styleId="Bullet-Level-1-ListBl1">
    <w:name w:val="Bullet-Level-1-List (Bl1)"/>
    <w:basedOn w:val="Normal"/>
    <w:qFormat/>
    <w:rsid w:val="00E81D42"/>
    <w:pPr>
      <w:widowControl w:val="0"/>
      <w:numPr>
        <w:numId w:val="31"/>
      </w:numPr>
      <w:pBdr>
        <w:left w:val="wave" w:sz="12" w:space="4" w:color="C5E0B3"/>
      </w:pBdr>
      <w:spacing w:before="120" w:after="120" w:line="480" w:lineRule="auto"/>
      <w:contextualSpacing/>
    </w:pPr>
    <w:rPr>
      <w:rFonts w:ascii="Times New Roman" w:hAnsi="Times New Roman" w:cs="Times New Roman"/>
      <w:sz w:val="24"/>
    </w:rPr>
  </w:style>
  <w:style w:type="paragraph" w:customStyle="1" w:styleId="Bullet-Level-1-List-ParagraphBl1p">
    <w:name w:val="Bullet-Level-1-List-Paragraph (Bl1p)"/>
    <w:basedOn w:val="Normal"/>
    <w:rsid w:val="00E81D42"/>
    <w:pPr>
      <w:widowControl w:val="0"/>
      <w:pBdr>
        <w:left w:val="wave" w:sz="12" w:space="4" w:color="C5E0B3"/>
      </w:pBdr>
      <w:spacing w:before="120" w:after="120" w:line="480" w:lineRule="auto"/>
      <w:ind w:left="720" w:firstLine="720"/>
      <w:contextualSpacing/>
    </w:pPr>
    <w:rPr>
      <w:rFonts w:ascii="Times New Roman" w:hAnsi="Times New Roman" w:cs="Times New Roman"/>
      <w:sz w:val="24"/>
    </w:rPr>
  </w:style>
  <w:style w:type="paragraph" w:customStyle="1" w:styleId="Bullet-Level-2-ListBl2">
    <w:name w:val="Bullet-Level-2-List (Bl2)"/>
    <w:basedOn w:val="Normal"/>
    <w:rsid w:val="00E81D42"/>
    <w:pPr>
      <w:widowControl w:val="0"/>
      <w:numPr>
        <w:numId w:val="32"/>
      </w:numPr>
      <w:pBdr>
        <w:left w:val="wave" w:sz="12" w:space="4" w:color="C5E0B3"/>
      </w:pBdr>
      <w:spacing w:before="120" w:after="120" w:line="480" w:lineRule="auto"/>
      <w:contextualSpacing/>
    </w:pPr>
    <w:rPr>
      <w:rFonts w:ascii="Times New Roman" w:hAnsi="Times New Roman" w:cs="Times New Roman"/>
      <w:sz w:val="24"/>
    </w:rPr>
  </w:style>
  <w:style w:type="paragraph" w:customStyle="1" w:styleId="Bullet-Level-2-List-ParagraphBl2p">
    <w:name w:val="Bullet-Level-2-List-Paragraph (Bl2p)"/>
    <w:basedOn w:val="Normal"/>
    <w:rsid w:val="00E81D42"/>
    <w:pPr>
      <w:widowControl w:val="0"/>
      <w:pBdr>
        <w:left w:val="wave" w:sz="12" w:space="4" w:color="C5E0B3"/>
      </w:pBdr>
      <w:spacing w:before="120" w:after="120" w:line="480" w:lineRule="auto"/>
      <w:ind w:left="1440" w:firstLine="720"/>
      <w:contextualSpacing/>
    </w:pPr>
    <w:rPr>
      <w:rFonts w:ascii="Times New Roman" w:hAnsi="Times New Roman" w:cs="Times New Roman"/>
      <w:sz w:val="24"/>
    </w:rPr>
  </w:style>
  <w:style w:type="paragraph" w:customStyle="1" w:styleId="Bullet-Level-3-ListBl3">
    <w:name w:val="Bullet-Level-3-List (Bl3)"/>
    <w:basedOn w:val="Normal"/>
    <w:rsid w:val="00E81D42"/>
    <w:pPr>
      <w:widowControl w:val="0"/>
      <w:numPr>
        <w:numId w:val="33"/>
      </w:numPr>
      <w:pBdr>
        <w:left w:val="wave" w:sz="12" w:space="4" w:color="C5E0B3"/>
      </w:pBdr>
      <w:spacing w:before="120" w:after="120" w:line="480" w:lineRule="auto"/>
      <w:contextualSpacing/>
    </w:pPr>
    <w:rPr>
      <w:rFonts w:ascii="Times New Roman" w:hAnsi="Times New Roman" w:cs="Times New Roman"/>
      <w:sz w:val="24"/>
    </w:rPr>
  </w:style>
  <w:style w:type="paragraph" w:customStyle="1" w:styleId="Bullet-Level-3-List-ParagraphBl3p">
    <w:name w:val="Bullet-Level-3-List-Paragraph (Bl3p)"/>
    <w:basedOn w:val="Normal"/>
    <w:rsid w:val="00E81D42"/>
    <w:pPr>
      <w:widowControl w:val="0"/>
      <w:pBdr>
        <w:left w:val="wave" w:sz="12" w:space="4" w:color="C5E0B3"/>
      </w:pBdr>
      <w:spacing w:before="120" w:after="120" w:line="480" w:lineRule="auto"/>
      <w:ind w:left="2160" w:firstLine="720"/>
      <w:contextualSpacing/>
    </w:pPr>
    <w:rPr>
      <w:rFonts w:ascii="Times New Roman" w:hAnsi="Times New Roman" w:cs="Times New Roman"/>
      <w:sz w:val="24"/>
    </w:rPr>
  </w:style>
  <w:style w:type="paragraph" w:customStyle="1" w:styleId="Num-Level-1-ListNl1">
    <w:name w:val="Num-Level-1-List (Nl1)"/>
    <w:basedOn w:val="Normal"/>
    <w:qFormat/>
    <w:rsid w:val="00E81D42"/>
    <w:pPr>
      <w:widowControl w:val="0"/>
      <w:pBdr>
        <w:left w:val="wave" w:sz="12" w:space="4" w:color="C5E0B3"/>
      </w:pBdr>
      <w:spacing w:before="120" w:after="120" w:line="480" w:lineRule="auto"/>
      <w:ind w:left="720"/>
      <w:contextualSpacing/>
    </w:pPr>
    <w:rPr>
      <w:rFonts w:ascii="Times New Roman" w:hAnsi="Times New Roman" w:cs="Times New Roman"/>
      <w:sz w:val="24"/>
    </w:rPr>
  </w:style>
  <w:style w:type="paragraph" w:customStyle="1" w:styleId="Num-Level-1-List-ParagraphNl1p">
    <w:name w:val="Num-Level-1-List-Paragraph (Nl1p)"/>
    <w:basedOn w:val="Normal"/>
    <w:rsid w:val="00E81D42"/>
    <w:pPr>
      <w:widowControl w:val="0"/>
      <w:pBdr>
        <w:left w:val="wave" w:sz="12" w:space="4" w:color="C5E0B3"/>
      </w:pBdr>
      <w:spacing w:before="120" w:after="120" w:line="480" w:lineRule="auto"/>
      <w:ind w:left="720" w:firstLine="720"/>
      <w:contextualSpacing/>
    </w:pPr>
    <w:rPr>
      <w:rFonts w:ascii="Times New Roman" w:hAnsi="Times New Roman" w:cs="Times New Roman"/>
      <w:sz w:val="24"/>
    </w:rPr>
  </w:style>
  <w:style w:type="paragraph" w:customStyle="1" w:styleId="Num-Level-2-ListNl2">
    <w:name w:val="Num-Level-2-List (Nl2)"/>
    <w:basedOn w:val="Normal"/>
    <w:rsid w:val="00E81D42"/>
    <w:pPr>
      <w:widowControl w:val="0"/>
      <w:pBdr>
        <w:left w:val="wave" w:sz="12" w:space="4" w:color="C5E0B3"/>
      </w:pBdr>
      <w:spacing w:before="120" w:after="120" w:line="480" w:lineRule="auto"/>
      <w:ind w:left="1440"/>
      <w:contextualSpacing/>
    </w:pPr>
    <w:rPr>
      <w:rFonts w:ascii="Times New Roman" w:hAnsi="Times New Roman" w:cs="Times New Roman"/>
      <w:sz w:val="24"/>
    </w:rPr>
  </w:style>
  <w:style w:type="paragraph" w:customStyle="1" w:styleId="Num-Level-2-List-ParagraphNl2p">
    <w:name w:val="Num-Level-2-List-Paragraph (Nl2p)"/>
    <w:basedOn w:val="Normal"/>
    <w:rsid w:val="00E81D42"/>
    <w:pPr>
      <w:widowControl w:val="0"/>
      <w:pBdr>
        <w:left w:val="wave" w:sz="12" w:space="4" w:color="C5E0B3"/>
      </w:pBdr>
      <w:spacing w:before="120" w:after="120" w:line="480" w:lineRule="auto"/>
      <w:ind w:left="1440" w:firstLine="720"/>
      <w:contextualSpacing/>
    </w:pPr>
    <w:rPr>
      <w:rFonts w:ascii="Times New Roman" w:hAnsi="Times New Roman" w:cs="Times New Roman"/>
      <w:sz w:val="24"/>
    </w:rPr>
  </w:style>
  <w:style w:type="paragraph" w:customStyle="1" w:styleId="Num-Level-3-ListNl3">
    <w:name w:val="Num-Level-3-List (Nl3)"/>
    <w:basedOn w:val="Normal"/>
    <w:rsid w:val="00E81D42"/>
    <w:pPr>
      <w:widowControl w:val="0"/>
      <w:pBdr>
        <w:left w:val="wave" w:sz="12" w:space="4" w:color="C5E0B3"/>
      </w:pBdr>
      <w:spacing w:before="120" w:after="120" w:line="480" w:lineRule="auto"/>
      <w:ind w:left="2160"/>
      <w:contextualSpacing/>
    </w:pPr>
    <w:rPr>
      <w:rFonts w:ascii="Times New Roman" w:hAnsi="Times New Roman" w:cs="Times New Roman"/>
      <w:sz w:val="24"/>
    </w:rPr>
  </w:style>
  <w:style w:type="paragraph" w:customStyle="1" w:styleId="Num-Level-3-List-ParagraphNl3p">
    <w:name w:val="Num-Level-3-List-Paragraph (Nl3p)"/>
    <w:basedOn w:val="Normal"/>
    <w:rsid w:val="00E81D42"/>
    <w:pPr>
      <w:widowControl w:val="0"/>
      <w:pBdr>
        <w:left w:val="wave" w:sz="12" w:space="4" w:color="C5E0B3"/>
      </w:pBdr>
      <w:spacing w:before="120" w:after="120" w:line="480" w:lineRule="auto"/>
      <w:ind w:left="2160" w:firstLine="720"/>
      <w:contextualSpacing/>
    </w:pPr>
    <w:rPr>
      <w:rFonts w:ascii="Times New Roman" w:hAnsi="Times New Roman" w:cs="Times New Roman"/>
      <w:sz w:val="24"/>
    </w:rPr>
  </w:style>
  <w:style w:type="paragraph" w:customStyle="1" w:styleId="Unnum-Level-1-ListUl1">
    <w:name w:val="Unnum-Level-1-List (Ul1)"/>
    <w:basedOn w:val="Normal"/>
    <w:qFormat/>
    <w:rsid w:val="00E81D42"/>
    <w:pPr>
      <w:widowControl w:val="0"/>
      <w:pBdr>
        <w:left w:val="wave" w:sz="12" w:space="4" w:color="C5E0B3"/>
      </w:pBdr>
      <w:spacing w:before="120" w:after="120" w:line="480" w:lineRule="auto"/>
      <w:ind w:left="720"/>
      <w:contextualSpacing/>
    </w:pPr>
    <w:rPr>
      <w:rFonts w:ascii="Times New Roman" w:hAnsi="Times New Roman" w:cs="Times New Roman"/>
      <w:sz w:val="24"/>
    </w:rPr>
  </w:style>
  <w:style w:type="paragraph" w:customStyle="1" w:styleId="Unnum-Level-1-List-ParagraphUl1p">
    <w:name w:val="Unnum-Level-1-List-Paragraph (Ul1p)"/>
    <w:basedOn w:val="Normal"/>
    <w:rsid w:val="00E81D42"/>
    <w:pPr>
      <w:widowControl w:val="0"/>
      <w:pBdr>
        <w:left w:val="wave" w:sz="12" w:space="4" w:color="C5E0B3"/>
      </w:pBdr>
      <w:spacing w:before="120" w:after="120" w:line="480" w:lineRule="auto"/>
      <w:ind w:left="720" w:firstLine="720"/>
      <w:contextualSpacing/>
    </w:pPr>
    <w:rPr>
      <w:rFonts w:ascii="Times New Roman" w:hAnsi="Times New Roman" w:cs="Times New Roman"/>
      <w:sz w:val="24"/>
    </w:rPr>
  </w:style>
  <w:style w:type="paragraph" w:customStyle="1" w:styleId="Unnum-Level-2-ListUl2">
    <w:name w:val="Unnum-Level-2-List (Ul2)"/>
    <w:basedOn w:val="Normal"/>
    <w:rsid w:val="00E81D42"/>
    <w:pPr>
      <w:widowControl w:val="0"/>
      <w:pBdr>
        <w:left w:val="wave" w:sz="12" w:space="4" w:color="C5E0B3"/>
      </w:pBdr>
      <w:spacing w:before="120" w:after="120" w:line="480" w:lineRule="auto"/>
      <w:ind w:left="1440"/>
      <w:contextualSpacing/>
    </w:pPr>
    <w:rPr>
      <w:rFonts w:ascii="Times New Roman" w:hAnsi="Times New Roman" w:cs="Times New Roman"/>
      <w:sz w:val="24"/>
    </w:rPr>
  </w:style>
  <w:style w:type="paragraph" w:customStyle="1" w:styleId="Unnum-Level-2-List-ParagraphUl2p">
    <w:name w:val="Unnum-Level-2-List-Paragraph (Ul2p)"/>
    <w:basedOn w:val="Normal"/>
    <w:rsid w:val="00E81D42"/>
    <w:pPr>
      <w:widowControl w:val="0"/>
      <w:pBdr>
        <w:left w:val="wave" w:sz="12" w:space="4" w:color="C5E0B3"/>
      </w:pBdr>
      <w:spacing w:before="120" w:after="120" w:line="480" w:lineRule="auto"/>
      <w:ind w:left="1440" w:firstLine="720"/>
      <w:contextualSpacing/>
    </w:pPr>
    <w:rPr>
      <w:rFonts w:ascii="Times New Roman" w:hAnsi="Times New Roman" w:cs="Times New Roman"/>
      <w:sz w:val="24"/>
    </w:rPr>
  </w:style>
  <w:style w:type="paragraph" w:customStyle="1" w:styleId="Unnum-Level-3-ListUl3">
    <w:name w:val="Unnum-Level-3-List (Ul3)"/>
    <w:basedOn w:val="Normal"/>
    <w:rsid w:val="00E81D42"/>
    <w:pPr>
      <w:widowControl w:val="0"/>
      <w:pBdr>
        <w:left w:val="wave" w:sz="12" w:space="4" w:color="C5E0B3"/>
      </w:pBdr>
      <w:spacing w:before="120" w:after="120" w:line="480" w:lineRule="auto"/>
      <w:ind w:left="2160"/>
      <w:contextualSpacing/>
    </w:pPr>
    <w:rPr>
      <w:rFonts w:ascii="Times New Roman" w:hAnsi="Times New Roman" w:cs="Times New Roman"/>
      <w:sz w:val="24"/>
    </w:rPr>
  </w:style>
  <w:style w:type="paragraph" w:customStyle="1" w:styleId="Unnum-Level-3-List-ParagraphUl3p">
    <w:name w:val="Unnum-Level-3-List-Paragraph (Ul3p)"/>
    <w:basedOn w:val="Normal"/>
    <w:rsid w:val="00E81D42"/>
    <w:pPr>
      <w:widowControl w:val="0"/>
      <w:pBdr>
        <w:left w:val="wave" w:sz="12" w:space="4" w:color="C5E0B3"/>
      </w:pBdr>
      <w:spacing w:before="120" w:after="120" w:line="480" w:lineRule="auto"/>
      <w:ind w:left="2160" w:firstLine="720"/>
      <w:contextualSpacing/>
    </w:pPr>
    <w:rPr>
      <w:rFonts w:ascii="Times New Roman" w:hAnsi="Times New Roman" w:cs="Times New Roman"/>
      <w:sz w:val="24"/>
    </w:rPr>
  </w:style>
  <w:style w:type="paragraph" w:customStyle="1" w:styleId="Alpha-Level-1-ListAl1">
    <w:name w:val="Alpha-Level-1-List (Al1)"/>
    <w:basedOn w:val="Normal"/>
    <w:rsid w:val="00E81D42"/>
    <w:pPr>
      <w:widowControl w:val="0"/>
      <w:pBdr>
        <w:left w:val="wave" w:sz="12" w:space="4" w:color="C5E0B3"/>
      </w:pBdr>
      <w:spacing w:before="120" w:after="120" w:line="480" w:lineRule="auto"/>
      <w:ind w:left="720"/>
      <w:contextualSpacing/>
    </w:pPr>
    <w:rPr>
      <w:rFonts w:ascii="Times New Roman" w:hAnsi="Times New Roman" w:cs="Times New Roman"/>
      <w:sz w:val="24"/>
    </w:rPr>
  </w:style>
  <w:style w:type="paragraph" w:customStyle="1" w:styleId="Alpha-Level-1-List-ParagraphAl1p">
    <w:name w:val="Alpha-Level-1-List-Paragraph (Al1p)"/>
    <w:basedOn w:val="Normal"/>
    <w:rsid w:val="00E81D42"/>
    <w:pPr>
      <w:widowControl w:val="0"/>
      <w:pBdr>
        <w:left w:val="wave" w:sz="12" w:space="4" w:color="C5E0B3"/>
      </w:pBdr>
      <w:spacing w:before="120" w:after="120" w:line="480" w:lineRule="auto"/>
      <w:ind w:left="720" w:firstLine="720"/>
      <w:contextualSpacing/>
    </w:pPr>
    <w:rPr>
      <w:rFonts w:ascii="Times New Roman" w:hAnsi="Times New Roman" w:cs="Times New Roman"/>
      <w:sz w:val="24"/>
    </w:rPr>
  </w:style>
  <w:style w:type="paragraph" w:customStyle="1" w:styleId="Alpha-Level-2-ListAl2">
    <w:name w:val="Alpha-Level-2-List (Al2)"/>
    <w:basedOn w:val="Normal"/>
    <w:rsid w:val="00E81D42"/>
    <w:pPr>
      <w:widowControl w:val="0"/>
      <w:pBdr>
        <w:left w:val="wave" w:sz="12" w:space="4" w:color="C5E0B3"/>
      </w:pBdr>
      <w:spacing w:before="120" w:after="120" w:line="480" w:lineRule="auto"/>
      <w:ind w:left="1440"/>
      <w:contextualSpacing/>
    </w:pPr>
    <w:rPr>
      <w:rFonts w:ascii="Times New Roman" w:hAnsi="Times New Roman" w:cs="Times New Roman"/>
      <w:sz w:val="24"/>
    </w:rPr>
  </w:style>
  <w:style w:type="paragraph" w:customStyle="1" w:styleId="Alpha-Level-2-List-ParagraphAl2p">
    <w:name w:val="Alpha-Level-2-List-Paragraph (Al2p)"/>
    <w:basedOn w:val="Normal"/>
    <w:rsid w:val="00E81D42"/>
    <w:pPr>
      <w:widowControl w:val="0"/>
      <w:pBdr>
        <w:left w:val="wave" w:sz="12" w:space="4" w:color="C5E0B3"/>
      </w:pBdr>
      <w:spacing w:before="120" w:after="120" w:line="480" w:lineRule="auto"/>
      <w:ind w:left="1440" w:firstLine="720"/>
      <w:contextualSpacing/>
    </w:pPr>
    <w:rPr>
      <w:rFonts w:ascii="Times New Roman" w:hAnsi="Times New Roman" w:cs="Times New Roman"/>
      <w:sz w:val="24"/>
    </w:rPr>
  </w:style>
  <w:style w:type="paragraph" w:customStyle="1" w:styleId="Alpha-Level-3-ListAl3">
    <w:name w:val="Alpha-Level-3-List (Al3)"/>
    <w:basedOn w:val="Normal"/>
    <w:rsid w:val="00E81D42"/>
    <w:pPr>
      <w:widowControl w:val="0"/>
      <w:pBdr>
        <w:left w:val="wave" w:sz="12" w:space="4" w:color="C5E0B3"/>
      </w:pBdr>
      <w:spacing w:before="120" w:after="120" w:line="480" w:lineRule="auto"/>
      <w:ind w:left="2160"/>
      <w:contextualSpacing/>
    </w:pPr>
    <w:rPr>
      <w:rFonts w:ascii="Times New Roman" w:hAnsi="Times New Roman" w:cs="Times New Roman"/>
      <w:sz w:val="24"/>
    </w:rPr>
  </w:style>
  <w:style w:type="paragraph" w:customStyle="1" w:styleId="Alpha-Level-3-List-ParagraphAl3p">
    <w:name w:val="Alpha-Level-3-List-Paragraph (Al3p)"/>
    <w:basedOn w:val="Normal"/>
    <w:rsid w:val="00E81D42"/>
    <w:pPr>
      <w:widowControl w:val="0"/>
      <w:pBdr>
        <w:left w:val="wave" w:sz="12" w:space="4" w:color="C5E0B3"/>
      </w:pBdr>
      <w:spacing w:before="120" w:after="120" w:line="480" w:lineRule="auto"/>
      <w:ind w:left="2160" w:firstLine="720"/>
      <w:contextualSpacing/>
    </w:pPr>
    <w:rPr>
      <w:rFonts w:ascii="Times New Roman" w:hAnsi="Times New Roman" w:cs="Times New Roman"/>
      <w:sz w:val="24"/>
    </w:rPr>
  </w:style>
  <w:style w:type="paragraph" w:customStyle="1" w:styleId="Bulleted-ParagraphBp">
    <w:name w:val="Bulleted-Paragraph (Bp)"/>
    <w:basedOn w:val="Normal"/>
    <w:rsid w:val="00E81D42"/>
    <w:pPr>
      <w:widowControl w:val="0"/>
      <w:pBdr>
        <w:left w:val="wave" w:sz="12" w:space="4" w:color="C5E0B3"/>
      </w:pBdr>
      <w:spacing w:before="120" w:after="120" w:line="480" w:lineRule="auto"/>
      <w:ind w:firstLine="720"/>
    </w:pPr>
    <w:rPr>
      <w:rFonts w:ascii="Times New Roman" w:hAnsi="Times New Roman" w:cs="Times New Roman"/>
      <w:sz w:val="24"/>
    </w:rPr>
  </w:style>
  <w:style w:type="paragraph" w:customStyle="1" w:styleId="Numbered-ParagraphNp">
    <w:name w:val="Numbered-Paragraph (Np)"/>
    <w:basedOn w:val="Normal"/>
    <w:rsid w:val="00E81D42"/>
    <w:pPr>
      <w:widowControl w:val="0"/>
      <w:pBdr>
        <w:left w:val="wave" w:sz="12" w:space="4" w:color="C5E0B3"/>
      </w:pBdr>
      <w:spacing w:before="120" w:after="120" w:line="480" w:lineRule="auto"/>
      <w:ind w:firstLine="720"/>
    </w:pPr>
    <w:rPr>
      <w:rFonts w:ascii="Times New Roman" w:hAnsi="Times New Roman" w:cs="Times New Roman"/>
      <w:sz w:val="24"/>
    </w:rPr>
  </w:style>
  <w:style w:type="paragraph" w:customStyle="1" w:styleId="List-HeadLhead">
    <w:name w:val="List-Head (Lhead)"/>
    <w:basedOn w:val="Normal"/>
    <w:next w:val="Body-TextTx"/>
    <w:rsid w:val="00E81D42"/>
    <w:pPr>
      <w:widowControl w:val="0"/>
      <w:pBdr>
        <w:left w:val="wave" w:sz="12" w:space="4" w:color="C5E0B3"/>
      </w:pBdr>
      <w:spacing w:before="120" w:after="120" w:line="480" w:lineRule="auto"/>
      <w:ind w:left="720"/>
      <w:outlineLvl w:val="5"/>
    </w:pPr>
    <w:rPr>
      <w:rFonts w:ascii="Arial Narrow" w:hAnsi="Arial Narrow"/>
      <w:sz w:val="28"/>
    </w:rPr>
  </w:style>
  <w:style w:type="paragraph" w:customStyle="1" w:styleId="Generic-FootnoteFtnt">
    <w:name w:val="Generic-Footnote (Ftnt)"/>
    <w:basedOn w:val="Normal"/>
    <w:rsid w:val="00E81D42"/>
    <w:pPr>
      <w:widowControl w:val="0"/>
      <w:pBdr>
        <w:left w:val="single" w:sz="36" w:space="4" w:color="C5E0B3"/>
      </w:pBdr>
      <w:spacing w:before="120" w:after="120" w:line="480" w:lineRule="auto"/>
      <w:ind w:firstLine="720"/>
    </w:pPr>
    <w:rPr>
      <w:rFonts w:ascii="Times New Roman" w:hAnsi="Times New Roman" w:cs="Times New Roman"/>
      <w:sz w:val="20"/>
    </w:rPr>
  </w:style>
  <w:style w:type="paragraph" w:customStyle="1" w:styleId="Reference-EntryRef">
    <w:name w:val="Reference-Entry (Ref)"/>
    <w:basedOn w:val="Normal"/>
    <w:rsid w:val="00E81D42"/>
    <w:pPr>
      <w:widowControl w:val="0"/>
      <w:pBdr>
        <w:left w:val="single" w:sz="36" w:space="4" w:color="C5E0B3"/>
      </w:pBdr>
      <w:spacing w:before="120" w:after="120" w:line="480" w:lineRule="auto"/>
      <w:ind w:firstLine="720"/>
    </w:pPr>
    <w:rPr>
      <w:rFonts w:ascii="Times New Roman" w:hAnsi="Times New Roman" w:cs="Times New Roman"/>
      <w:sz w:val="24"/>
    </w:rPr>
  </w:style>
  <w:style w:type="paragraph" w:customStyle="1" w:styleId="Source-NoteSrcnt">
    <w:name w:val="Source-Note (Srcnt)"/>
    <w:basedOn w:val="Normal"/>
    <w:next w:val="Body-TextTx"/>
    <w:rsid w:val="00E81D42"/>
    <w:pPr>
      <w:widowControl w:val="0"/>
      <w:pBdr>
        <w:left w:val="single" w:sz="36" w:space="4" w:color="C5E0B3"/>
      </w:pBdr>
      <w:spacing w:before="120" w:after="120" w:line="480" w:lineRule="auto"/>
      <w:ind w:firstLine="720"/>
      <w:contextualSpacing/>
    </w:pPr>
    <w:rPr>
      <w:rFonts w:ascii="Times New Roman" w:hAnsi="Times New Roman" w:cs="Times New Roman"/>
      <w:sz w:val="24"/>
    </w:rPr>
  </w:style>
  <w:style w:type="paragraph" w:customStyle="1" w:styleId="Index-EntryIdx1">
    <w:name w:val="Index-Entry (Idx1)"/>
    <w:basedOn w:val="Normal"/>
    <w:rsid w:val="00E81D42"/>
    <w:pPr>
      <w:widowControl w:val="0"/>
      <w:pBdr>
        <w:left w:val="single" w:sz="36" w:space="4" w:color="000080"/>
      </w:pBdr>
      <w:spacing w:before="120" w:after="120" w:line="480" w:lineRule="auto"/>
      <w:ind w:left="360" w:hanging="360"/>
      <w:contextualSpacing/>
    </w:pPr>
    <w:rPr>
      <w:rFonts w:ascii="Times New Roman" w:hAnsi="Times New Roman" w:cs="Times New Roman"/>
      <w:sz w:val="24"/>
    </w:rPr>
  </w:style>
  <w:style w:type="paragraph" w:customStyle="1" w:styleId="Index-Sub-EntryIdx2">
    <w:name w:val="Index-Sub-Entry (Idx2)"/>
    <w:basedOn w:val="Normal"/>
    <w:rsid w:val="00E81D42"/>
    <w:pPr>
      <w:widowControl w:val="0"/>
      <w:pBdr>
        <w:left w:val="single" w:sz="36" w:space="4" w:color="000080"/>
      </w:pBdr>
      <w:spacing w:before="120" w:after="120" w:line="480" w:lineRule="auto"/>
      <w:ind w:left="1080" w:hanging="360"/>
      <w:contextualSpacing/>
    </w:pPr>
    <w:rPr>
      <w:rFonts w:ascii="Times New Roman" w:hAnsi="Times New Roman" w:cs="Times New Roman"/>
      <w:sz w:val="24"/>
    </w:rPr>
  </w:style>
  <w:style w:type="paragraph" w:customStyle="1" w:styleId="Index-Sub-Sub-EntryIdx3">
    <w:name w:val="Index-Sub-Sub-Entry (Idx3)"/>
    <w:basedOn w:val="Normal"/>
    <w:rsid w:val="00E81D42"/>
    <w:pPr>
      <w:widowControl w:val="0"/>
      <w:pBdr>
        <w:left w:val="single" w:sz="36" w:space="4" w:color="000080"/>
      </w:pBdr>
      <w:spacing w:before="120" w:after="120" w:line="480" w:lineRule="auto"/>
      <w:ind w:left="1800" w:hanging="360"/>
      <w:contextualSpacing/>
    </w:pPr>
    <w:rPr>
      <w:rFonts w:ascii="Times New Roman" w:hAnsi="Times New Roman" w:cs="Times New Roman"/>
      <w:sz w:val="24"/>
    </w:rPr>
  </w:style>
  <w:style w:type="paragraph" w:customStyle="1" w:styleId="PublisherPub">
    <w:name w:val="Publisher (Pub)"/>
    <w:basedOn w:val="Normal"/>
    <w:next w:val="Body-TextTx"/>
    <w:rsid w:val="00E81D42"/>
    <w:pPr>
      <w:widowControl w:val="0"/>
      <w:pBdr>
        <w:left w:val="single" w:sz="36" w:space="4" w:color="B4E2F3"/>
      </w:pBdr>
      <w:spacing w:before="120" w:after="120" w:line="480" w:lineRule="auto"/>
      <w:contextualSpacing/>
      <w:jc w:val="center"/>
    </w:pPr>
    <w:rPr>
      <w:rFonts w:ascii="Times New Roman" w:hAnsi="Times New Roman" w:cs="Times New Roman"/>
      <w:sz w:val="24"/>
    </w:rPr>
  </w:style>
  <w:style w:type="paragraph" w:customStyle="1" w:styleId="CitiesCit">
    <w:name w:val="Cities (Cit)"/>
    <w:basedOn w:val="Normal"/>
    <w:next w:val="Body-TextTx"/>
    <w:rsid w:val="00E81D42"/>
    <w:pPr>
      <w:widowControl w:val="0"/>
      <w:pBdr>
        <w:left w:val="single" w:sz="36" w:space="4" w:color="B4E2F3"/>
      </w:pBdr>
      <w:spacing w:before="120" w:after="120" w:line="480" w:lineRule="auto"/>
      <w:contextualSpacing/>
      <w:jc w:val="center"/>
    </w:pPr>
    <w:rPr>
      <w:rFonts w:ascii="Times New Roman" w:hAnsi="Times New Roman" w:cs="Times New Roman"/>
      <w:sz w:val="24"/>
    </w:rPr>
  </w:style>
  <w:style w:type="paragraph" w:customStyle="1" w:styleId="Logo-PlacementLogo">
    <w:name w:val="Logo-Placement (Logo)"/>
    <w:basedOn w:val="Normal"/>
    <w:next w:val="Body-TextTx"/>
    <w:rsid w:val="00E81D42"/>
    <w:pPr>
      <w:widowControl w:val="0"/>
      <w:pBdr>
        <w:top w:val="single" w:sz="24" w:space="1" w:color="FF0000"/>
        <w:left w:val="single" w:sz="36" w:space="4" w:color="FF0000"/>
        <w:bottom w:val="single" w:sz="24" w:space="1" w:color="FF0000"/>
        <w:right w:val="single" w:sz="24" w:space="4" w:color="FF0000"/>
      </w:pBdr>
      <w:spacing w:before="120" w:after="120" w:line="480" w:lineRule="auto"/>
      <w:jc w:val="center"/>
    </w:pPr>
    <w:rPr>
      <w:rFonts w:ascii="Arial" w:hAnsi="Arial" w:cs="Arial"/>
      <w:color w:val="FF0000"/>
      <w:sz w:val="24"/>
    </w:rPr>
  </w:style>
  <w:style w:type="paragraph" w:customStyle="1" w:styleId="ImprintImp">
    <w:name w:val="Imprint (Imp)"/>
    <w:basedOn w:val="Normal"/>
    <w:next w:val="Body-TextTx"/>
    <w:rsid w:val="00E81D42"/>
    <w:pPr>
      <w:widowControl w:val="0"/>
      <w:pBdr>
        <w:left w:val="single" w:sz="36" w:space="4" w:color="B4E2F3"/>
      </w:pBdr>
      <w:spacing w:before="120" w:after="120" w:line="480" w:lineRule="auto"/>
      <w:contextualSpacing/>
      <w:jc w:val="center"/>
    </w:pPr>
    <w:rPr>
      <w:rFonts w:ascii="Times New Roman" w:hAnsi="Times New Roman" w:cs="Times New Roman"/>
      <w:sz w:val="24"/>
    </w:rPr>
  </w:style>
  <w:style w:type="paragraph" w:customStyle="1" w:styleId="Image-PlacementImg">
    <w:name w:val="Image-Placement (Img)"/>
    <w:basedOn w:val="Normal"/>
    <w:next w:val="Body-TextTx"/>
    <w:qFormat/>
    <w:rsid w:val="00E81D42"/>
    <w:pPr>
      <w:widowControl w:val="0"/>
      <w:pBdr>
        <w:top w:val="single" w:sz="24" w:space="1" w:color="FF0000"/>
        <w:left w:val="single" w:sz="36" w:space="4" w:color="FF0000"/>
        <w:bottom w:val="single" w:sz="24" w:space="1" w:color="FF0000"/>
        <w:right w:val="single" w:sz="24" w:space="4" w:color="FF0000"/>
      </w:pBdr>
      <w:spacing w:before="120" w:after="120" w:line="480" w:lineRule="auto"/>
      <w:jc w:val="center"/>
    </w:pPr>
    <w:rPr>
      <w:rFonts w:ascii="Arial" w:hAnsi="Arial" w:cs="Arial"/>
      <w:color w:val="FF0000"/>
      <w:sz w:val="24"/>
    </w:rPr>
  </w:style>
  <w:style w:type="paragraph" w:customStyle="1" w:styleId="Credit-LineCrd">
    <w:name w:val="Credit-Line (Crd)"/>
    <w:basedOn w:val="Normal"/>
    <w:rsid w:val="00E81D42"/>
    <w:pPr>
      <w:widowControl w:val="0"/>
      <w:pBdr>
        <w:left w:val="single" w:sz="36" w:space="4" w:color="800040"/>
      </w:pBdr>
      <w:spacing w:before="120" w:after="120" w:line="480" w:lineRule="auto"/>
      <w:ind w:firstLine="720"/>
      <w:contextualSpacing/>
    </w:pPr>
    <w:rPr>
      <w:rFonts w:ascii="Arial" w:hAnsi="Arial" w:cs="Arial"/>
      <w:sz w:val="20"/>
    </w:rPr>
  </w:style>
  <w:style w:type="paragraph" w:customStyle="1" w:styleId="CaptionCap0">
    <w:name w:val="Caption (Cap)"/>
    <w:basedOn w:val="Normal"/>
    <w:rsid w:val="00E81D42"/>
    <w:pPr>
      <w:widowControl w:val="0"/>
      <w:pBdr>
        <w:left w:val="single" w:sz="36" w:space="4" w:color="800040"/>
      </w:pBdr>
      <w:spacing w:before="120" w:after="120" w:line="480" w:lineRule="auto"/>
      <w:ind w:firstLine="720"/>
      <w:contextualSpacing/>
    </w:pPr>
    <w:rPr>
      <w:rFonts w:ascii="Arial" w:hAnsi="Arial" w:cs="Arial"/>
      <w:sz w:val="20"/>
    </w:rPr>
  </w:style>
  <w:style w:type="paragraph" w:customStyle="1" w:styleId="Speaker1Sp1">
    <w:name w:val="Speaker1 (Sp1)"/>
    <w:basedOn w:val="Normal"/>
    <w:rsid w:val="00E81D42"/>
    <w:pPr>
      <w:widowControl w:val="0"/>
      <w:pBdr>
        <w:left w:val="single" w:sz="36" w:space="4" w:color="C5E0B3"/>
      </w:pBdr>
      <w:spacing w:before="120" w:after="120" w:line="480" w:lineRule="auto"/>
      <w:ind w:left="720"/>
    </w:pPr>
    <w:rPr>
      <w:rFonts w:ascii="Arial Black" w:hAnsi="Arial Black"/>
    </w:rPr>
  </w:style>
  <w:style w:type="paragraph" w:customStyle="1" w:styleId="Speaker2Sp2">
    <w:name w:val="Speaker2 (Sp2)"/>
    <w:basedOn w:val="Normal"/>
    <w:rsid w:val="00E81D42"/>
    <w:pPr>
      <w:widowControl w:val="0"/>
      <w:pBdr>
        <w:left w:val="double" w:sz="18" w:space="4" w:color="C5E0B3"/>
      </w:pBdr>
      <w:spacing w:before="120" w:after="120" w:line="480" w:lineRule="auto"/>
      <w:ind w:left="720"/>
    </w:pPr>
    <w:rPr>
      <w:rFonts w:ascii="Arial Black" w:hAnsi="Arial Black"/>
    </w:rPr>
  </w:style>
  <w:style w:type="paragraph" w:customStyle="1" w:styleId="Dialogue1Dia1">
    <w:name w:val="Dialogue1 (Dia1)"/>
    <w:basedOn w:val="Normal"/>
    <w:rsid w:val="00E81D42"/>
    <w:pPr>
      <w:widowControl w:val="0"/>
      <w:pBdr>
        <w:left w:val="single" w:sz="36" w:space="4" w:color="C5E0B3"/>
      </w:pBdr>
      <w:spacing w:before="120" w:after="120" w:line="480" w:lineRule="auto"/>
      <w:ind w:left="720" w:firstLine="720"/>
      <w:contextualSpacing/>
    </w:pPr>
    <w:rPr>
      <w:rFonts w:ascii="Times New Roman" w:hAnsi="Times New Roman" w:cs="Times New Roman"/>
      <w:sz w:val="24"/>
    </w:rPr>
  </w:style>
  <w:style w:type="paragraph" w:customStyle="1" w:styleId="Dialogue2Dia2">
    <w:name w:val="Dialogue2 (Dia2)"/>
    <w:basedOn w:val="Normal"/>
    <w:rsid w:val="00E81D42"/>
    <w:pPr>
      <w:widowControl w:val="0"/>
      <w:pBdr>
        <w:left w:val="double" w:sz="18" w:space="4" w:color="C5E0B3"/>
      </w:pBdr>
      <w:spacing w:before="120" w:after="120" w:line="480" w:lineRule="auto"/>
      <w:ind w:left="720" w:firstLine="720"/>
      <w:contextualSpacing/>
    </w:pPr>
    <w:rPr>
      <w:rFonts w:ascii="Times New Roman" w:hAnsi="Times New Roman" w:cs="Times New Roman"/>
      <w:sz w:val="24"/>
    </w:rPr>
  </w:style>
  <w:style w:type="paragraph" w:customStyle="1" w:styleId="Stage-DirectionsStdir">
    <w:name w:val="Stage-Directions (Stdir)"/>
    <w:basedOn w:val="Normal"/>
    <w:rsid w:val="00E81D42"/>
    <w:pPr>
      <w:widowControl w:val="0"/>
      <w:pBdr>
        <w:left w:val="single" w:sz="36" w:space="4" w:color="C5E0B3"/>
      </w:pBdr>
      <w:spacing w:before="120" w:after="120" w:line="480" w:lineRule="auto"/>
      <w:ind w:left="720" w:firstLine="720"/>
      <w:contextualSpacing/>
    </w:pPr>
    <w:rPr>
      <w:rFonts w:ascii="Arial" w:hAnsi="Arial" w:cs="Arial"/>
    </w:rPr>
  </w:style>
  <w:style w:type="paragraph" w:customStyle="1" w:styleId="TOC-FrontmatterTocfm">
    <w:name w:val="TOC-Frontmatter (Tocfm)"/>
    <w:basedOn w:val="Normal"/>
    <w:rsid w:val="00E81D42"/>
    <w:pPr>
      <w:widowControl w:val="0"/>
      <w:pBdr>
        <w:left w:val="single" w:sz="36" w:space="4" w:color="B4E2F3"/>
      </w:pBdr>
      <w:spacing w:before="120" w:after="120" w:line="480" w:lineRule="auto"/>
      <w:ind w:firstLine="720"/>
      <w:contextualSpacing/>
    </w:pPr>
    <w:rPr>
      <w:rFonts w:ascii="Times New Roman" w:hAnsi="Times New Roman" w:cs="Times New Roman"/>
      <w:sz w:val="24"/>
    </w:rPr>
  </w:style>
  <w:style w:type="paragraph" w:customStyle="1" w:styleId="TOC-PartTocpt">
    <w:name w:val="TOC-Part (Tocpt)"/>
    <w:basedOn w:val="Normal"/>
    <w:rsid w:val="00E81D42"/>
    <w:pPr>
      <w:widowControl w:val="0"/>
      <w:pBdr>
        <w:left w:val="single" w:sz="36" w:space="4" w:color="B4E2F3"/>
      </w:pBdr>
      <w:spacing w:before="120" w:after="120" w:line="480" w:lineRule="auto"/>
      <w:ind w:firstLine="720"/>
    </w:pPr>
    <w:rPr>
      <w:rFonts w:ascii="Times New Roman" w:hAnsi="Times New Roman" w:cs="Times New Roman"/>
      <w:sz w:val="24"/>
    </w:rPr>
  </w:style>
  <w:style w:type="paragraph" w:customStyle="1" w:styleId="TOC-ChapterTocch">
    <w:name w:val="TOC-Chapter (Tocch)"/>
    <w:basedOn w:val="Normal"/>
    <w:rsid w:val="00E81D42"/>
    <w:pPr>
      <w:widowControl w:val="0"/>
      <w:pBdr>
        <w:left w:val="single" w:sz="36" w:space="4" w:color="B4E2F3"/>
      </w:pBdr>
      <w:spacing w:before="120" w:after="120" w:line="480" w:lineRule="auto"/>
      <w:ind w:firstLine="720"/>
      <w:contextualSpacing/>
    </w:pPr>
    <w:rPr>
      <w:rFonts w:ascii="Times New Roman" w:hAnsi="Times New Roman" w:cs="Times New Roman"/>
      <w:sz w:val="24"/>
    </w:rPr>
  </w:style>
  <w:style w:type="paragraph" w:customStyle="1" w:styleId="TOC-SubheadTocsub">
    <w:name w:val="TOC-Subhead (Tocsub)"/>
    <w:basedOn w:val="Normal"/>
    <w:rsid w:val="00E81D42"/>
    <w:pPr>
      <w:widowControl w:val="0"/>
      <w:pBdr>
        <w:left w:val="single" w:sz="36" w:space="4" w:color="B4E2F3"/>
      </w:pBdr>
      <w:spacing w:before="120" w:after="120" w:line="480" w:lineRule="auto"/>
      <w:ind w:firstLine="720"/>
      <w:contextualSpacing/>
    </w:pPr>
    <w:rPr>
      <w:rFonts w:ascii="Times New Roman" w:hAnsi="Times New Roman" w:cs="Times New Roman"/>
      <w:sz w:val="24"/>
    </w:rPr>
  </w:style>
  <w:style w:type="paragraph" w:customStyle="1" w:styleId="TOC-BackmatterTocbm">
    <w:name w:val="TOC-Backmatter (Tocbm)"/>
    <w:basedOn w:val="Normal"/>
    <w:rsid w:val="00E81D42"/>
    <w:pPr>
      <w:widowControl w:val="0"/>
      <w:pBdr>
        <w:left w:val="single" w:sz="36" w:space="4" w:color="B4E2F3"/>
      </w:pBdr>
      <w:spacing w:before="120" w:after="120" w:line="480" w:lineRule="auto"/>
      <w:ind w:firstLine="720"/>
      <w:contextualSpacing/>
    </w:pPr>
    <w:rPr>
      <w:rFonts w:ascii="Times New Roman" w:hAnsi="Times New Roman" w:cs="Times New Roman"/>
      <w:sz w:val="24"/>
    </w:rPr>
  </w:style>
  <w:style w:type="paragraph" w:customStyle="1" w:styleId="Blank-Space-BreakBsbrk">
    <w:name w:val="Blank-Space-Break (Bsbrk)"/>
    <w:basedOn w:val="Normal"/>
    <w:next w:val="Body-TextTx"/>
    <w:qFormat/>
    <w:rsid w:val="00E81D42"/>
    <w:pPr>
      <w:widowControl w:val="0"/>
      <w:pBdr>
        <w:top w:val="single" w:sz="24" w:space="1" w:color="FF0000"/>
        <w:left w:val="dashSmallGap" w:sz="18" w:space="4" w:color="FF0000"/>
        <w:bottom w:val="single" w:sz="24" w:space="1" w:color="FF0000"/>
        <w:right w:val="dashSmallGap" w:sz="18" w:space="4" w:color="FF0000"/>
      </w:pBdr>
      <w:shd w:val="clear" w:color="auto" w:fill="E5E5E5"/>
      <w:spacing w:before="120" w:after="120" w:line="480" w:lineRule="auto"/>
      <w:jc w:val="center"/>
    </w:pPr>
    <w:rPr>
      <w:rFonts w:ascii="Times New Roman" w:hAnsi="Times New Roman" w:cs="Times New Roman"/>
      <w:color w:val="FF0000"/>
      <w:sz w:val="24"/>
    </w:rPr>
  </w:style>
  <w:style w:type="paragraph" w:customStyle="1" w:styleId="Ornamental-Space-BreakOsbrk">
    <w:name w:val="Ornamental-Space-Break (Osbrk)"/>
    <w:basedOn w:val="Normal"/>
    <w:next w:val="Body-TextTx"/>
    <w:qFormat/>
    <w:rsid w:val="00E81D42"/>
    <w:pPr>
      <w:widowControl w:val="0"/>
      <w:pBdr>
        <w:top w:val="single" w:sz="24" w:space="1" w:color="FF0000"/>
        <w:left w:val="dashSmallGap" w:sz="18" w:space="4" w:color="FF0000"/>
        <w:bottom w:val="single" w:sz="24" w:space="1" w:color="FF0000"/>
        <w:right w:val="dashSmallGap" w:sz="18" w:space="4" w:color="FF0000"/>
      </w:pBdr>
      <w:shd w:val="clear" w:color="auto" w:fill="E5E5E5"/>
      <w:spacing w:before="120" w:after="120" w:line="480" w:lineRule="auto"/>
      <w:jc w:val="center"/>
    </w:pPr>
    <w:rPr>
      <w:rFonts w:ascii="Times New Roman" w:hAnsi="Times New Roman" w:cs="Times New Roman"/>
      <w:color w:val="FF0000"/>
      <w:sz w:val="24"/>
    </w:rPr>
  </w:style>
  <w:style w:type="paragraph" w:customStyle="1" w:styleId="SeparatorSep">
    <w:name w:val="Separator (Sep)"/>
    <w:basedOn w:val="Normal"/>
    <w:next w:val="Body-TextTx"/>
    <w:qFormat/>
    <w:rsid w:val="00E81D42"/>
    <w:pPr>
      <w:widowControl w:val="0"/>
      <w:pBdr>
        <w:top w:val="single" w:sz="24" w:space="1" w:color="FF0000"/>
        <w:left w:val="dashSmallGap" w:sz="18" w:space="4" w:color="FF0000"/>
        <w:bottom w:val="single" w:sz="24" w:space="1" w:color="FF0000"/>
        <w:right w:val="dashSmallGap" w:sz="18" w:space="4" w:color="FF0000"/>
      </w:pBdr>
      <w:shd w:val="clear" w:color="auto" w:fill="E5E5E5"/>
      <w:spacing w:before="120" w:after="120" w:line="480" w:lineRule="auto"/>
      <w:jc w:val="center"/>
    </w:pPr>
    <w:rPr>
      <w:rFonts w:ascii="Times New Roman" w:hAnsi="Times New Roman" w:cs="Times New Roman"/>
      <w:color w:val="FF0000"/>
      <w:sz w:val="24"/>
    </w:rPr>
  </w:style>
  <w:style w:type="paragraph" w:customStyle="1" w:styleId="Design-NoteDn">
    <w:name w:val="Design-Note (Dn)"/>
    <w:basedOn w:val="Normal"/>
    <w:qFormat/>
    <w:rsid w:val="00E81D42"/>
    <w:pPr>
      <w:widowControl w:val="0"/>
      <w:pBdr>
        <w:top w:val="single" w:sz="24" w:space="1" w:color="FF0000"/>
        <w:left w:val="single" w:sz="24" w:space="4" w:color="FF0000"/>
        <w:bottom w:val="single" w:sz="24" w:space="1" w:color="FF0000"/>
        <w:right w:val="single" w:sz="24" w:space="4" w:color="FF0000"/>
      </w:pBdr>
      <w:spacing w:before="120" w:after="120" w:line="480" w:lineRule="auto"/>
      <w:ind w:firstLine="720"/>
    </w:pPr>
    <w:rPr>
      <w:rFonts w:ascii="Courier New" w:hAnsi="Courier New" w:cs="Courier New"/>
      <w:color w:val="FF0000"/>
    </w:rPr>
  </w:style>
  <w:style w:type="paragraph" w:customStyle="1" w:styleId="Bookmaker-Processing-InstructionBpi">
    <w:name w:val="Bookmaker-Processing-Instruction (Bpi)"/>
    <w:basedOn w:val="Normal"/>
    <w:rsid w:val="00E81D42"/>
    <w:pPr>
      <w:widowControl w:val="0"/>
      <w:pBdr>
        <w:top w:val="single" w:sz="24" w:space="1" w:color="FF0000"/>
        <w:left w:val="single" w:sz="24" w:space="4" w:color="FF0000"/>
        <w:bottom w:val="single" w:sz="24" w:space="1" w:color="FF0000"/>
        <w:right w:val="single" w:sz="24" w:space="4" w:color="FF0000"/>
      </w:pBdr>
      <w:spacing w:before="120" w:after="120" w:line="480" w:lineRule="auto"/>
      <w:ind w:firstLine="720"/>
      <w:contextualSpacing/>
    </w:pPr>
    <w:rPr>
      <w:rFonts w:ascii="Courier New" w:hAnsi="Courier New" w:cs="Courier New"/>
      <w:color w:val="FF0000"/>
    </w:rPr>
  </w:style>
  <w:style w:type="paragraph" w:customStyle="1" w:styleId="Ebook-Only-TextEonly">
    <w:name w:val="Ebook-Only-Text (Eonly)"/>
    <w:basedOn w:val="Normal"/>
    <w:rsid w:val="00E81D42"/>
    <w:pPr>
      <w:widowControl w:val="0"/>
      <w:pBdr>
        <w:left w:val="single" w:sz="36" w:space="4" w:color="800000"/>
      </w:pBdr>
      <w:spacing w:before="120" w:after="120" w:line="480" w:lineRule="auto"/>
      <w:ind w:firstLine="720"/>
      <w:contextualSpacing/>
    </w:pPr>
    <w:rPr>
      <w:rFonts w:ascii="Arial" w:hAnsi="Arial" w:cs="Arial"/>
      <w:color w:val="FF0000"/>
    </w:rPr>
  </w:style>
  <w:style w:type="paragraph" w:customStyle="1" w:styleId="EXTRACT-AEXT-A">
    <w:name w:val="EXTRACT-A (EXT-A)"/>
    <w:basedOn w:val="Normal"/>
    <w:next w:val="Body-TextTx"/>
    <w:uiPriority w:val="2"/>
    <w:rsid w:val="00E81D42"/>
    <w:pPr>
      <w:widowControl w:val="0"/>
      <w:pBdr>
        <w:top w:val="single" w:sz="12" w:space="1" w:color="4B4B4B"/>
        <w:left w:val="single" w:sz="36" w:space="4" w:color="4B4B4B"/>
        <w:right w:val="single" w:sz="36" w:space="4" w:color="4B4B4B"/>
      </w:pBdr>
      <w:shd w:val="clear" w:color="auto" w:fill="D1EBDE"/>
      <w:spacing w:before="360" w:after="120" w:line="480" w:lineRule="auto"/>
      <w:jc w:val="center"/>
    </w:pPr>
    <w:rPr>
      <w:rFonts w:ascii="Arial" w:hAnsi="Arial" w:cs="Arial"/>
      <w:b/>
      <w:sz w:val="24"/>
    </w:rPr>
  </w:style>
  <w:style w:type="paragraph" w:customStyle="1" w:styleId="EXTRACT-BEXT-B">
    <w:name w:val="EXTRACT-B (EXT-B)"/>
    <w:basedOn w:val="Normal"/>
    <w:next w:val="Body-TextTx"/>
    <w:uiPriority w:val="2"/>
    <w:rsid w:val="00E81D42"/>
    <w:pPr>
      <w:widowControl w:val="0"/>
      <w:pBdr>
        <w:top w:val="single" w:sz="12" w:space="1" w:color="4B4B4B"/>
        <w:left w:val="double" w:sz="18" w:space="4" w:color="4B4B4B"/>
        <w:right w:val="double" w:sz="18" w:space="4" w:color="4B4B4B"/>
      </w:pBdr>
      <w:shd w:val="clear" w:color="auto" w:fill="D1EBDE"/>
      <w:spacing w:before="360" w:after="120" w:line="480" w:lineRule="auto"/>
      <w:jc w:val="center"/>
    </w:pPr>
    <w:rPr>
      <w:rFonts w:ascii="Arial" w:hAnsi="Arial" w:cs="Arial"/>
      <w:b/>
      <w:sz w:val="24"/>
    </w:rPr>
  </w:style>
  <w:style w:type="paragraph" w:customStyle="1" w:styleId="EXTRACT-CEXT-C">
    <w:name w:val="EXTRACT-C (EXT-C)"/>
    <w:basedOn w:val="Normal"/>
    <w:next w:val="Body-TextTx"/>
    <w:uiPriority w:val="2"/>
    <w:rsid w:val="00E81D42"/>
    <w:pPr>
      <w:widowControl w:val="0"/>
      <w:pBdr>
        <w:top w:val="single" w:sz="12" w:space="1" w:color="4B4B4B"/>
        <w:left w:val="triple" w:sz="18" w:space="4" w:color="4B4B4B"/>
        <w:right w:val="triple" w:sz="18" w:space="4" w:color="4B4B4B"/>
      </w:pBdr>
      <w:shd w:val="clear" w:color="auto" w:fill="D1EBDE"/>
      <w:spacing w:before="360" w:after="120" w:line="480" w:lineRule="auto"/>
      <w:jc w:val="center"/>
    </w:pPr>
    <w:rPr>
      <w:rFonts w:ascii="Arial" w:hAnsi="Arial" w:cs="Arial"/>
      <w:b/>
      <w:sz w:val="24"/>
    </w:rPr>
  </w:style>
  <w:style w:type="paragraph" w:customStyle="1" w:styleId="EXTRACT-DEXT-D">
    <w:name w:val="EXTRACT-D (EXT-D)"/>
    <w:basedOn w:val="Normal"/>
    <w:next w:val="Body-TextTx"/>
    <w:uiPriority w:val="2"/>
    <w:rsid w:val="00E81D42"/>
    <w:pPr>
      <w:widowControl w:val="0"/>
      <w:pBdr>
        <w:top w:val="single" w:sz="12" w:space="1" w:color="4B4B4B"/>
        <w:left w:val="thinThickMediumGap" w:sz="36" w:space="4" w:color="4B4B4B"/>
        <w:right w:val="thinThickMediumGap" w:sz="36" w:space="4" w:color="4B4B4B"/>
      </w:pBdr>
      <w:shd w:val="clear" w:color="auto" w:fill="D1EBDE"/>
      <w:spacing w:before="360" w:after="120" w:line="480" w:lineRule="auto"/>
      <w:jc w:val="center"/>
    </w:pPr>
    <w:rPr>
      <w:rFonts w:ascii="Arial" w:hAnsi="Arial" w:cs="Arial"/>
      <w:b/>
      <w:sz w:val="24"/>
    </w:rPr>
  </w:style>
  <w:style w:type="paragraph" w:customStyle="1" w:styleId="VERSE-AVRS-A">
    <w:name w:val="VERSE-A (VRS-A)"/>
    <w:basedOn w:val="Normal"/>
    <w:next w:val="Body-TextTx"/>
    <w:uiPriority w:val="2"/>
    <w:rsid w:val="00E81D42"/>
    <w:pPr>
      <w:widowControl w:val="0"/>
      <w:pBdr>
        <w:top w:val="single" w:sz="12" w:space="1" w:color="4B4B4B"/>
        <w:left w:val="single" w:sz="36" w:space="4" w:color="4B4B4B"/>
        <w:right w:val="single" w:sz="36" w:space="4" w:color="4B4B4B"/>
      </w:pBdr>
      <w:shd w:val="clear" w:color="auto" w:fill="D1EBDE"/>
      <w:spacing w:before="360" w:after="120" w:line="480" w:lineRule="auto"/>
      <w:jc w:val="center"/>
    </w:pPr>
    <w:rPr>
      <w:rFonts w:ascii="Arial" w:hAnsi="Arial" w:cs="Arial"/>
      <w:b/>
      <w:sz w:val="24"/>
    </w:rPr>
  </w:style>
  <w:style w:type="paragraph" w:customStyle="1" w:styleId="VERSE-BVRS-B">
    <w:name w:val="VERSE-B (VRS-B)"/>
    <w:basedOn w:val="Normal"/>
    <w:next w:val="Body-TextTx"/>
    <w:uiPriority w:val="2"/>
    <w:rsid w:val="00E81D42"/>
    <w:pPr>
      <w:widowControl w:val="0"/>
      <w:pBdr>
        <w:top w:val="single" w:sz="12" w:space="1" w:color="4B4B4B"/>
        <w:left w:val="double" w:sz="18" w:space="4" w:color="4B4B4B"/>
        <w:right w:val="double" w:sz="18" w:space="4" w:color="4B4B4B"/>
      </w:pBdr>
      <w:shd w:val="clear" w:color="auto" w:fill="D1EBDE"/>
      <w:spacing w:before="360" w:after="120" w:line="480" w:lineRule="auto"/>
      <w:jc w:val="center"/>
    </w:pPr>
    <w:rPr>
      <w:rFonts w:ascii="Arial" w:hAnsi="Arial" w:cs="Arial"/>
      <w:b/>
      <w:sz w:val="24"/>
    </w:rPr>
  </w:style>
  <w:style w:type="paragraph" w:customStyle="1" w:styleId="BOX-ABOX-A">
    <w:name w:val="BOX-A (BOX-A)"/>
    <w:basedOn w:val="Normal"/>
    <w:next w:val="Body-TextTx"/>
    <w:uiPriority w:val="2"/>
    <w:rsid w:val="00E81D42"/>
    <w:pPr>
      <w:widowControl w:val="0"/>
      <w:pBdr>
        <w:top w:val="single" w:sz="12" w:space="1" w:color="4B4B4B"/>
        <w:left w:val="single" w:sz="36" w:space="4" w:color="4B4B4B"/>
        <w:right w:val="single" w:sz="36" w:space="4" w:color="4B4B4B"/>
      </w:pBdr>
      <w:shd w:val="clear" w:color="auto" w:fill="D1EBDE"/>
      <w:spacing w:before="360" w:after="120" w:line="480" w:lineRule="auto"/>
      <w:jc w:val="center"/>
    </w:pPr>
    <w:rPr>
      <w:rFonts w:ascii="Arial" w:hAnsi="Arial" w:cs="Arial"/>
      <w:b/>
      <w:sz w:val="24"/>
    </w:rPr>
  </w:style>
  <w:style w:type="paragraph" w:customStyle="1" w:styleId="BOX-BBOX-B">
    <w:name w:val="BOX-B (BOX-B)"/>
    <w:basedOn w:val="Normal"/>
    <w:next w:val="Body-TextTx"/>
    <w:uiPriority w:val="2"/>
    <w:rsid w:val="00E81D42"/>
    <w:pPr>
      <w:widowControl w:val="0"/>
      <w:pBdr>
        <w:top w:val="single" w:sz="12" w:space="1" w:color="4B4B4B"/>
        <w:left w:val="double" w:sz="18" w:space="4" w:color="4B4B4B"/>
        <w:right w:val="double" w:sz="18" w:space="4" w:color="4B4B4B"/>
      </w:pBdr>
      <w:shd w:val="clear" w:color="auto" w:fill="D1EBDE"/>
      <w:spacing w:before="360" w:after="120" w:line="480" w:lineRule="auto"/>
      <w:jc w:val="center"/>
    </w:pPr>
    <w:rPr>
      <w:rFonts w:ascii="Arial" w:hAnsi="Arial" w:cs="Arial"/>
      <w:b/>
      <w:sz w:val="24"/>
    </w:rPr>
  </w:style>
  <w:style w:type="paragraph" w:customStyle="1" w:styleId="LETTER-ALTR-A">
    <w:name w:val="LETTER-A (LTR-A)"/>
    <w:basedOn w:val="Normal"/>
    <w:next w:val="Body-TextTx"/>
    <w:uiPriority w:val="2"/>
    <w:rsid w:val="00E81D42"/>
    <w:pPr>
      <w:widowControl w:val="0"/>
      <w:pBdr>
        <w:top w:val="single" w:sz="12" w:space="1" w:color="4B4B4B"/>
        <w:left w:val="single" w:sz="36" w:space="4" w:color="4B4B4B"/>
        <w:right w:val="single" w:sz="36" w:space="4" w:color="4B4B4B"/>
      </w:pBdr>
      <w:shd w:val="clear" w:color="auto" w:fill="D1EBDE"/>
      <w:spacing w:before="360" w:after="120" w:line="480" w:lineRule="auto"/>
      <w:jc w:val="center"/>
    </w:pPr>
    <w:rPr>
      <w:rFonts w:ascii="Arial" w:hAnsi="Arial" w:cs="Arial"/>
      <w:b/>
      <w:sz w:val="24"/>
    </w:rPr>
  </w:style>
  <w:style w:type="paragraph" w:customStyle="1" w:styleId="LETTER-BLTR-B">
    <w:name w:val="LETTER-B (LTR-B)"/>
    <w:basedOn w:val="Normal"/>
    <w:next w:val="Body-TextTx"/>
    <w:uiPriority w:val="2"/>
    <w:rsid w:val="00E81D42"/>
    <w:pPr>
      <w:widowControl w:val="0"/>
      <w:pBdr>
        <w:top w:val="single" w:sz="12" w:space="1" w:color="4B4B4B"/>
        <w:left w:val="double" w:sz="18" w:space="4" w:color="4B4B4B"/>
        <w:right w:val="double" w:sz="18" w:space="4" w:color="4B4B4B"/>
      </w:pBdr>
      <w:shd w:val="clear" w:color="auto" w:fill="D1EBDE"/>
      <w:spacing w:before="360" w:after="120" w:line="480" w:lineRule="auto"/>
      <w:jc w:val="center"/>
    </w:pPr>
    <w:rPr>
      <w:rFonts w:ascii="Arial" w:hAnsi="Arial" w:cs="Arial"/>
      <w:b/>
      <w:sz w:val="24"/>
    </w:rPr>
  </w:style>
  <w:style w:type="paragraph" w:customStyle="1" w:styleId="LETTER-CLTR-C">
    <w:name w:val="LETTER-C (LTR-C)"/>
    <w:basedOn w:val="Normal"/>
    <w:next w:val="Body-TextTx"/>
    <w:uiPriority w:val="2"/>
    <w:rsid w:val="00E81D42"/>
    <w:pPr>
      <w:widowControl w:val="0"/>
      <w:pBdr>
        <w:top w:val="single" w:sz="12" w:space="1" w:color="4B4B4B"/>
        <w:left w:val="triple" w:sz="18" w:space="4" w:color="4B4B4B"/>
        <w:right w:val="triple" w:sz="18" w:space="4" w:color="4B4B4B"/>
      </w:pBdr>
      <w:shd w:val="clear" w:color="auto" w:fill="D1EBDE"/>
      <w:spacing w:before="360" w:after="120" w:line="480" w:lineRule="auto"/>
      <w:jc w:val="center"/>
    </w:pPr>
    <w:rPr>
      <w:rFonts w:ascii="Arial" w:hAnsi="Arial" w:cs="Arial"/>
      <w:b/>
      <w:sz w:val="24"/>
    </w:rPr>
  </w:style>
  <w:style w:type="paragraph" w:customStyle="1" w:styleId="LETTER-DLTR-D">
    <w:name w:val="LETTER-D (LTR-D)"/>
    <w:basedOn w:val="Normal"/>
    <w:next w:val="Body-TextTx"/>
    <w:uiPriority w:val="2"/>
    <w:rsid w:val="00E81D42"/>
    <w:pPr>
      <w:widowControl w:val="0"/>
      <w:pBdr>
        <w:top w:val="single" w:sz="12" w:space="1" w:color="4B4B4B"/>
        <w:left w:val="thinThickMediumGap" w:sz="36" w:space="4" w:color="4B4B4B"/>
        <w:right w:val="thinThickMediumGap" w:sz="36" w:space="4" w:color="4B4B4B"/>
      </w:pBdr>
      <w:shd w:val="clear" w:color="auto" w:fill="D1EBDE"/>
      <w:spacing w:before="360" w:after="120" w:line="480" w:lineRule="auto"/>
      <w:jc w:val="center"/>
    </w:pPr>
    <w:rPr>
      <w:rFonts w:ascii="Arial" w:hAnsi="Arial" w:cs="Arial"/>
      <w:b/>
      <w:sz w:val="24"/>
    </w:rPr>
  </w:style>
  <w:style w:type="paragraph" w:customStyle="1" w:styleId="COMPUTER-ACOM-A">
    <w:name w:val="COMPUTER-A (COM-A)"/>
    <w:basedOn w:val="Normal"/>
    <w:next w:val="Body-TextTx"/>
    <w:uiPriority w:val="2"/>
    <w:rsid w:val="00E81D42"/>
    <w:pPr>
      <w:widowControl w:val="0"/>
      <w:pBdr>
        <w:top w:val="single" w:sz="12" w:space="1" w:color="4B4B4B"/>
        <w:left w:val="single" w:sz="36" w:space="4" w:color="4B4B4B"/>
        <w:right w:val="single" w:sz="36" w:space="4" w:color="4B4B4B"/>
      </w:pBdr>
      <w:shd w:val="clear" w:color="auto" w:fill="D1EBDE"/>
      <w:spacing w:before="360" w:after="120" w:line="480" w:lineRule="auto"/>
      <w:jc w:val="center"/>
    </w:pPr>
    <w:rPr>
      <w:rFonts w:ascii="Arial" w:hAnsi="Arial" w:cs="Arial"/>
      <w:b/>
      <w:sz w:val="24"/>
    </w:rPr>
  </w:style>
  <w:style w:type="paragraph" w:customStyle="1" w:styleId="COMPUTER-BCOM-B">
    <w:name w:val="COMPUTER-B (COM-B)"/>
    <w:basedOn w:val="Normal"/>
    <w:next w:val="Body-TextTx"/>
    <w:uiPriority w:val="2"/>
    <w:rsid w:val="00E81D42"/>
    <w:pPr>
      <w:widowControl w:val="0"/>
      <w:pBdr>
        <w:top w:val="single" w:sz="12" w:space="1" w:color="4B4B4B"/>
        <w:left w:val="double" w:sz="18" w:space="4" w:color="4B4B4B"/>
        <w:right w:val="double" w:sz="18" w:space="4" w:color="4B4B4B"/>
      </w:pBdr>
      <w:shd w:val="clear" w:color="auto" w:fill="D1EBDE"/>
      <w:spacing w:before="360" w:after="120" w:line="480" w:lineRule="auto"/>
      <w:jc w:val="center"/>
    </w:pPr>
    <w:rPr>
      <w:rFonts w:ascii="Arial" w:hAnsi="Arial" w:cs="Arial"/>
      <w:b/>
      <w:sz w:val="24"/>
    </w:rPr>
  </w:style>
  <w:style w:type="paragraph" w:customStyle="1" w:styleId="SIDEBAR-ASIDE-A">
    <w:name w:val="SIDEBAR-A (SIDE-A)"/>
    <w:basedOn w:val="Normal"/>
    <w:next w:val="Body-TextTx"/>
    <w:uiPriority w:val="2"/>
    <w:rsid w:val="00E81D42"/>
    <w:pPr>
      <w:widowControl w:val="0"/>
      <w:pBdr>
        <w:top w:val="single" w:sz="12" w:space="1" w:color="4B4B4B"/>
        <w:left w:val="single" w:sz="36" w:space="4" w:color="4B4B4B"/>
        <w:right w:val="single" w:sz="36" w:space="4" w:color="4B4B4B"/>
      </w:pBdr>
      <w:shd w:val="clear" w:color="auto" w:fill="FFFFCD"/>
      <w:spacing w:before="360" w:after="120" w:line="480" w:lineRule="auto"/>
      <w:jc w:val="center"/>
    </w:pPr>
    <w:rPr>
      <w:rFonts w:ascii="Arial" w:hAnsi="Arial" w:cs="Arial"/>
      <w:b/>
      <w:sz w:val="24"/>
    </w:rPr>
  </w:style>
  <w:style w:type="paragraph" w:customStyle="1" w:styleId="SIDEBAR-BSIDE-B">
    <w:name w:val="SIDEBAR-B (SIDE-B)"/>
    <w:basedOn w:val="Normal"/>
    <w:next w:val="Body-TextTx"/>
    <w:uiPriority w:val="2"/>
    <w:rsid w:val="00E81D42"/>
    <w:pPr>
      <w:widowControl w:val="0"/>
      <w:pBdr>
        <w:top w:val="single" w:sz="12" w:space="1" w:color="4B4B4B"/>
        <w:left w:val="double" w:sz="18" w:space="4" w:color="4B4B4B"/>
        <w:right w:val="double" w:sz="18" w:space="4" w:color="4B4B4B"/>
      </w:pBdr>
      <w:shd w:val="clear" w:color="auto" w:fill="FFFFCD"/>
      <w:spacing w:before="360" w:after="120" w:line="480" w:lineRule="auto"/>
      <w:jc w:val="center"/>
    </w:pPr>
    <w:rPr>
      <w:rFonts w:ascii="Arial" w:hAnsi="Arial" w:cs="Arial"/>
      <w:b/>
      <w:sz w:val="24"/>
    </w:rPr>
  </w:style>
  <w:style w:type="paragraph" w:customStyle="1" w:styleId="PULL-QUOTEPQ">
    <w:name w:val="PULL-QUOTE (PQ)"/>
    <w:basedOn w:val="Normal"/>
    <w:next w:val="Body-TextTx"/>
    <w:uiPriority w:val="2"/>
    <w:rsid w:val="00E81D42"/>
    <w:pPr>
      <w:widowControl w:val="0"/>
      <w:pBdr>
        <w:top w:val="single" w:sz="12" w:space="1" w:color="4B4B4B"/>
        <w:left w:val="single" w:sz="36" w:space="4" w:color="4B4B4B"/>
        <w:right w:val="single" w:sz="36" w:space="4" w:color="4B4B4B"/>
      </w:pBdr>
      <w:shd w:val="clear" w:color="auto" w:fill="FFFFCD"/>
      <w:spacing w:before="360" w:after="120" w:line="480" w:lineRule="auto"/>
      <w:jc w:val="center"/>
    </w:pPr>
    <w:rPr>
      <w:rFonts w:ascii="Arial" w:hAnsi="Arial" w:cs="Arial"/>
      <w:b/>
      <w:sz w:val="24"/>
    </w:rPr>
  </w:style>
  <w:style w:type="paragraph" w:customStyle="1" w:styleId="IMAGEIMG">
    <w:name w:val="IMAGE (IMG)"/>
    <w:basedOn w:val="Normal"/>
    <w:next w:val="Body-TextTx"/>
    <w:uiPriority w:val="2"/>
    <w:rsid w:val="00E81D42"/>
    <w:pPr>
      <w:widowControl w:val="0"/>
      <w:pBdr>
        <w:top w:val="single" w:sz="12" w:space="1" w:color="4B4B4B"/>
        <w:left w:val="single" w:sz="36" w:space="4" w:color="4B4B4B"/>
        <w:right w:val="single" w:sz="36" w:space="4" w:color="4B4B4B"/>
      </w:pBdr>
      <w:shd w:val="clear" w:color="auto" w:fill="FFFFCD"/>
      <w:spacing w:before="360" w:after="120" w:line="480" w:lineRule="auto"/>
      <w:jc w:val="center"/>
    </w:pPr>
    <w:rPr>
      <w:rFonts w:ascii="Arial" w:hAnsi="Arial" w:cs="Arial"/>
      <w:b/>
      <w:sz w:val="24"/>
    </w:rPr>
  </w:style>
  <w:style w:type="paragraph" w:customStyle="1" w:styleId="TABLETBL">
    <w:name w:val="TABLE (TBL)"/>
    <w:basedOn w:val="Normal"/>
    <w:next w:val="Body-TextTx"/>
    <w:uiPriority w:val="2"/>
    <w:rsid w:val="00E81D42"/>
    <w:pPr>
      <w:widowControl w:val="0"/>
      <w:pBdr>
        <w:top w:val="single" w:sz="12" w:space="1" w:color="4B4B4B"/>
        <w:left w:val="single" w:sz="36" w:space="4" w:color="4B4B4B"/>
        <w:right w:val="single" w:sz="36" w:space="4" w:color="4B4B4B"/>
      </w:pBdr>
      <w:shd w:val="clear" w:color="auto" w:fill="FFFFCD"/>
      <w:spacing w:before="360" w:after="120" w:line="480" w:lineRule="auto"/>
      <w:jc w:val="center"/>
    </w:pPr>
    <w:rPr>
      <w:rFonts w:ascii="Arial" w:hAnsi="Arial" w:cs="Arial"/>
      <w:b/>
      <w:sz w:val="24"/>
    </w:rPr>
  </w:style>
  <w:style w:type="paragraph" w:customStyle="1" w:styleId="RECIPEREC">
    <w:name w:val="RECIPE (REC)"/>
    <w:basedOn w:val="Normal"/>
    <w:next w:val="Body-TextTx"/>
    <w:uiPriority w:val="2"/>
    <w:rsid w:val="00E81D42"/>
    <w:pPr>
      <w:widowControl w:val="0"/>
      <w:pBdr>
        <w:top w:val="single" w:sz="12" w:space="1" w:color="4B4B4B"/>
        <w:left w:val="single" w:sz="36" w:space="4" w:color="4B4B4B"/>
        <w:right w:val="single" w:sz="36" w:space="4" w:color="4B4B4B"/>
      </w:pBdr>
      <w:shd w:val="clear" w:color="auto" w:fill="D1EBDE"/>
      <w:spacing w:before="360" w:after="120" w:line="480" w:lineRule="auto"/>
      <w:jc w:val="center"/>
    </w:pPr>
    <w:rPr>
      <w:rFonts w:ascii="Arial" w:hAnsi="Arial" w:cs="Arial"/>
      <w:b/>
      <w:sz w:val="24"/>
    </w:rPr>
  </w:style>
  <w:style w:type="paragraph" w:customStyle="1" w:styleId="ENDEND">
    <w:name w:val="END (END)"/>
    <w:basedOn w:val="Normal"/>
    <w:next w:val="Body-TextTx"/>
    <w:uiPriority w:val="2"/>
    <w:rsid w:val="00E81D42"/>
    <w:pPr>
      <w:widowControl w:val="0"/>
      <w:pBdr>
        <w:left w:val="single" w:sz="36" w:space="4" w:color="000000"/>
        <w:bottom w:val="single" w:sz="12" w:space="1" w:color="000000"/>
        <w:right w:val="single" w:sz="36" w:space="4" w:color="000000"/>
      </w:pBdr>
      <w:shd w:val="clear" w:color="auto" w:fill="808080"/>
      <w:spacing w:before="120" w:after="360" w:line="480" w:lineRule="auto"/>
      <w:jc w:val="center"/>
    </w:pPr>
    <w:rPr>
      <w:rFonts w:ascii="Arial" w:hAnsi="Arial" w:cs="Arial"/>
      <w:b/>
      <w:sz w:val="24"/>
    </w:rPr>
  </w:style>
  <w:style w:type="character" w:customStyle="1" w:styleId="boldb">
    <w:name w:val="bold (b)"/>
    <w:basedOn w:val="DefaultParagraphFont"/>
    <w:uiPriority w:val="1"/>
    <w:qFormat/>
    <w:rsid w:val="00E81D42"/>
    <w:rPr>
      <w:rFonts w:ascii="Times New Roman" w:hAnsi="Times New Roman" w:cs="Times New Roman"/>
      <w:b/>
      <w:i w:val="0"/>
      <w:caps w:val="0"/>
      <w:smallCaps w:val="0"/>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itali">
    <w:name w:val="ital (i)"/>
    <w:basedOn w:val="DefaultParagraphFont"/>
    <w:uiPriority w:val="1"/>
    <w:qFormat/>
    <w:rsid w:val="00E81D42"/>
    <w:rPr>
      <w:rFonts w:ascii="Times New Roman" w:hAnsi="Times New Roman" w:cs="Times New Roman"/>
      <w:b w:val="0"/>
      <w:i/>
      <w:caps w:val="0"/>
      <w:smallCaps w:val="0"/>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underlineu">
    <w:name w:val="underline (u)"/>
    <w:basedOn w:val="DefaultParagraphFont"/>
    <w:uiPriority w:val="1"/>
    <w:rsid w:val="00E81D42"/>
    <w:rPr>
      <w:rFonts w:ascii="Times New Roman" w:hAnsi="Times New Roman" w:cs="Times New Roman"/>
      <w:b w:val="0"/>
      <w:i w:val="0"/>
      <w:caps w:val="0"/>
      <w:smallCaps w:val="0"/>
      <w:strike w:val="0"/>
      <w:dstrike w:val="0"/>
      <w:noProof w:val="0"/>
      <w:vanish w:val="0"/>
      <w:color w:val="auto"/>
      <w:w w:val="100"/>
      <w:kern w:val="0"/>
      <w:sz w:val="24"/>
      <w:u w:val="singl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mallcapssc">
    <w:name w:val="smallcaps (sc)"/>
    <w:basedOn w:val="DefaultParagraphFont"/>
    <w:uiPriority w:val="1"/>
    <w:qFormat/>
    <w:rsid w:val="00E81D42"/>
    <w:rPr>
      <w:rFonts w:ascii="Times New Roman" w:hAnsi="Times New Roman" w:cs="Times New Roman"/>
      <w:b w:val="0"/>
      <w:i w:val="0"/>
      <w:caps w:val="0"/>
      <w:smallCaps/>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upersup">
    <w:name w:val="super (sup)"/>
    <w:basedOn w:val="DefaultParagraphFont"/>
    <w:uiPriority w:val="1"/>
    <w:rsid w:val="00E81D42"/>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CCFFFF"/>
      <w:vertAlign w:val="superscript"/>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ubsub">
    <w:name w:val="sub (sub)"/>
    <w:basedOn w:val="DefaultParagraphFont"/>
    <w:uiPriority w:val="1"/>
    <w:rsid w:val="00E81D42"/>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CCFFFF"/>
      <w:vertAlign w:val="subscript"/>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trikestr">
    <w:name w:val="strike (str)"/>
    <w:basedOn w:val="DefaultParagraphFont"/>
    <w:uiPriority w:val="1"/>
    <w:rsid w:val="00E81D42"/>
    <w:rPr>
      <w:rFonts w:ascii="Times New Roman" w:hAnsi="Times New Roman" w:cs="Times New Roman"/>
      <w:b w:val="0"/>
      <w:i w:val="0"/>
      <w:caps w:val="0"/>
      <w:smallCaps w:val="0"/>
      <w:strike/>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bold-italbi">
    <w:name w:val="bold-ital (bi)"/>
    <w:basedOn w:val="DefaultParagraphFont"/>
    <w:uiPriority w:val="1"/>
    <w:rsid w:val="00E81D42"/>
    <w:rPr>
      <w:rFonts w:ascii="Times New Roman" w:hAnsi="Times New Roman" w:cs="Times New Roman"/>
      <w:b/>
      <w:i/>
      <w:caps w:val="0"/>
      <w:smallCaps w:val="0"/>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mallcaps-italsci">
    <w:name w:val="smallcaps-ital (sci)"/>
    <w:basedOn w:val="DefaultParagraphFont"/>
    <w:uiPriority w:val="1"/>
    <w:rsid w:val="00E81D42"/>
    <w:rPr>
      <w:rFonts w:ascii="Times New Roman" w:hAnsi="Times New Roman" w:cs="Times New Roman"/>
      <w:b w:val="0"/>
      <w:i/>
      <w:caps w:val="0"/>
      <w:smallCaps/>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mallcaps-boldscb">
    <w:name w:val="smallcaps-bold (scb)"/>
    <w:basedOn w:val="DefaultParagraphFont"/>
    <w:uiPriority w:val="1"/>
    <w:rsid w:val="00E81D42"/>
    <w:rPr>
      <w:rFonts w:ascii="Times New Roman" w:hAnsi="Times New Roman" w:cs="Times New Roman"/>
      <w:b/>
      <w:i w:val="0"/>
      <w:caps w:val="0"/>
      <w:smallCaps/>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mallcaps-bold-italscbi">
    <w:name w:val="smallcaps-bold-ital (scbi)"/>
    <w:basedOn w:val="DefaultParagraphFont"/>
    <w:uiPriority w:val="1"/>
    <w:rsid w:val="00E81D42"/>
    <w:rPr>
      <w:rFonts w:ascii="Times New Roman" w:hAnsi="Times New Roman" w:cs="Times New Roman"/>
      <w:b/>
      <w:i/>
      <w:caps w:val="0"/>
      <w:smallCaps/>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uper-italsupi">
    <w:name w:val="super-ital (supi)"/>
    <w:basedOn w:val="DefaultParagraphFont"/>
    <w:uiPriority w:val="1"/>
    <w:rsid w:val="00E81D42"/>
    <w:rPr>
      <w:rFonts w:ascii="Times New Roman" w:hAnsi="Times New Roman" w:cs="Times New Roman"/>
      <w:b w:val="0"/>
      <w:i/>
      <w:caps w:val="0"/>
      <w:smallCaps w:val="0"/>
      <w:strike w:val="0"/>
      <w:dstrike w:val="0"/>
      <w:noProof w:val="0"/>
      <w:vanish w:val="0"/>
      <w:color w:val="auto"/>
      <w:w w:val="100"/>
      <w:kern w:val="0"/>
      <w:sz w:val="24"/>
      <w:u w:val="none"/>
      <w:effect w:val="none"/>
      <w:bdr w:val="none" w:sz="0" w:space="0" w:color="auto"/>
      <w:shd w:val="clear" w:color="auto" w:fill="CCFFFF"/>
      <w:vertAlign w:val="superscript"/>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cstyle1cs1">
    <w:name w:val="cstyle1 (cs1)"/>
    <w:basedOn w:val="DefaultParagraphFont"/>
    <w:uiPriority w:val="1"/>
    <w:rsid w:val="00E81D42"/>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cstyle2cs2">
    <w:name w:val="cstyle2 (cs2)"/>
    <w:basedOn w:val="DefaultParagraphFont"/>
    <w:uiPriority w:val="1"/>
    <w:rsid w:val="00E81D42"/>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cs-headcshd">
    <w:name w:val="cs-head (cshd)"/>
    <w:basedOn w:val="DefaultParagraphFont"/>
    <w:uiPriority w:val="1"/>
    <w:rsid w:val="00E81D42"/>
    <w:rPr>
      <w:rFonts w:ascii="Arial Black" w:hAnsi="Arial Black"/>
      <w:b w:val="0"/>
      <w:i w:val="0"/>
      <w:caps w:val="0"/>
      <w:smallCaps w:val="0"/>
      <w:strike w:val="0"/>
      <w:dstrike w:val="0"/>
      <w:noProof w:val="0"/>
      <w:vanish w:val="0"/>
      <w:color w:val="auto"/>
      <w:w w:val="100"/>
      <w:kern w:val="0"/>
      <w:sz w:val="24"/>
      <w:u w:val="none"/>
      <w:effect w:val="none"/>
      <w:bdr w:val="none" w:sz="0" w:space="0" w:color="auto"/>
      <w:shd w:val="clear" w:color="auto" w:fill="DEC3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cs-speakercsp">
    <w:name w:val="cs-speaker (csp)"/>
    <w:basedOn w:val="DefaultParagraphFont"/>
    <w:uiPriority w:val="1"/>
    <w:rsid w:val="00E81D42"/>
    <w:rPr>
      <w:rFonts w:ascii="Arial Black" w:hAnsi="Arial Black"/>
      <w:b w:val="0"/>
      <w:i w:val="0"/>
      <w:caps w:val="0"/>
      <w:smallCaps w:val="0"/>
      <w:strike w:val="0"/>
      <w:dstrike w:val="0"/>
      <w:noProof w:val="0"/>
      <w:vanish w:val="0"/>
      <w:color w:val="auto"/>
      <w:w w:val="100"/>
      <w:kern w:val="0"/>
      <w:sz w:val="24"/>
      <w:u w:val="none"/>
      <w:effect w:val="none"/>
      <w:bdr w:val="none" w:sz="0" w:space="0" w:color="auto"/>
      <w:shd w:val="clear" w:color="auto" w:fill="DEC3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cs-text-messagectm">
    <w:name w:val="cs-text-message (ctm)"/>
    <w:basedOn w:val="DefaultParagraphFont"/>
    <w:uiPriority w:val="1"/>
    <w:rsid w:val="00E81D42"/>
    <w:rPr>
      <w:rFonts w:ascii="Courier New" w:hAnsi="Courier New" w:cs="Courier New"/>
      <w:b w:val="0"/>
      <w:i w:val="0"/>
      <w:caps w:val="0"/>
      <w:smallCaps w:val="0"/>
      <w:strike w:val="0"/>
      <w:dstrike w:val="0"/>
      <w:noProof w:val="0"/>
      <w:vanish w:val="0"/>
      <w:color w:val="auto"/>
      <w:w w:val="100"/>
      <w:kern w:val="0"/>
      <w:sz w:val="24"/>
      <w:u w:val="none"/>
      <w:effect w:val="none"/>
      <w:bdr w:val="none" w:sz="0" w:space="0" w:color="auto"/>
      <w:shd w:val="clear" w:color="auto" w:fill="DEC3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cs-computerccom">
    <w:name w:val="cs-computer (ccom)"/>
    <w:basedOn w:val="DefaultParagraphFont"/>
    <w:uiPriority w:val="1"/>
    <w:rsid w:val="00E81D42"/>
    <w:rPr>
      <w:rFonts w:ascii="Courier New" w:hAnsi="Courier New" w:cs="Courier New"/>
      <w:b w:val="0"/>
      <w:i w:val="0"/>
      <w:caps w:val="0"/>
      <w:smallCaps w:val="0"/>
      <w:strike w:val="0"/>
      <w:dstrike w:val="0"/>
      <w:noProof w:val="0"/>
      <w:vanish w:val="0"/>
      <w:color w:val="auto"/>
      <w:w w:val="100"/>
      <w:kern w:val="0"/>
      <w:sz w:val="24"/>
      <w:u w:val="none"/>
      <w:effect w:val="none"/>
      <w:bdr w:val="none" w:sz="0" w:space="0" w:color="auto"/>
      <w:shd w:val="clear" w:color="auto" w:fill="DEC3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cs-design-notecdn">
    <w:name w:val="cs-design-note (cdn)"/>
    <w:basedOn w:val="DefaultParagraphFont"/>
    <w:uiPriority w:val="1"/>
    <w:rsid w:val="00E81D42"/>
    <w:rPr>
      <w:rFonts w:ascii="Arial" w:hAnsi="Arial" w:cs="Arial"/>
      <w:b w:val="0"/>
      <w:i w:val="0"/>
      <w:caps w:val="0"/>
      <w:smallCaps w:val="0"/>
      <w:strike w:val="0"/>
      <w:dstrike w:val="0"/>
      <w:noProof w:val="0"/>
      <w:vanish w:val="0"/>
      <w:color w:val="auto"/>
      <w:w w:val="100"/>
      <w:kern w:val="0"/>
      <w:sz w:val="24"/>
      <w:u w:val="none"/>
      <w:effect w:val="none"/>
      <w:bdr w:val="none" w:sz="0" w:space="0" w:color="auto"/>
      <w:shd w:val="clear" w:color="auto" w:fill="FF0000"/>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cs-image-placementcimg">
    <w:name w:val="cs-image-placement (cimg)"/>
    <w:basedOn w:val="DefaultParagraphFont"/>
    <w:uiPriority w:val="1"/>
    <w:rsid w:val="00E81D42"/>
    <w:rPr>
      <w:rFonts w:ascii="Arial" w:hAnsi="Arial" w:cs="Arial"/>
      <w:b w:val="0"/>
      <w:i w:val="0"/>
      <w:caps w:val="0"/>
      <w:smallCaps w:val="0"/>
      <w:strike w:val="0"/>
      <w:dstrike w:val="0"/>
      <w:noProof w:val="0"/>
      <w:vanish w:val="0"/>
      <w:color w:val="auto"/>
      <w:w w:val="100"/>
      <w:kern w:val="0"/>
      <w:sz w:val="24"/>
      <w:u w:val="none"/>
      <w:effect w:val="none"/>
      <w:bdr w:val="none" w:sz="0" w:space="0" w:color="auto"/>
      <w:shd w:val="clear" w:color="auto" w:fill="FF0000"/>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hyperlinkurl">
    <w:name w:val="hyperlink (url)"/>
    <w:basedOn w:val="DefaultParagraphFont"/>
    <w:uiPriority w:val="5"/>
    <w:rsid w:val="00D622EC"/>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99CC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ymbolssym">
    <w:name w:val="symbols (sym)"/>
    <w:basedOn w:val="DefaultParagraphFont"/>
    <w:uiPriority w:val="1"/>
    <w:rsid w:val="00E81D42"/>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FFCC99"/>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ymbols-italsymi">
    <w:name w:val="symbols-ital (symi)"/>
    <w:basedOn w:val="DefaultParagraphFont"/>
    <w:uiPriority w:val="1"/>
    <w:rsid w:val="00E81D42"/>
    <w:rPr>
      <w:rFonts w:ascii="Times New Roman" w:hAnsi="Times New Roman" w:cs="Times New Roman"/>
      <w:b w:val="0"/>
      <w:i/>
      <w:caps w:val="0"/>
      <w:smallCaps w:val="0"/>
      <w:strike w:val="0"/>
      <w:dstrike w:val="0"/>
      <w:noProof w:val="0"/>
      <w:vanish w:val="0"/>
      <w:color w:val="auto"/>
      <w:w w:val="100"/>
      <w:kern w:val="0"/>
      <w:sz w:val="24"/>
      <w:u w:val="none"/>
      <w:effect w:val="none"/>
      <w:bdr w:val="none" w:sz="0" w:space="0" w:color="auto"/>
      <w:shd w:val="clear" w:color="auto" w:fill="FFCC99"/>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cross-referencexref">
    <w:name w:val="cross-reference (xref)"/>
    <w:basedOn w:val="DefaultParagraphFont"/>
    <w:uiPriority w:val="1"/>
    <w:rsid w:val="00E81D42"/>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99CC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redacted-textred">
    <w:name w:val="redacted-text (red)"/>
    <w:basedOn w:val="DefaultParagraphFont"/>
    <w:uiPriority w:val="1"/>
    <w:rsid w:val="00E81D42"/>
    <w:rPr>
      <w:rFonts w:ascii="Times New Roman" w:hAnsi="Times New Roman" w:cs="Times New Roman"/>
      <w:b/>
      <w:i w:val="0"/>
      <w:caps w:val="0"/>
      <w:smallCaps w:val="0"/>
      <w:strike w:val="0"/>
      <w:dstrike w:val="0"/>
      <w:noProof w:val="0"/>
      <w:vanish w:val="0"/>
      <w:color w:val="auto"/>
      <w:w w:val="100"/>
      <w:kern w:val="0"/>
      <w:sz w:val="24"/>
      <w:u w:val="none"/>
      <w:effect w:val="none"/>
      <w:bdr w:val="none" w:sz="0" w:space="0" w:color="auto"/>
      <w:shd w:val="clear" w:color="auto" w:fill="DEC3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keyphrasekp">
    <w:name w:val="keyphrase (kp)"/>
    <w:basedOn w:val="DefaultParagraphFont"/>
    <w:uiPriority w:val="1"/>
    <w:rsid w:val="00E81D42"/>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99CC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cs-cleanup-excludecex">
    <w:name w:val="cs-cleanup-exclude (cex)"/>
    <w:basedOn w:val="DefaultParagraphFont"/>
    <w:uiPriority w:val="1"/>
    <w:rsid w:val="00E81D42"/>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FFCC99"/>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bookmaker-keep-togetherbkt">
    <w:name w:val="bookmaker-keep-together (bkt)"/>
    <w:basedOn w:val="DefaultParagraphFont"/>
    <w:uiPriority w:val="1"/>
    <w:rsid w:val="00E81D42"/>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BCE890"/>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bookmaker-loosenbln">
    <w:name w:val="bookmaker-loosen (bln)"/>
    <w:basedOn w:val="DefaultParagraphFont"/>
    <w:uiPriority w:val="1"/>
    <w:rsid w:val="00E81D42"/>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BCE890"/>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bookmaker-tightenbti">
    <w:name w:val="bookmaker-tighten (bti)"/>
    <w:basedOn w:val="DefaultParagraphFont"/>
    <w:uiPriority w:val="1"/>
    <w:rsid w:val="00E81D42"/>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BCE890"/>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paragraph" w:customStyle="1" w:styleId="isbn">
    <w:name w:val="isbn"/>
    <w:basedOn w:val="Body-TextTx"/>
    <w:rsid w:val="002B7DE5"/>
  </w:style>
  <w:style w:type="table" w:customStyle="1" w:styleId="GridTable1Light2">
    <w:name w:val="Grid Table 1 Light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2">
    <w:name w:val="Grid Table 1 Light - Accent 1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22">
    <w:name w:val="Grid Table 1 Light - Accent 2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32">
    <w:name w:val="Grid Table 1 Light - Accent 3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GridTable1Light-Accent52">
    <w:name w:val="Grid Table 1 Light - Accent 5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1Light-Accent62">
    <w:name w:val="Grid Table 1 Light - Accent 6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GridTable22">
    <w:name w:val="Grid Table 2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2">
    <w:name w:val="Grid Table 2 - Accent 1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2">
    <w:name w:val="Grid Table 2 - Accent 2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2-Accent32">
    <w:name w:val="Grid Table 2 - Accent 3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2-Accent42">
    <w:name w:val="Grid Table 2 - Accent 4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2-Accent52">
    <w:name w:val="Grid Table 2 - Accent 5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2-Accent62">
    <w:name w:val="Grid Table 2 - Accent 6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32">
    <w:name w:val="Grid Table 3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2">
    <w:name w:val="Grid Table 3 - Accent 1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dTable3-Accent22">
    <w:name w:val="Grid Table 3 - Accent 2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GridTable3-Accent32">
    <w:name w:val="Grid Table 3 - Accent 3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GridTable3-Accent42">
    <w:name w:val="Grid Table 3 - Accent 4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GridTable3-Accent52">
    <w:name w:val="Grid Table 3 - Accent 5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GridTable3-Accent62">
    <w:name w:val="Grid Table 3 - Accent 6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42">
    <w:name w:val="Grid Table 4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2">
    <w:name w:val="Grid Table 4 - Accent 1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22">
    <w:name w:val="Grid Table 4 - Accent 2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4-Accent32">
    <w:name w:val="Grid Table 4 - Accent 3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42">
    <w:name w:val="Grid Table 4 - Accent 4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4-Accent52">
    <w:name w:val="Grid Table 4 - Accent 5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62">
    <w:name w:val="Grid Table 4 - Accent 6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5Dark2">
    <w:name w:val="Grid Table 5 Dark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2">
    <w:name w:val="Grid Table 5 Dark - Accent 1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5Dark-Accent22">
    <w:name w:val="Grid Table 5 Dark - Accent 2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5Dark-Accent32">
    <w:name w:val="Grid Table 5 Dark - Accent 3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GridTable5Dark-Accent42">
    <w:name w:val="Grid Table 5 Dark - Accent 4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GridTable5Dark-Accent52">
    <w:name w:val="Grid Table 5 Dark - Accent 5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5Dark-Accent62">
    <w:name w:val="Grid Table 5 Dark - Accent 6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GridTable6Colorful2">
    <w:name w:val="Grid Table 6 Colorful2"/>
    <w:basedOn w:val="TableNormal"/>
    <w:uiPriority w:val="89"/>
    <w:rsid w:val="00D622EC"/>
    <w:rPr>
      <w:rFonts w:asciiTheme="minorHAnsi" w:eastAsiaTheme="minorHAnsi" w:hAnsiTheme="minorHAnsi" w:cstheme="minorBidi"/>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2">
    <w:name w:val="Grid Table 6 Colorful - Accent 12"/>
    <w:basedOn w:val="TableNormal"/>
    <w:uiPriority w:val="89"/>
    <w:rsid w:val="00D622EC"/>
    <w:rPr>
      <w:rFonts w:asciiTheme="minorHAnsi" w:eastAsiaTheme="minorHAnsi" w:hAnsiTheme="minorHAnsi" w:cstheme="minorBidi"/>
      <w:color w:val="365F91" w:themeColor="accent1" w:themeShade="BF"/>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22">
    <w:name w:val="Grid Table 6 Colorful - Accent 22"/>
    <w:basedOn w:val="TableNormal"/>
    <w:uiPriority w:val="89"/>
    <w:rsid w:val="00D622EC"/>
    <w:rPr>
      <w:rFonts w:asciiTheme="minorHAnsi" w:eastAsiaTheme="minorHAnsi" w:hAnsiTheme="minorHAnsi" w:cstheme="minorBidi"/>
      <w:color w:val="943634" w:themeColor="accent2" w:themeShade="BF"/>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6Colorful-Accent32">
    <w:name w:val="Grid Table 6 Colorful - Accent 32"/>
    <w:basedOn w:val="TableNormal"/>
    <w:uiPriority w:val="89"/>
    <w:rsid w:val="00D622EC"/>
    <w:rPr>
      <w:rFonts w:asciiTheme="minorHAnsi" w:eastAsiaTheme="minorHAnsi" w:hAnsiTheme="minorHAnsi" w:cstheme="minorBidi"/>
      <w:color w:val="76923C" w:themeColor="accent3" w:themeShade="BF"/>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6Colorful-Accent42">
    <w:name w:val="Grid Table 6 Colorful - Accent 42"/>
    <w:basedOn w:val="TableNormal"/>
    <w:uiPriority w:val="89"/>
    <w:rsid w:val="00D622EC"/>
    <w:rPr>
      <w:rFonts w:asciiTheme="minorHAnsi" w:eastAsiaTheme="minorHAnsi" w:hAnsiTheme="minorHAnsi" w:cstheme="minorBidi"/>
      <w:color w:val="5F497A" w:themeColor="accent4" w:themeShade="BF"/>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6Colorful-Accent52">
    <w:name w:val="Grid Table 6 Colorful - Accent 52"/>
    <w:basedOn w:val="TableNormal"/>
    <w:uiPriority w:val="89"/>
    <w:rsid w:val="00D622EC"/>
    <w:rPr>
      <w:rFonts w:asciiTheme="minorHAnsi" w:eastAsiaTheme="minorHAnsi" w:hAnsiTheme="minorHAnsi" w:cstheme="minorBidi"/>
      <w:color w:val="31849B" w:themeColor="accent5" w:themeShade="BF"/>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6Colorful-Accent62">
    <w:name w:val="Grid Table 6 Colorful - Accent 62"/>
    <w:basedOn w:val="TableNormal"/>
    <w:uiPriority w:val="89"/>
    <w:rsid w:val="00D622EC"/>
    <w:rPr>
      <w:rFonts w:asciiTheme="minorHAnsi" w:eastAsiaTheme="minorHAnsi" w:hAnsiTheme="minorHAnsi" w:cstheme="minorBidi"/>
      <w:color w:val="E36C0A" w:themeColor="accent6" w:themeShade="BF"/>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7Colorful2">
    <w:name w:val="Grid Table 7 Colorful2"/>
    <w:basedOn w:val="TableNormal"/>
    <w:uiPriority w:val="89"/>
    <w:rsid w:val="00D622EC"/>
    <w:rPr>
      <w:rFonts w:asciiTheme="minorHAnsi" w:eastAsiaTheme="minorHAnsi" w:hAnsiTheme="minorHAnsi" w:cstheme="minorBidi"/>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2">
    <w:name w:val="Grid Table 7 Colorful - Accent 12"/>
    <w:basedOn w:val="TableNormal"/>
    <w:uiPriority w:val="89"/>
    <w:rsid w:val="00D622EC"/>
    <w:rPr>
      <w:rFonts w:asciiTheme="minorHAnsi" w:eastAsiaTheme="minorHAnsi" w:hAnsiTheme="minorHAnsi" w:cstheme="minorBidi"/>
      <w:color w:val="365F91" w:themeColor="accent1" w:themeShade="BF"/>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dTable7Colorful-Accent22">
    <w:name w:val="Grid Table 7 Colorful - Accent 22"/>
    <w:basedOn w:val="TableNormal"/>
    <w:uiPriority w:val="89"/>
    <w:rsid w:val="00D622EC"/>
    <w:rPr>
      <w:rFonts w:asciiTheme="minorHAnsi" w:eastAsiaTheme="minorHAnsi" w:hAnsiTheme="minorHAnsi" w:cstheme="minorBidi"/>
      <w:color w:val="943634" w:themeColor="accent2" w:themeShade="BF"/>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GridTable7Colorful-Accent32">
    <w:name w:val="Grid Table 7 Colorful - Accent 32"/>
    <w:basedOn w:val="TableNormal"/>
    <w:uiPriority w:val="89"/>
    <w:rsid w:val="00D622EC"/>
    <w:rPr>
      <w:rFonts w:asciiTheme="minorHAnsi" w:eastAsiaTheme="minorHAnsi" w:hAnsiTheme="minorHAnsi" w:cstheme="minorBidi"/>
      <w:color w:val="76923C" w:themeColor="accent3" w:themeShade="BF"/>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GridTable7Colorful-Accent42">
    <w:name w:val="Grid Table 7 Colorful - Accent 42"/>
    <w:basedOn w:val="TableNormal"/>
    <w:uiPriority w:val="89"/>
    <w:rsid w:val="00D622EC"/>
    <w:rPr>
      <w:rFonts w:asciiTheme="minorHAnsi" w:eastAsiaTheme="minorHAnsi" w:hAnsiTheme="minorHAnsi" w:cstheme="minorBidi"/>
      <w:color w:val="5F497A" w:themeColor="accent4" w:themeShade="BF"/>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GridTable7Colorful-Accent52">
    <w:name w:val="Grid Table 7 Colorful - Accent 52"/>
    <w:basedOn w:val="TableNormal"/>
    <w:uiPriority w:val="89"/>
    <w:rsid w:val="00D622EC"/>
    <w:rPr>
      <w:rFonts w:asciiTheme="minorHAnsi" w:eastAsiaTheme="minorHAnsi" w:hAnsiTheme="minorHAnsi" w:cstheme="minorBidi"/>
      <w:color w:val="31849B" w:themeColor="accent5" w:themeShade="BF"/>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GridTable7Colorful-Accent62">
    <w:name w:val="Grid Table 7 Colorful - Accent 62"/>
    <w:basedOn w:val="TableNormal"/>
    <w:uiPriority w:val="89"/>
    <w:rsid w:val="00D622EC"/>
    <w:rPr>
      <w:rFonts w:asciiTheme="minorHAnsi" w:eastAsiaTheme="minorHAnsi" w:hAnsiTheme="minorHAnsi" w:cstheme="minorBidi"/>
      <w:color w:val="E36C0A" w:themeColor="accent6" w:themeShade="BF"/>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ListTable1Light2">
    <w:name w:val="List Table 1 Light2"/>
    <w:basedOn w:val="TableNormal"/>
    <w:uiPriority w:val="89"/>
    <w:rsid w:val="00D622EC"/>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2">
    <w:name w:val="List Table 1 Light - Accent 12"/>
    <w:basedOn w:val="TableNormal"/>
    <w:uiPriority w:val="89"/>
    <w:rsid w:val="00D622EC"/>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1Light-Accent22">
    <w:name w:val="List Table 1 Light - Accent 22"/>
    <w:basedOn w:val="TableNormal"/>
    <w:uiPriority w:val="89"/>
    <w:rsid w:val="00D622EC"/>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1Light-Accent32">
    <w:name w:val="List Table 1 Light - Accent 32"/>
    <w:basedOn w:val="TableNormal"/>
    <w:uiPriority w:val="89"/>
    <w:rsid w:val="00D622EC"/>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1Light-Accent42">
    <w:name w:val="List Table 1 Light - Accent 42"/>
    <w:basedOn w:val="TableNormal"/>
    <w:uiPriority w:val="89"/>
    <w:rsid w:val="00D622EC"/>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1Light-Accent52">
    <w:name w:val="List Table 1 Light - Accent 52"/>
    <w:basedOn w:val="TableNormal"/>
    <w:uiPriority w:val="89"/>
    <w:rsid w:val="00D622EC"/>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1Light-Accent62">
    <w:name w:val="List Table 1 Light - Accent 62"/>
    <w:basedOn w:val="TableNormal"/>
    <w:uiPriority w:val="89"/>
    <w:rsid w:val="00D622EC"/>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22">
    <w:name w:val="List Table 2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2">
    <w:name w:val="List Table 2 - Accent 1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2-Accent22">
    <w:name w:val="List Table 2 - Accent 2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2-Accent32">
    <w:name w:val="List Table 2 - Accent 3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2-Accent42">
    <w:name w:val="List Table 2 - Accent 4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2-Accent52">
    <w:name w:val="List Table 2 - Accent 5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2-Accent62">
    <w:name w:val="List Table 2 - Accent 6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32">
    <w:name w:val="List Table 3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2">
    <w:name w:val="List Table 3 - Accent 1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ListTable3-Accent22">
    <w:name w:val="List Table 3 - Accent 2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ListTable3-Accent32">
    <w:name w:val="List Table 3 - Accent 3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ListTable3-Accent42">
    <w:name w:val="List Table 3 - Accent 4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customStyle="1" w:styleId="ListTable3-Accent62">
    <w:name w:val="List Table 3 - Accent 6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customStyle="1" w:styleId="ListTable42">
    <w:name w:val="List Table 4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2">
    <w:name w:val="List Table 4 - Accent 1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4-Accent22">
    <w:name w:val="List Table 4 - Accent 2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32">
    <w:name w:val="List Table 4 - Accent 3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4-Accent42">
    <w:name w:val="List Table 4 - Accent 4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4-Accent52">
    <w:name w:val="List Table 4 - Accent 5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4-Accent62">
    <w:name w:val="List Table 4 - Accent 6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5Dark2">
    <w:name w:val="List Table 5 Dark2"/>
    <w:basedOn w:val="TableNormal"/>
    <w:uiPriority w:val="89"/>
    <w:rsid w:val="00D622EC"/>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2">
    <w:name w:val="List Table 5 Dark - Accent 12"/>
    <w:basedOn w:val="TableNormal"/>
    <w:uiPriority w:val="89"/>
    <w:rsid w:val="00D622EC"/>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2">
    <w:name w:val="List Table 5 Dark - Accent 22"/>
    <w:basedOn w:val="TableNormal"/>
    <w:uiPriority w:val="89"/>
    <w:rsid w:val="00D622EC"/>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2">
    <w:name w:val="List Table 5 Dark - Accent 32"/>
    <w:basedOn w:val="TableNormal"/>
    <w:uiPriority w:val="89"/>
    <w:rsid w:val="00D622EC"/>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2">
    <w:name w:val="List Table 5 Dark - Accent 42"/>
    <w:basedOn w:val="TableNormal"/>
    <w:uiPriority w:val="89"/>
    <w:rsid w:val="00D622EC"/>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2">
    <w:name w:val="List Table 5 Dark - Accent 52"/>
    <w:basedOn w:val="TableNormal"/>
    <w:uiPriority w:val="89"/>
    <w:rsid w:val="00D622EC"/>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2">
    <w:name w:val="List Table 5 Dark - Accent 62"/>
    <w:basedOn w:val="TableNormal"/>
    <w:uiPriority w:val="89"/>
    <w:rsid w:val="00D622EC"/>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2">
    <w:name w:val="List Table 6 Colorful2"/>
    <w:basedOn w:val="TableNormal"/>
    <w:uiPriority w:val="89"/>
    <w:rsid w:val="00D622EC"/>
    <w:rPr>
      <w:rFonts w:asciiTheme="minorHAnsi" w:eastAsiaTheme="minorHAnsi" w:hAnsiTheme="minorHAnsi" w:cstheme="minorBidi"/>
      <w:color w:val="000000" w:themeColor="text1"/>
      <w:sz w:val="22"/>
      <w:szCs w:val="22"/>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2">
    <w:name w:val="List Table 6 Colorful - Accent 12"/>
    <w:basedOn w:val="TableNormal"/>
    <w:uiPriority w:val="89"/>
    <w:rsid w:val="00D622EC"/>
    <w:rPr>
      <w:rFonts w:asciiTheme="minorHAnsi" w:eastAsiaTheme="minorHAnsi" w:hAnsiTheme="minorHAnsi" w:cstheme="minorBidi"/>
      <w:color w:val="365F91" w:themeColor="accent1" w:themeShade="BF"/>
      <w:sz w:val="22"/>
      <w:szCs w:val="22"/>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6Colorful-Accent22">
    <w:name w:val="List Table 6 Colorful - Accent 22"/>
    <w:basedOn w:val="TableNormal"/>
    <w:uiPriority w:val="89"/>
    <w:rsid w:val="00D622EC"/>
    <w:rPr>
      <w:rFonts w:asciiTheme="minorHAnsi" w:eastAsiaTheme="minorHAnsi" w:hAnsiTheme="minorHAnsi" w:cstheme="minorBidi"/>
      <w:color w:val="943634" w:themeColor="accent2" w:themeShade="BF"/>
      <w:sz w:val="22"/>
      <w:szCs w:val="22"/>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6Colorful-Accent32">
    <w:name w:val="List Table 6 Colorful - Accent 32"/>
    <w:basedOn w:val="TableNormal"/>
    <w:uiPriority w:val="89"/>
    <w:rsid w:val="00D622EC"/>
    <w:rPr>
      <w:rFonts w:asciiTheme="minorHAnsi" w:eastAsiaTheme="minorHAnsi" w:hAnsiTheme="minorHAnsi" w:cstheme="minorBidi"/>
      <w:color w:val="76923C" w:themeColor="accent3" w:themeShade="BF"/>
      <w:sz w:val="22"/>
      <w:szCs w:val="22"/>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6Colorful-Accent42">
    <w:name w:val="List Table 6 Colorful - Accent 42"/>
    <w:basedOn w:val="TableNormal"/>
    <w:uiPriority w:val="89"/>
    <w:rsid w:val="00D622EC"/>
    <w:rPr>
      <w:rFonts w:asciiTheme="minorHAnsi" w:eastAsiaTheme="minorHAnsi" w:hAnsiTheme="minorHAnsi" w:cstheme="minorBidi"/>
      <w:color w:val="5F497A" w:themeColor="accent4" w:themeShade="BF"/>
      <w:sz w:val="22"/>
      <w:szCs w:val="22"/>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6Colorful-Accent52">
    <w:name w:val="List Table 6 Colorful - Accent 52"/>
    <w:basedOn w:val="TableNormal"/>
    <w:uiPriority w:val="89"/>
    <w:rsid w:val="00D622EC"/>
    <w:rPr>
      <w:rFonts w:asciiTheme="minorHAnsi" w:eastAsiaTheme="minorHAnsi" w:hAnsiTheme="minorHAnsi" w:cstheme="minorBidi"/>
      <w:color w:val="31849B" w:themeColor="accent5" w:themeShade="BF"/>
      <w:sz w:val="22"/>
      <w:szCs w:val="22"/>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6Colorful-Accent62">
    <w:name w:val="List Table 6 Colorful - Accent 62"/>
    <w:basedOn w:val="TableNormal"/>
    <w:uiPriority w:val="89"/>
    <w:rsid w:val="00D622EC"/>
    <w:rPr>
      <w:rFonts w:asciiTheme="minorHAnsi" w:eastAsiaTheme="minorHAnsi" w:hAnsiTheme="minorHAnsi" w:cstheme="minorBidi"/>
      <w:color w:val="E36C0A" w:themeColor="accent6" w:themeShade="BF"/>
      <w:sz w:val="22"/>
      <w:szCs w:val="22"/>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7Colorful2">
    <w:name w:val="List Table 7 Colorful2"/>
    <w:basedOn w:val="TableNormal"/>
    <w:uiPriority w:val="89"/>
    <w:rsid w:val="00D622EC"/>
    <w:rPr>
      <w:rFonts w:asciiTheme="minorHAnsi" w:eastAsiaTheme="minorHAnsi" w:hAnsiTheme="minorHAnsi" w:cstheme="minorBidi"/>
      <w:color w:val="000000" w:themeColor="text1"/>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2">
    <w:name w:val="List Table 7 Colorful - Accent 12"/>
    <w:basedOn w:val="TableNormal"/>
    <w:uiPriority w:val="89"/>
    <w:rsid w:val="00D622EC"/>
    <w:rPr>
      <w:rFonts w:asciiTheme="minorHAnsi" w:eastAsiaTheme="minorHAnsi" w:hAnsiTheme="minorHAnsi" w:cstheme="minorBidi"/>
      <w:color w:val="365F91" w:themeColor="accent1"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2">
    <w:name w:val="List Table 7 Colorful - Accent 22"/>
    <w:basedOn w:val="TableNormal"/>
    <w:uiPriority w:val="89"/>
    <w:rsid w:val="00D622EC"/>
    <w:rPr>
      <w:rFonts w:asciiTheme="minorHAnsi" w:eastAsiaTheme="minorHAnsi" w:hAnsiTheme="minorHAnsi" w:cstheme="minorBidi"/>
      <w:color w:val="943634" w:themeColor="accent2"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2">
    <w:name w:val="List Table 7 Colorful - Accent 32"/>
    <w:basedOn w:val="TableNormal"/>
    <w:uiPriority w:val="89"/>
    <w:rsid w:val="00D622EC"/>
    <w:rPr>
      <w:rFonts w:asciiTheme="minorHAnsi" w:eastAsiaTheme="minorHAnsi" w:hAnsiTheme="minorHAnsi" w:cstheme="minorBidi"/>
      <w:color w:val="76923C" w:themeColor="accent3"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2">
    <w:name w:val="List Table 7 Colorful - Accent 42"/>
    <w:basedOn w:val="TableNormal"/>
    <w:uiPriority w:val="89"/>
    <w:rsid w:val="00D622EC"/>
    <w:rPr>
      <w:rFonts w:asciiTheme="minorHAnsi" w:eastAsiaTheme="minorHAnsi" w:hAnsiTheme="minorHAnsi" w:cstheme="minorBidi"/>
      <w:color w:val="5F497A" w:themeColor="accent4"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2">
    <w:name w:val="List Table 7 Colorful - Accent 52"/>
    <w:basedOn w:val="TableNormal"/>
    <w:uiPriority w:val="89"/>
    <w:rsid w:val="00D622EC"/>
    <w:rPr>
      <w:rFonts w:asciiTheme="minorHAnsi" w:eastAsiaTheme="minorHAnsi" w:hAnsiTheme="minorHAnsi" w:cstheme="minorBidi"/>
      <w:color w:val="31849B" w:themeColor="accent5"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2">
    <w:name w:val="List Table 7 Colorful - Accent 62"/>
    <w:basedOn w:val="TableNormal"/>
    <w:uiPriority w:val="89"/>
    <w:rsid w:val="00D622EC"/>
    <w:rPr>
      <w:rFonts w:asciiTheme="minorHAnsi" w:eastAsiaTheme="minorHAnsi" w:hAnsiTheme="minorHAnsi" w:cstheme="minorBidi"/>
      <w:color w:val="E36C0A" w:themeColor="accent6"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12">
    <w:name w:val="Plain Table 1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2">
    <w:name w:val="Plain Table 2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2">
    <w:name w:val="Plain Table 32"/>
    <w:basedOn w:val="TableNormal"/>
    <w:uiPriority w:val="89"/>
    <w:rsid w:val="00D622EC"/>
    <w:rPr>
      <w:rFonts w:asciiTheme="minorHAnsi" w:eastAsiaTheme="minorHAnsi" w:hAnsiTheme="minorHAnsi" w:cstheme="minorBidi"/>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2">
    <w:name w:val="Plain Table 42"/>
    <w:basedOn w:val="TableNormal"/>
    <w:uiPriority w:val="89"/>
    <w:rsid w:val="00D622EC"/>
    <w:rPr>
      <w:rFonts w:asciiTheme="minorHAnsi" w:eastAsiaTheme="minorHAnsi" w:hAnsiTheme="minorHAnsi" w:cstheme="minorBidi"/>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2">
    <w:name w:val="Plain Table 52"/>
    <w:basedOn w:val="TableNormal"/>
    <w:uiPriority w:val="89"/>
    <w:rsid w:val="00D622EC"/>
    <w:rPr>
      <w:rFonts w:asciiTheme="minorHAnsi" w:eastAsiaTheme="minorHAnsi" w:hAnsiTheme="minorHAnsi" w:cstheme="minorBidi"/>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Light2">
    <w:name w:val="Table Grid Light2"/>
    <w:basedOn w:val="TableNormal"/>
    <w:uiPriority w:val="89"/>
    <w:rsid w:val="00D622EC"/>
    <w:rPr>
      <w:rFonts w:asciiTheme="minorHAnsi" w:eastAsiaTheme="minorHAnsi" w:hAnsiTheme="minorHAnsi" w:cstheme="minorBid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s-isbnisbn">
    <w:name w:val="cs-isbn (isbn)"/>
    <w:basedOn w:val="DefaultParagraphFont"/>
    <w:uiPriority w:val="1"/>
    <w:rsid w:val="00E81D42"/>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FFCC99"/>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paragraph" w:customStyle="1" w:styleId="Section-Chapter2SCP2">
    <w:name w:val="Section-Chapter2 (SCP2)"/>
    <w:basedOn w:val="Normal"/>
    <w:next w:val="TitleTtl"/>
    <w:uiPriority w:val="3"/>
    <w:rsid w:val="00E81D42"/>
    <w:pPr>
      <w:pageBreakBefore/>
      <w:widowControl w:val="0"/>
      <w:pBdr>
        <w:left w:val="single" w:sz="36" w:space="4" w:color="000000"/>
      </w:pBdr>
      <w:shd w:val="clear" w:color="auto" w:fill="C5E0B3"/>
      <w:spacing w:after="120" w:line="240" w:lineRule="auto"/>
      <w:jc w:val="center"/>
      <w:outlineLvl w:val="0"/>
    </w:pPr>
    <w:rPr>
      <w:rFonts w:ascii="Arial Black" w:hAnsi="Arial Black"/>
      <w:sz w:val="32"/>
    </w:rPr>
  </w:style>
  <w:style w:type="paragraph" w:customStyle="1" w:styleId="Body-Text2Tx2">
    <w:name w:val="Body-Text2 (Tx2)"/>
    <w:basedOn w:val="Normal"/>
    <w:qFormat/>
    <w:rsid w:val="00E81D42"/>
    <w:pPr>
      <w:widowControl w:val="0"/>
      <w:pBdr>
        <w:left w:val="double" w:sz="24" w:space="4" w:color="C5E0B3"/>
      </w:pBdr>
      <w:spacing w:before="120" w:after="120" w:line="480" w:lineRule="auto"/>
      <w:ind w:firstLine="720"/>
      <w:contextualSpacing/>
    </w:pPr>
    <w:rPr>
      <w:rFonts w:ascii="Times New Roman" w:hAnsi="Times New Roman" w:cs="Times New Roman"/>
      <w:sz w:val="24"/>
    </w:rPr>
  </w:style>
  <w:style w:type="paragraph" w:customStyle="1" w:styleId="Body-Text2-ContinuedTx2c">
    <w:name w:val="Body-Text2-Continued (Tx2c)"/>
    <w:basedOn w:val="Normal"/>
    <w:next w:val="Body-Text2Tx2"/>
    <w:rsid w:val="00E81D42"/>
    <w:pPr>
      <w:widowControl w:val="0"/>
      <w:pBdr>
        <w:left w:val="double" w:sz="24" w:space="4" w:color="C5E0B3"/>
      </w:pBdr>
      <w:spacing w:before="120" w:after="120" w:line="480" w:lineRule="auto"/>
    </w:pPr>
    <w:rPr>
      <w:rFonts w:ascii="Times New Roman" w:hAnsi="Times New Roman" w:cs="Times New Roman"/>
      <w:sz w:val="24"/>
    </w:rPr>
  </w:style>
  <w:style w:type="paragraph" w:customStyle="1" w:styleId="Extract3Ext3">
    <w:name w:val="Extract3 (Ext3)"/>
    <w:basedOn w:val="Normal"/>
    <w:qFormat/>
    <w:rsid w:val="00E81D42"/>
    <w:pPr>
      <w:widowControl w:val="0"/>
      <w:pBdr>
        <w:left w:val="triple" w:sz="18" w:space="4" w:color="C5E0B3"/>
      </w:pBdr>
      <w:spacing w:before="120" w:after="120" w:line="480" w:lineRule="auto"/>
      <w:ind w:left="720" w:firstLine="720"/>
      <w:contextualSpacing/>
    </w:pPr>
    <w:rPr>
      <w:rFonts w:ascii="Times New Roman" w:hAnsi="Times New Roman" w:cs="Times New Roman"/>
      <w:sz w:val="24"/>
    </w:rPr>
  </w:style>
  <w:style w:type="paragraph" w:customStyle="1" w:styleId="Extract4Ext4">
    <w:name w:val="Extract4 (Ext4)"/>
    <w:basedOn w:val="Normal"/>
    <w:qFormat/>
    <w:rsid w:val="00E81D42"/>
    <w:pPr>
      <w:widowControl w:val="0"/>
      <w:pBdr>
        <w:left w:val="thinThickMediumGap" w:sz="18" w:space="4" w:color="C5E0B3"/>
      </w:pBdr>
      <w:spacing w:before="120" w:after="120" w:line="480" w:lineRule="auto"/>
      <w:ind w:left="720" w:firstLine="720"/>
      <w:contextualSpacing/>
    </w:pPr>
    <w:rPr>
      <w:rFonts w:ascii="Times New Roman" w:hAnsi="Times New Roman" w:cs="Times New Roman"/>
      <w:sz w:val="24"/>
    </w:rPr>
  </w:style>
  <w:style w:type="paragraph" w:customStyle="1" w:styleId="Blank-Space-Break2Bsbrk2">
    <w:name w:val="Blank-Space-Break2 (Bsbrk2)"/>
    <w:basedOn w:val="Normal"/>
    <w:next w:val="Body-TextTx"/>
    <w:qFormat/>
    <w:rsid w:val="00E81D42"/>
    <w:pPr>
      <w:widowControl w:val="0"/>
      <w:pBdr>
        <w:top w:val="single" w:sz="24" w:space="1" w:color="FF0000"/>
        <w:left w:val="double" w:sz="18" w:space="4" w:color="FF0000"/>
        <w:bottom w:val="single" w:sz="24" w:space="1" w:color="FF0000"/>
        <w:right w:val="dashSmallGap" w:sz="18" w:space="4" w:color="FF0000"/>
      </w:pBdr>
      <w:shd w:val="clear" w:color="auto" w:fill="E5E5E5"/>
      <w:spacing w:before="120" w:after="120" w:line="480" w:lineRule="auto"/>
      <w:jc w:val="center"/>
    </w:pPr>
    <w:rPr>
      <w:rFonts w:ascii="Times New Roman" w:hAnsi="Times New Roman" w:cs="Times New Roman"/>
      <w:color w:val="FF0000"/>
      <w:sz w:val="24"/>
    </w:rPr>
  </w:style>
  <w:style w:type="paragraph" w:customStyle="1" w:styleId="Ornamental-Space-Break2Osbrk2">
    <w:name w:val="Ornamental-Space-Break2 (Osbrk2)"/>
    <w:basedOn w:val="Normal"/>
    <w:next w:val="Body-TextTx"/>
    <w:qFormat/>
    <w:rsid w:val="00E81D42"/>
    <w:pPr>
      <w:widowControl w:val="0"/>
      <w:pBdr>
        <w:top w:val="single" w:sz="24" w:space="1" w:color="FF0000"/>
        <w:left w:val="double" w:sz="18" w:space="4" w:color="FF0000"/>
        <w:bottom w:val="single" w:sz="24" w:space="1" w:color="FF0000"/>
        <w:right w:val="dashSmallGap" w:sz="18" w:space="4" w:color="FF0000"/>
      </w:pBdr>
      <w:shd w:val="clear" w:color="auto" w:fill="E5E5E5"/>
      <w:spacing w:before="120" w:after="120" w:line="480" w:lineRule="auto"/>
      <w:jc w:val="center"/>
    </w:pPr>
    <w:rPr>
      <w:rFonts w:ascii="Times New Roman" w:hAnsi="Times New Roman" w:cs="Times New Roman"/>
      <w:color w:val="FF0000"/>
      <w:sz w:val="24"/>
    </w:rPr>
  </w:style>
  <w:style w:type="table" w:styleId="GridTable1Light">
    <w:name w:val="Grid Table 1 Light"/>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2">
    <w:name w:val="Grid Table 2 Accent 2"/>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3">
    <w:name w:val="Grid Table 2 Accent 3"/>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4">
    <w:name w:val="Grid Table 2 Accent 4"/>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5">
    <w:name w:val="Grid Table 2 Accent 5"/>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6">
    <w:name w:val="Grid Table 2 Accent 6"/>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3">
    <w:name w:val="Grid Table 3"/>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3-Accent2">
    <w:name w:val="Grid Table 3 Accent 2"/>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3-Accent3">
    <w:name w:val="Grid Table 3 Accent 3"/>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4">
    <w:name w:val="Grid Table 3 Accent 4"/>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5">
    <w:name w:val="Grid Table 3 Accent 5"/>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6">
    <w:name w:val="Grid Table 3 Accent 6"/>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4">
    <w:name w:val="Grid Table 4"/>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2">
    <w:name w:val="Grid Table 4 Accent 2"/>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3">
    <w:name w:val="Grid Table 4 Accent 3"/>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4">
    <w:name w:val="Grid Table 4 Accent 4"/>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5">
    <w:name w:val="Grid Table 4 Accent 5"/>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6">
    <w:name w:val="Grid Table 4 Accent 6"/>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
    <w:name w:val="Grid Table 5 Dark"/>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2">
    <w:name w:val="Grid Table 5 Dark Accent 2"/>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3">
    <w:name w:val="Grid Table 5 Dark Accent 3"/>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4">
    <w:name w:val="Grid Table 5 Dark Accent 4"/>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5">
    <w:name w:val="Grid Table 5 Dark Accent 5"/>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6">
    <w:name w:val="Grid Table 5 Dark Accent 6"/>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
    <w:name w:val="Grid Table 6 Colorful"/>
    <w:basedOn w:val="TableNormal"/>
    <w:uiPriority w:val="89"/>
    <w:rsid w:val="00E81D42"/>
    <w:rPr>
      <w:rFonts w:asciiTheme="minorHAnsi" w:eastAsiaTheme="minorHAnsi" w:hAnsiTheme="minorHAnsi" w:cstheme="minorBidi"/>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89"/>
    <w:rsid w:val="00E81D42"/>
    <w:rPr>
      <w:rFonts w:asciiTheme="minorHAnsi" w:eastAsiaTheme="minorHAnsi" w:hAnsiTheme="minorHAnsi" w:cstheme="minorBidi"/>
      <w:color w:val="365F91" w:themeColor="accent1" w:themeShade="BF"/>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2">
    <w:name w:val="Grid Table 6 Colorful Accent 2"/>
    <w:basedOn w:val="TableNormal"/>
    <w:uiPriority w:val="89"/>
    <w:rsid w:val="00E81D42"/>
    <w:rPr>
      <w:rFonts w:asciiTheme="minorHAnsi" w:eastAsiaTheme="minorHAnsi" w:hAnsiTheme="minorHAnsi" w:cstheme="minorBidi"/>
      <w:color w:val="943634" w:themeColor="accent2" w:themeShade="BF"/>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6Colorful-Accent3">
    <w:name w:val="Grid Table 6 Colorful Accent 3"/>
    <w:basedOn w:val="TableNormal"/>
    <w:uiPriority w:val="89"/>
    <w:rsid w:val="00E81D42"/>
    <w:rPr>
      <w:rFonts w:asciiTheme="minorHAnsi" w:eastAsiaTheme="minorHAnsi" w:hAnsiTheme="minorHAnsi" w:cstheme="minorBidi"/>
      <w:color w:val="76923C" w:themeColor="accent3" w:themeShade="BF"/>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Accent4">
    <w:name w:val="Grid Table 6 Colorful Accent 4"/>
    <w:basedOn w:val="TableNormal"/>
    <w:uiPriority w:val="89"/>
    <w:rsid w:val="00E81D42"/>
    <w:rPr>
      <w:rFonts w:asciiTheme="minorHAnsi" w:eastAsiaTheme="minorHAnsi" w:hAnsiTheme="minorHAnsi" w:cstheme="minorBidi"/>
      <w:color w:val="5F497A" w:themeColor="accent4" w:themeShade="BF"/>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6Colorful-Accent5">
    <w:name w:val="Grid Table 6 Colorful Accent 5"/>
    <w:basedOn w:val="TableNormal"/>
    <w:uiPriority w:val="89"/>
    <w:rsid w:val="00E81D42"/>
    <w:rPr>
      <w:rFonts w:asciiTheme="minorHAnsi" w:eastAsiaTheme="minorHAnsi" w:hAnsiTheme="minorHAnsi" w:cstheme="minorBidi"/>
      <w:color w:val="31849B" w:themeColor="accent5" w:themeShade="BF"/>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Accent6">
    <w:name w:val="Grid Table 6 Colorful Accent 6"/>
    <w:basedOn w:val="TableNormal"/>
    <w:uiPriority w:val="89"/>
    <w:rsid w:val="00E81D42"/>
    <w:rPr>
      <w:rFonts w:asciiTheme="minorHAnsi" w:eastAsiaTheme="minorHAnsi" w:hAnsiTheme="minorHAnsi" w:cstheme="minorBidi"/>
      <w:color w:val="E36C0A" w:themeColor="accent6" w:themeShade="BF"/>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7Colorful">
    <w:name w:val="Grid Table 7 Colorful"/>
    <w:basedOn w:val="TableNormal"/>
    <w:uiPriority w:val="89"/>
    <w:rsid w:val="00E81D42"/>
    <w:rPr>
      <w:rFonts w:asciiTheme="minorHAnsi" w:eastAsiaTheme="minorHAnsi" w:hAnsiTheme="minorHAnsi" w:cstheme="minorBidi"/>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89"/>
    <w:rsid w:val="00E81D42"/>
    <w:rPr>
      <w:rFonts w:asciiTheme="minorHAnsi" w:eastAsiaTheme="minorHAnsi" w:hAnsiTheme="minorHAnsi" w:cstheme="minorBidi"/>
      <w:color w:val="365F91" w:themeColor="accent1" w:themeShade="BF"/>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7Colorful-Accent2">
    <w:name w:val="Grid Table 7 Colorful Accent 2"/>
    <w:basedOn w:val="TableNormal"/>
    <w:uiPriority w:val="89"/>
    <w:rsid w:val="00E81D42"/>
    <w:rPr>
      <w:rFonts w:asciiTheme="minorHAnsi" w:eastAsiaTheme="minorHAnsi" w:hAnsiTheme="minorHAnsi" w:cstheme="minorBidi"/>
      <w:color w:val="943634" w:themeColor="accent2" w:themeShade="BF"/>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7Colorful-Accent3">
    <w:name w:val="Grid Table 7 Colorful Accent 3"/>
    <w:basedOn w:val="TableNormal"/>
    <w:uiPriority w:val="89"/>
    <w:rsid w:val="00E81D42"/>
    <w:rPr>
      <w:rFonts w:asciiTheme="minorHAnsi" w:eastAsiaTheme="minorHAnsi" w:hAnsiTheme="minorHAnsi" w:cstheme="minorBidi"/>
      <w:color w:val="76923C" w:themeColor="accent3" w:themeShade="BF"/>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7Colorful-Accent4">
    <w:name w:val="Grid Table 7 Colorful Accent 4"/>
    <w:basedOn w:val="TableNormal"/>
    <w:uiPriority w:val="89"/>
    <w:rsid w:val="00E81D42"/>
    <w:rPr>
      <w:rFonts w:asciiTheme="minorHAnsi" w:eastAsiaTheme="minorHAnsi" w:hAnsiTheme="minorHAnsi" w:cstheme="minorBidi"/>
      <w:color w:val="5F497A" w:themeColor="accent4" w:themeShade="BF"/>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7Colorful-Accent5">
    <w:name w:val="Grid Table 7 Colorful Accent 5"/>
    <w:basedOn w:val="TableNormal"/>
    <w:uiPriority w:val="89"/>
    <w:rsid w:val="00E81D42"/>
    <w:rPr>
      <w:rFonts w:asciiTheme="minorHAnsi" w:eastAsiaTheme="minorHAnsi" w:hAnsiTheme="minorHAnsi" w:cstheme="minorBidi"/>
      <w:color w:val="31849B" w:themeColor="accent5" w:themeShade="BF"/>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7Colorful-Accent6">
    <w:name w:val="Grid Table 7 Colorful Accent 6"/>
    <w:basedOn w:val="TableNormal"/>
    <w:uiPriority w:val="89"/>
    <w:rsid w:val="00E81D42"/>
    <w:rPr>
      <w:rFonts w:asciiTheme="minorHAnsi" w:eastAsiaTheme="minorHAnsi" w:hAnsiTheme="minorHAnsi" w:cstheme="minorBidi"/>
      <w:color w:val="E36C0A" w:themeColor="accent6" w:themeShade="BF"/>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ListTable1Light">
    <w:name w:val="List Table 1 Light"/>
    <w:basedOn w:val="TableNormal"/>
    <w:uiPriority w:val="89"/>
    <w:rsid w:val="00E81D42"/>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89"/>
    <w:rsid w:val="00E81D42"/>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2">
    <w:name w:val="List Table 1 Light Accent 2"/>
    <w:basedOn w:val="TableNormal"/>
    <w:uiPriority w:val="89"/>
    <w:rsid w:val="00E81D42"/>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1Light-Accent3">
    <w:name w:val="List Table 1 Light Accent 3"/>
    <w:basedOn w:val="TableNormal"/>
    <w:uiPriority w:val="89"/>
    <w:rsid w:val="00E81D42"/>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1Light-Accent4">
    <w:name w:val="List Table 1 Light Accent 4"/>
    <w:basedOn w:val="TableNormal"/>
    <w:uiPriority w:val="89"/>
    <w:rsid w:val="00E81D42"/>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1Light-Accent5">
    <w:name w:val="List Table 1 Light Accent 5"/>
    <w:basedOn w:val="TableNormal"/>
    <w:uiPriority w:val="89"/>
    <w:rsid w:val="00E81D42"/>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1Light-Accent6">
    <w:name w:val="List Table 1 Light Accent 6"/>
    <w:basedOn w:val="TableNormal"/>
    <w:uiPriority w:val="89"/>
    <w:rsid w:val="00E81D42"/>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2">
    <w:name w:val="List Table 2"/>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2">
    <w:name w:val="List Table 2 Accent 2"/>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2-Accent3">
    <w:name w:val="List Table 2 Accent 3"/>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4">
    <w:name w:val="List Table 2 Accent 4"/>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2-Accent5">
    <w:name w:val="List Table 2 Accent 5"/>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6">
    <w:name w:val="List Table 2 Accent 6"/>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
    <w:name w:val="List Table 3"/>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3-Accent2">
    <w:name w:val="List Table 3 Accent 2"/>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ListTable3-Accent3">
    <w:name w:val="List Table 3 Accent 3"/>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ListTable3-Accent4">
    <w:name w:val="List Table 3 Accent 4"/>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ListTable3-Accent5">
    <w:name w:val="List Table 3 Accent 5"/>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3-Accent6">
    <w:name w:val="List Table 3 Accent 6"/>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
    <w:name w:val="List Table 4"/>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2">
    <w:name w:val="List Table 4 Accent 2"/>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4-Accent3">
    <w:name w:val="List Table 4 Accent 3"/>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Accent4">
    <w:name w:val="List Table 4 Accent 4"/>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4-Accent5">
    <w:name w:val="List Table 4 Accent 5"/>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6">
    <w:name w:val="List Table 4 Accent 6"/>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89"/>
    <w:rsid w:val="00E81D42"/>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89"/>
    <w:rsid w:val="00E81D42"/>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89"/>
    <w:rsid w:val="00E81D42"/>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89"/>
    <w:rsid w:val="00E81D42"/>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89"/>
    <w:rsid w:val="00E81D42"/>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89"/>
    <w:rsid w:val="00E81D42"/>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89"/>
    <w:rsid w:val="00E81D42"/>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89"/>
    <w:rsid w:val="00E81D42"/>
    <w:rPr>
      <w:rFonts w:asciiTheme="minorHAnsi" w:eastAsiaTheme="minorHAnsi" w:hAnsiTheme="minorHAnsi" w:cstheme="minorBidi"/>
      <w:color w:val="000000" w:themeColor="text1"/>
      <w:sz w:val="22"/>
      <w:szCs w:val="22"/>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89"/>
    <w:rsid w:val="00E81D42"/>
    <w:rPr>
      <w:rFonts w:asciiTheme="minorHAnsi" w:eastAsiaTheme="minorHAnsi" w:hAnsiTheme="minorHAnsi" w:cstheme="minorBidi"/>
      <w:color w:val="365F91" w:themeColor="accent1" w:themeShade="BF"/>
      <w:sz w:val="22"/>
      <w:szCs w:val="22"/>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6Colorful-Accent2">
    <w:name w:val="List Table 6 Colorful Accent 2"/>
    <w:basedOn w:val="TableNormal"/>
    <w:uiPriority w:val="89"/>
    <w:rsid w:val="00E81D42"/>
    <w:rPr>
      <w:rFonts w:asciiTheme="minorHAnsi" w:eastAsiaTheme="minorHAnsi" w:hAnsiTheme="minorHAnsi" w:cstheme="minorBidi"/>
      <w:color w:val="943634" w:themeColor="accent2" w:themeShade="BF"/>
      <w:sz w:val="22"/>
      <w:szCs w:val="22"/>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6Colorful-Accent3">
    <w:name w:val="List Table 6 Colorful Accent 3"/>
    <w:basedOn w:val="TableNormal"/>
    <w:uiPriority w:val="89"/>
    <w:rsid w:val="00E81D42"/>
    <w:rPr>
      <w:rFonts w:asciiTheme="minorHAnsi" w:eastAsiaTheme="minorHAnsi" w:hAnsiTheme="minorHAnsi" w:cstheme="minorBidi"/>
      <w:color w:val="76923C" w:themeColor="accent3" w:themeShade="BF"/>
      <w:sz w:val="22"/>
      <w:szCs w:val="22"/>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6Colorful-Accent4">
    <w:name w:val="List Table 6 Colorful Accent 4"/>
    <w:basedOn w:val="TableNormal"/>
    <w:uiPriority w:val="89"/>
    <w:rsid w:val="00E81D42"/>
    <w:rPr>
      <w:rFonts w:asciiTheme="minorHAnsi" w:eastAsiaTheme="minorHAnsi" w:hAnsiTheme="minorHAnsi" w:cstheme="minorBidi"/>
      <w:color w:val="5F497A" w:themeColor="accent4" w:themeShade="BF"/>
      <w:sz w:val="22"/>
      <w:szCs w:val="22"/>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6Colorful-Accent5">
    <w:name w:val="List Table 6 Colorful Accent 5"/>
    <w:basedOn w:val="TableNormal"/>
    <w:uiPriority w:val="89"/>
    <w:rsid w:val="00E81D42"/>
    <w:rPr>
      <w:rFonts w:asciiTheme="minorHAnsi" w:eastAsiaTheme="minorHAnsi" w:hAnsiTheme="minorHAnsi" w:cstheme="minorBidi"/>
      <w:color w:val="31849B" w:themeColor="accent5" w:themeShade="BF"/>
      <w:sz w:val="22"/>
      <w:szCs w:val="22"/>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6Colorful-Accent6">
    <w:name w:val="List Table 6 Colorful Accent 6"/>
    <w:basedOn w:val="TableNormal"/>
    <w:uiPriority w:val="89"/>
    <w:rsid w:val="00E81D42"/>
    <w:rPr>
      <w:rFonts w:asciiTheme="minorHAnsi" w:eastAsiaTheme="minorHAnsi" w:hAnsiTheme="minorHAnsi" w:cstheme="minorBidi"/>
      <w:color w:val="E36C0A" w:themeColor="accent6" w:themeShade="BF"/>
      <w:sz w:val="22"/>
      <w:szCs w:val="22"/>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7Colorful">
    <w:name w:val="List Table 7 Colorful"/>
    <w:basedOn w:val="TableNormal"/>
    <w:uiPriority w:val="89"/>
    <w:rsid w:val="00E81D42"/>
    <w:rPr>
      <w:rFonts w:asciiTheme="minorHAnsi" w:eastAsiaTheme="minorHAnsi" w:hAnsiTheme="minorHAnsi" w:cstheme="minorBidi"/>
      <w:color w:val="000000" w:themeColor="text1"/>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89"/>
    <w:rsid w:val="00E81D42"/>
    <w:rPr>
      <w:rFonts w:asciiTheme="minorHAnsi" w:eastAsiaTheme="minorHAnsi" w:hAnsiTheme="minorHAnsi" w:cstheme="minorBidi"/>
      <w:color w:val="365F91" w:themeColor="accent1"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89"/>
    <w:rsid w:val="00E81D42"/>
    <w:rPr>
      <w:rFonts w:asciiTheme="minorHAnsi" w:eastAsiaTheme="minorHAnsi" w:hAnsiTheme="minorHAnsi" w:cstheme="minorBidi"/>
      <w:color w:val="943634" w:themeColor="accent2"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89"/>
    <w:rsid w:val="00E81D42"/>
    <w:rPr>
      <w:rFonts w:asciiTheme="minorHAnsi" w:eastAsiaTheme="minorHAnsi" w:hAnsiTheme="minorHAnsi" w:cstheme="minorBidi"/>
      <w:color w:val="76923C" w:themeColor="accent3"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89"/>
    <w:rsid w:val="00E81D42"/>
    <w:rPr>
      <w:rFonts w:asciiTheme="minorHAnsi" w:eastAsiaTheme="minorHAnsi" w:hAnsiTheme="minorHAnsi" w:cstheme="minorBidi"/>
      <w:color w:val="5F497A" w:themeColor="accent4"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89"/>
    <w:rsid w:val="00E81D42"/>
    <w:rPr>
      <w:rFonts w:asciiTheme="minorHAnsi" w:eastAsiaTheme="minorHAnsi" w:hAnsiTheme="minorHAnsi" w:cstheme="minorBidi"/>
      <w:color w:val="31849B" w:themeColor="accent5"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89"/>
    <w:rsid w:val="00E81D42"/>
    <w:rPr>
      <w:rFonts w:asciiTheme="minorHAnsi" w:eastAsiaTheme="minorHAnsi" w:hAnsiTheme="minorHAnsi" w:cstheme="minorBidi"/>
      <w:color w:val="E36C0A" w:themeColor="accent6"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89"/>
    <w:rsid w:val="00E81D42"/>
    <w:rPr>
      <w:rFonts w:asciiTheme="minorHAnsi" w:eastAsiaTheme="minorHAnsi"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89"/>
    <w:rsid w:val="00E81D42"/>
    <w:rPr>
      <w:rFonts w:asciiTheme="minorHAnsi" w:eastAsiaTheme="minorHAnsi" w:hAnsiTheme="minorHAnsi" w:cstheme="minorBidi"/>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89"/>
    <w:rsid w:val="00E81D42"/>
    <w:rPr>
      <w:rFonts w:asciiTheme="minorHAnsi" w:eastAsiaTheme="minorHAnsi" w:hAnsiTheme="minorHAnsi" w:cstheme="minorBidi"/>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89"/>
    <w:rsid w:val="00E81D42"/>
    <w:rPr>
      <w:rFonts w:asciiTheme="minorHAnsi" w:eastAsiaTheme="minorHAnsi" w:hAnsiTheme="minorHAnsi" w:cstheme="minorBidi"/>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89"/>
    <w:rsid w:val="00E81D42"/>
    <w:rPr>
      <w:rFonts w:asciiTheme="minorHAnsi" w:eastAsiaTheme="minorHAnsi" w:hAnsiTheme="minorHAnsi" w:cstheme="minorBid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1419311">
      <w:bodyDiv w:val="1"/>
      <w:marLeft w:val="0"/>
      <w:marRight w:val="0"/>
      <w:marTop w:val="0"/>
      <w:marBottom w:val="0"/>
      <w:divBdr>
        <w:top w:val="none" w:sz="0" w:space="0" w:color="auto"/>
        <w:left w:val="none" w:sz="0" w:space="0" w:color="auto"/>
        <w:bottom w:val="none" w:sz="0" w:space="0" w:color="auto"/>
        <w:right w:val="none" w:sz="0" w:space="0" w:color="auto"/>
      </w:divBdr>
    </w:div>
    <w:div w:id="1320840460">
      <w:bodyDiv w:val="1"/>
      <w:marLeft w:val="0"/>
      <w:marRight w:val="0"/>
      <w:marTop w:val="0"/>
      <w:marBottom w:val="0"/>
      <w:divBdr>
        <w:top w:val="none" w:sz="0" w:space="0" w:color="auto"/>
        <w:left w:val="none" w:sz="0" w:space="0" w:color="auto"/>
        <w:bottom w:val="none" w:sz="0" w:space="0" w:color="auto"/>
        <w:right w:val="none" w:sz="0" w:space="0" w:color="auto"/>
      </w:divBdr>
    </w:div>
    <w:div w:id="160468122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chart" Target="charts/chart1.xml"/><Relationship Id="rId18"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diagramColors" Target="diagrams/colors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3.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diagramData" Target="diagrams/data1.xm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tthew.retzer/bookmaker-dev/RSuite_Word-template/StyleTemplate_auto-generate/RSuite.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Series 1</c:v>
                </c:pt>
              </c:strCache>
            </c:strRef>
          </c:tx>
          <c:spPr>
            <a:ln w="28575" cap="rnd">
              <a:solidFill>
                <a:schemeClr val="accent1"/>
              </a:solidFill>
              <a:round/>
            </a:ln>
            <a:effectLst/>
          </c:spPr>
          <c:marker>
            <c:symbol val="none"/>
          </c:marker>
          <c:cat>
            <c:strRef>
              <c:f>Sheet1!$A$2:$A$5</c:f>
              <c:strCache>
                <c:ptCount val="4"/>
                <c:pt idx="0">
                  <c:v>Category 1</c:v>
                </c:pt>
                <c:pt idx="1">
                  <c:v>Category 2</c:v>
                </c:pt>
                <c:pt idx="2">
                  <c:v>Category 3</c:v>
                </c:pt>
                <c:pt idx="3">
                  <c:v>Category 4</c:v>
                </c:pt>
              </c:strCache>
            </c:strRef>
          </c:cat>
          <c:val>
            <c:numRef>
              <c:f>Sheet1!$B$2:$B$5</c:f>
              <c:numCache>
                <c:formatCode>General</c:formatCode>
                <c:ptCount val="4"/>
                <c:pt idx="0">
                  <c:v>4.3</c:v>
                </c:pt>
                <c:pt idx="1">
                  <c:v>2.5</c:v>
                </c:pt>
                <c:pt idx="2">
                  <c:v>3.5</c:v>
                </c:pt>
                <c:pt idx="3">
                  <c:v>4.5</c:v>
                </c:pt>
              </c:numCache>
            </c:numRef>
          </c:val>
          <c:smooth val="0"/>
          <c:extLst>
            <c:ext xmlns:c16="http://schemas.microsoft.com/office/drawing/2014/chart" uri="{C3380CC4-5D6E-409C-BE32-E72D297353CC}">
              <c16:uniqueId val="{00000000-B3DC-914C-A584-1042F7F5F680}"/>
            </c:ext>
          </c:extLst>
        </c:ser>
        <c:ser>
          <c:idx val="1"/>
          <c:order val="1"/>
          <c:tx>
            <c:strRef>
              <c:f>Sheet1!$C$1</c:f>
              <c:strCache>
                <c:ptCount val="1"/>
                <c:pt idx="0">
                  <c:v>Series 2</c:v>
                </c:pt>
              </c:strCache>
            </c:strRef>
          </c:tx>
          <c:spPr>
            <a:ln w="28575" cap="rnd">
              <a:solidFill>
                <a:schemeClr val="accent2"/>
              </a:solidFill>
              <a:round/>
            </a:ln>
            <a:effectLst/>
          </c:spPr>
          <c:marker>
            <c:symbol val="none"/>
          </c:marker>
          <c:cat>
            <c:strRef>
              <c:f>Sheet1!$A$2:$A$5</c:f>
              <c:strCache>
                <c:ptCount val="4"/>
                <c:pt idx="0">
                  <c:v>Category 1</c:v>
                </c:pt>
                <c:pt idx="1">
                  <c:v>Category 2</c:v>
                </c:pt>
                <c:pt idx="2">
                  <c:v>Category 3</c:v>
                </c:pt>
                <c:pt idx="3">
                  <c:v>Category 4</c:v>
                </c:pt>
              </c:strCache>
            </c:strRef>
          </c:cat>
          <c:val>
            <c:numRef>
              <c:f>Sheet1!$C$2:$C$5</c:f>
              <c:numCache>
                <c:formatCode>General</c:formatCode>
                <c:ptCount val="4"/>
                <c:pt idx="0">
                  <c:v>2.4</c:v>
                </c:pt>
                <c:pt idx="1">
                  <c:v>4.4000000000000004</c:v>
                </c:pt>
                <c:pt idx="2">
                  <c:v>1.8</c:v>
                </c:pt>
                <c:pt idx="3">
                  <c:v>2.8</c:v>
                </c:pt>
              </c:numCache>
            </c:numRef>
          </c:val>
          <c:smooth val="0"/>
          <c:extLst>
            <c:ext xmlns:c16="http://schemas.microsoft.com/office/drawing/2014/chart" uri="{C3380CC4-5D6E-409C-BE32-E72D297353CC}">
              <c16:uniqueId val="{00000001-B3DC-914C-A584-1042F7F5F680}"/>
            </c:ext>
          </c:extLst>
        </c:ser>
        <c:ser>
          <c:idx val="2"/>
          <c:order val="2"/>
          <c:tx>
            <c:strRef>
              <c:f>Sheet1!$D$1</c:f>
              <c:strCache>
                <c:ptCount val="1"/>
                <c:pt idx="0">
                  <c:v>Series 3</c:v>
                </c:pt>
              </c:strCache>
            </c:strRef>
          </c:tx>
          <c:spPr>
            <a:ln w="28575" cap="rnd">
              <a:solidFill>
                <a:schemeClr val="accent3"/>
              </a:solidFill>
              <a:round/>
            </a:ln>
            <a:effectLst/>
          </c:spPr>
          <c:marker>
            <c:symbol val="none"/>
          </c:marker>
          <c:cat>
            <c:strRef>
              <c:f>Sheet1!$A$2:$A$5</c:f>
              <c:strCache>
                <c:ptCount val="4"/>
                <c:pt idx="0">
                  <c:v>Category 1</c:v>
                </c:pt>
                <c:pt idx="1">
                  <c:v>Category 2</c:v>
                </c:pt>
                <c:pt idx="2">
                  <c:v>Category 3</c:v>
                </c:pt>
                <c:pt idx="3">
                  <c:v>Category 4</c:v>
                </c:pt>
              </c:strCache>
            </c:strRef>
          </c:cat>
          <c:val>
            <c:numRef>
              <c:f>Sheet1!$D$2:$D$5</c:f>
              <c:numCache>
                <c:formatCode>General</c:formatCode>
                <c:ptCount val="4"/>
                <c:pt idx="0">
                  <c:v>2</c:v>
                </c:pt>
                <c:pt idx="1">
                  <c:v>2</c:v>
                </c:pt>
                <c:pt idx="2">
                  <c:v>3</c:v>
                </c:pt>
                <c:pt idx="3">
                  <c:v>5</c:v>
                </c:pt>
              </c:numCache>
            </c:numRef>
          </c:val>
          <c:smooth val="0"/>
          <c:extLst>
            <c:ext xmlns:c16="http://schemas.microsoft.com/office/drawing/2014/chart" uri="{C3380CC4-5D6E-409C-BE32-E72D297353CC}">
              <c16:uniqueId val="{00000002-B3DC-914C-A584-1042F7F5F680}"/>
            </c:ext>
          </c:extLst>
        </c:ser>
        <c:dLbls>
          <c:showLegendKey val="0"/>
          <c:showVal val="0"/>
          <c:showCatName val="0"/>
          <c:showSerName val="0"/>
          <c:showPercent val="0"/>
          <c:showBubbleSize val="0"/>
        </c:dLbls>
        <c:smooth val="0"/>
        <c:axId val="2079415208"/>
        <c:axId val="-2116547528"/>
      </c:lineChart>
      <c:catAx>
        <c:axId val="2079415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6547528"/>
        <c:crosses val="autoZero"/>
        <c:auto val="1"/>
        <c:lblAlgn val="ctr"/>
        <c:lblOffset val="100"/>
        <c:noMultiLvlLbl val="0"/>
      </c:catAx>
      <c:valAx>
        <c:axId val="-2116547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9415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46A734-AA64-8E49-B015-938ABE4AAB46}" type="doc">
      <dgm:prSet loTypeId="urn:microsoft.com/office/officeart/2005/8/layout/cycle1" loCatId="" qsTypeId="urn:microsoft.com/office/officeart/2005/8/quickstyle/simple1" qsCatId="simple" csTypeId="urn:microsoft.com/office/officeart/2005/8/colors/accent1_2" csCatId="accent1" phldr="0"/>
      <dgm:spPr/>
      <dgm:t>
        <a:bodyPr/>
        <a:lstStyle/>
        <a:p>
          <a:endParaRPr lang="en-US"/>
        </a:p>
      </dgm:t>
    </dgm:pt>
    <dgm:pt modelId="{E2F63832-B570-674C-9609-BF7F08D35395}">
      <dgm:prSet phldrT="[Text]" phldr="1"/>
      <dgm:spPr/>
      <dgm:t>
        <a:bodyPr/>
        <a:lstStyle/>
        <a:p>
          <a:endParaRPr lang="en-US"/>
        </a:p>
      </dgm:t>
    </dgm:pt>
    <dgm:pt modelId="{95BE470F-AE50-5248-8E1A-331805013469}" type="parTrans" cxnId="{D16C88AB-36F2-EF4F-B175-9DADFB755600}">
      <dgm:prSet/>
      <dgm:spPr/>
      <dgm:t>
        <a:bodyPr/>
        <a:lstStyle/>
        <a:p>
          <a:endParaRPr lang="en-US"/>
        </a:p>
      </dgm:t>
    </dgm:pt>
    <dgm:pt modelId="{C3BBBF2E-0166-0447-938D-E873AA78B926}" type="sibTrans" cxnId="{D16C88AB-36F2-EF4F-B175-9DADFB755600}">
      <dgm:prSet/>
      <dgm:spPr/>
      <dgm:t>
        <a:bodyPr/>
        <a:lstStyle/>
        <a:p>
          <a:endParaRPr lang="en-US"/>
        </a:p>
      </dgm:t>
    </dgm:pt>
    <dgm:pt modelId="{7B3F7228-4909-2F40-A21D-E450E305D746}">
      <dgm:prSet phldrT="[Text]" phldr="1"/>
      <dgm:spPr/>
      <dgm:t>
        <a:bodyPr/>
        <a:lstStyle/>
        <a:p>
          <a:endParaRPr lang="en-US"/>
        </a:p>
      </dgm:t>
    </dgm:pt>
    <dgm:pt modelId="{D8EAE46F-E681-2D4A-AD49-B5B5FD479428}" type="parTrans" cxnId="{31FF792B-A013-6240-9190-0F0D7943FE42}">
      <dgm:prSet/>
      <dgm:spPr/>
      <dgm:t>
        <a:bodyPr/>
        <a:lstStyle/>
        <a:p>
          <a:endParaRPr lang="en-US"/>
        </a:p>
      </dgm:t>
    </dgm:pt>
    <dgm:pt modelId="{A2816591-D89D-C646-85FE-9CB83D79633A}" type="sibTrans" cxnId="{31FF792B-A013-6240-9190-0F0D7943FE42}">
      <dgm:prSet/>
      <dgm:spPr/>
      <dgm:t>
        <a:bodyPr/>
        <a:lstStyle/>
        <a:p>
          <a:endParaRPr lang="en-US"/>
        </a:p>
      </dgm:t>
    </dgm:pt>
    <dgm:pt modelId="{2C8BC84D-DB8A-5441-9F53-72D5241931CA}">
      <dgm:prSet phldrT="[Text]" phldr="1"/>
      <dgm:spPr/>
      <dgm:t>
        <a:bodyPr/>
        <a:lstStyle/>
        <a:p>
          <a:endParaRPr lang="en-US"/>
        </a:p>
      </dgm:t>
    </dgm:pt>
    <dgm:pt modelId="{C4F3D630-5D72-BA4A-8F83-0B249DECC7D0}" type="parTrans" cxnId="{FA9F62DB-C7A9-DB40-BDD1-3C310DA3C340}">
      <dgm:prSet/>
      <dgm:spPr/>
      <dgm:t>
        <a:bodyPr/>
        <a:lstStyle/>
        <a:p>
          <a:endParaRPr lang="en-US"/>
        </a:p>
      </dgm:t>
    </dgm:pt>
    <dgm:pt modelId="{A56701B7-6CD4-E24D-8266-72FD017437D8}" type="sibTrans" cxnId="{FA9F62DB-C7A9-DB40-BDD1-3C310DA3C340}">
      <dgm:prSet/>
      <dgm:spPr/>
      <dgm:t>
        <a:bodyPr/>
        <a:lstStyle/>
        <a:p>
          <a:endParaRPr lang="en-US"/>
        </a:p>
      </dgm:t>
    </dgm:pt>
    <dgm:pt modelId="{D653B292-FF3C-B34D-9249-CF64AAA8B17B}">
      <dgm:prSet phldrT="[Text]" phldr="1"/>
      <dgm:spPr/>
      <dgm:t>
        <a:bodyPr/>
        <a:lstStyle/>
        <a:p>
          <a:endParaRPr lang="en-US"/>
        </a:p>
      </dgm:t>
    </dgm:pt>
    <dgm:pt modelId="{02DEA98E-E800-7747-8530-188A24AF72BA}" type="parTrans" cxnId="{069AC67F-01CF-B04F-BDA8-79C0106EFAAC}">
      <dgm:prSet/>
      <dgm:spPr/>
      <dgm:t>
        <a:bodyPr/>
        <a:lstStyle/>
        <a:p>
          <a:endParaRPr lang="en-US"/>
        </a:p>
      </dgm:t>
    </dgm:pt>
    <dgm:pt modelId="{B7835197-F659-DC46-B67E-1F81AE97BF43}" type="sibTrans" cxnId="{069AC67F-01CF-B04F-BDA8-79C0106EFAAC}">
      <dgm:prSet/>
      <dgm:spPr/>
      <dgm:t>
        <a:bodyPr/>
        <a:lstStyle/>
        <a:p>
          <a:endParaRPr lang="en-US"/>
        </a:p>
      </dgm:t>
    </dgm:pt>
    <dgm:pt modelId="{DFB30F9D-5280-604B-B328-E99E159B49B5}">
      <dgm:prSet phldrT="[Text]" phldr="1"/>
      <dgm:spPr/>
      <dgm:t>
        <a:bodyPr/>
        <a:lstStyle/>
        <a:p>
          <a:endParaRPr lang="en-US"/>
        </a:p>
      </dgm:t>
    </dgm:pt>
    <dgm:pt modelId="{2A807FB1-093F-2444-8873-D190433EE7A7}" type="parTrans" cxnId="{2E3AC309-9CC4-5348-9C81-5DD2C6CE6FA9}">
      <dgm:prSet/>
      <dgm:spPr/>
      <dgm:t>
        <a:bodyPr/>
        <a:lstStyle/>
        <a:p>
          <a:endParaRPr lang="en-US"/>
        </a:p>
      </dgm:t>
    </dgm:pt>
    <dgm:pt modelId="{82782551-EC3A-9E45-A02E-3B87226D471C}" type="sibTrans" cxnId="{2E3AC309-9CC4-5348-9C81-5DD2C6CE6FA9}">
      <dgm:prSet/>
      <dgm:spPr/>
      <dgm:t>
        <a:bodyPr/>
        <a:lstStyle/>
        <a:p>
          <a:endParaRPr lang="en-US"/>
        </a:p>
      </dgm:t>
    </dgm:pt>
    <dgm:pt modelId="{2E26542C-2A08-1E44-93B0-A8F295ABB56C}" type="pres">
      <dgm:prSet presAssocID="{4346A734-AA64-8E49-B015-938ABE4AAB46}" presName="cycle" presStyleCnt="0">
        <dgm:presLayoutVars>
          <dgm:dir/>
          <dgm:resizeHandles val="exact"/>
        </dgm:presLayoutVars>
      </dgm:prSet>
      <dgm:spPr/>
    </dgm:pt>
    <dgm:pt modelId="{162AA1DB-7DC4-6445-B081-1E758F7E42BB}" type="pres">
      <dgm:prSet presAssocID="{E2F63832-B570-674C-9609-BF7F08D35395}" presName="dummy" presStyleCnt="0"/>
      <dgm:spPr/>
    </dgm:pt>
    <dgm:pt modelId="{F0ABAF49-B964-1745-AF75-67406D5622A5}" type="pres">
      <dgm:prSet presAssocID="{E2F63832-B570-674C-9609-BF7F08D35395}" presName="node" presStyleLbl="revTx" presStyleIdx="0" presStyleCnt="5">
        <dgm:presLayoutVars>
          <dgm:bulletEnabled val="1"/>
        </dgm:presLayoutVars>
      </dgm:prSet>
      <dgm:spPr/>
    </dgm:pt>
    <dgm:pt modelId="{55ACF590-7F73-2345-8D5F-E23AE4DC6833}" type="pres">
      <dgm:prSet presAssocID="{C3BBBF2E-0166-0447-938D-E873AA78B926}" presName="sibTrans" presStyleLbl="node1" presStyleIdx="0" presStyleCnt="5"/>
      <dgm:spPr/>
    </dgm:pt>
    <dgm:pt modelId="{83113625-2F77-C743-B8F9-6633136E6ED0}" type="pres">
      <dgm:prSet presAssocID="{7B3F7228-4909-2F40-A21D-E450E305D746}" presName="dummy" presStyleCnt="0"/>
      <dgm:spPr/>
    </dgm:pt>
    <dgm:pt modelId="{0737A3A3-1FC6-A64A-9CF1-72A503915A24}" type="pres">
      <dgm:prSet presAssocID="{7B3F7228-4909-2F40-A21D-E450E305D746}" presName="node" presStyleLbl="revTx" presStyleIdx="1" presStyleCnt="5">
        <dgm:presLayoutVars>
          <dgm:bulletEnabled val="1"/>
        </dgm:presLayoutVars>
      </dgm:prSet>
      <dgm:spPr/>
    </dgm:pt>
    <dgm:pt modelId="{CB9A309F-266A-E34D-8870-309BB777BD2C}" type="pres">
      <dgm:prSet presAssocID="{A2816591-D89D-C646-85FE-9CB83D79633A}" presName="sibTrans" presStyleLbl="node1" presStyleIdx="1" presStyleCnt="5"/>
      <dgm:spPr/>
    </dgm:pt>
    <dgm:pt modelId="{5E40CAA5-FE3E-0841-BCAA-4AC5C42BEE08}" type="pres">
      <dgm:prSet presAssocID="{2C8BC84D-DB8A-5441-9F53-72D5241931CA}" presName="dummy" presStyleCnt="0"/>
      <dgm:spPr/>
    </dgm:pt>
    <dgm:pt modelId="{60FD3F3F-5EA4-0043-A1FA-4E6C40E61A72}" type="pres">
      <dgm:prSet presAssocID="{2C8BC84D-DB8A-5441-9F53-72D5241931CA}" presName="node" presStyleLbl="revTx" presStyleIdx="2" presStyleCnt="5">
        <dgm:presLayoutVars>
          <dgm:bulletEnabled val="1"/>
        </dgm:presLayoutVars>
      </dgm:prSet>
      <dgm:spPr/>
    </dgm:pt>
    <dgm:pt modelId="{3420F9AC-AC52-674A-8EED-AF274810628B}" type="pres">
      <dgm:prSet presAssocID="{A56701B7-6CD4-E24D-8266-72FD017437D8}" presName="sibTrans" presStyleLbl="node1" presStyleIdx="2" presStyleCnt="5"/>
      <dgm:spPr/>
    </dgm:pt>
    <dgm:pt modelId="{4C383FFD-BDC0-0940-8375-74271D068C17}" type="pres">
      <dgm:prSet presAssocID="{D653B292-FF3C-B34D-9249-CF64AAA8B17B}" presName="dummy" presStyleCnt="0"/>
      <dgm:spPr/>
    </dgm:pt>
    <dgm:pt modelId="{AF2B4AA0-AAD4-344E-A1CB-7E8648F7C5AC}" type="pres">
      <dgm:prSet presAssocID="{D653B292-FF3C-B34D-9249-CF64AAA8B17B}" presName="node" presStyleLbl="revTx" presStyleIdx="3" presStyleCnt="5">
        <dgm:presLayoutVars>
          <dgm:bulletEnabled val="1"/>
        </dgm:presLayoutVars>
      </dgm:prSet>
      <dgm:spPr/>
    </dgm:pt>
    <dgm:pt modelId="{340175A1-FD40-254D-A369-63C08AA49C20}" type="pres">
      <dgm:prSet presAssocID="{B7835197-F659-DC46-B67E-1F81AE97BF43}" presName="sibTrans" presStyleLbl="node1" presStyleIdx="3" presStyleCnt="5"/>
      <dgm:spPr/>
    </dgm:pt>
    <dgm:pt modelId="{3D141E32-ADAD-3F4F-BBA2-CC9655378073}" type="pres">
      <dgm:prSet presAssocID="{DFB30F9D-5280-604B-B328-E99E159B49B5}" presName="dummy" presStyleCnt="0"/>
      <dgm:spPr/>
    </dgm:pt>
    <dgm:pt modelId="{4D67F1A8-4327-4B43-9028-3B218D5425D6}" type="pres">
      <dgm:prSet presAssocID="{DFB30F9D-5280-604B-B328-E99E159B49B5}" presName="node" presStyleLbl="revTx" presStyleIdx="4" presStyleCnt="5">
        <dgm:presLayoutVars>
          <dgm:bulletEnabled val="1"/>
        </dgm:presLayoutVars>
      </dgm:prSet>
      <dgm:spPr/>
    </dgm:pt>
    <dgm:pt modelId="{EF3B6940-BBF3-F24F-91C5-FB8452952E15}" type="pres">
      <dgm:prSet presAssocID="{82782551-EC3A-9E45-A02E-3B87226D471C}" presName="sibTrans" presStyleLbl="node1" presStyleIdx="4" presStyleCnt="5"/>
      <dgm:spPr/>
    </dgm:pt>
  </dgm:ptLst>
  <dgm:cxnLst>
    <dgm:cxn modelId="{2E3AC309-9CC4-5348-9C81-5DD2C6CE6FA9}" srcId="{4346A734-AA64-8E49-B015-938ABE4AAB46}" destId="{DFB30F9D-5280-604B-B328-E99E159B49B5}" srcOrd="4" destOrd="0" parTransId="{2A807FB1-093F-2444-8873-D190433EE7A7}" sibTransId="{82782551-EC3A-9E45-A02E-3B87226D471C}"/>
    <dgm:cxn modelId="{6271D021-9A3A-CD47-A987-AD66A80DF039}" type="presOf" srcId="{A56701B7-6CD4-E24D-8266-72FD017437D8}" destId="{3420F9AC-AC52-674A-8EED-AF274810628B}" srcOrd="0" destOrd="0" presId="urn:microsoft.com/office/officeart/2005/8/layout/cycle1"/>
    <dgm:cxn modelId="{31FF792B-A013-6240-9190-0F0D7943FE42}" srcId="{4346A734-AA64-8E49-B015-938ABE4AAB46}" destId="{7B3F7228-4909-2F40-A21D-E450E305D746}" srcOrd="1" destOrd="0" parTransId="{D8EAE46F-E681-2D4A-AD49-B5B5FD479428}" sibTransId="{A2816591-D89D-C646-85FE-9CB83D79633A}"/>
    <dgm:cxn modelId="{9728FD2E-5268-7245-8226-DE293F003114}" type="presOf" srcId="{4346A734-AA64-8E49-B015-938ABE4AAB46}" destId="{2E26542C-2A08-1E44-93B0-A8F295ABB56C}" srcOrd="0" destOrd="0" presId="urn:microsoft.com/office/officeart/2005/8/layout/cycle1"/>
    <dgm:cxn modelId="{2A481C49-F32F-9F4A-894D-B8F26D370E35}" type="presOf" srcId="{A2816591-D89D-C646-85FE-9CB83D79633A}" destId="{CB9A309F-266A-E34D-8870-309BB777BD2C}" srcOrd="0" destOrd="0" presId="urn:microsoft.com/office/officeart/2005/8/layout/cycle1"/>
    <dgm:cxn modelId="{70819562-04EC-1946-94E7-49CC84DDC902}" type="presOf" srcId="{C3BBBF2E-0166-0447-938D-E873AA78B926}" destId="{55ACF590-7F73-2345-8D5F-E23AE4DC6833}" srcOrd="0" destOrd="0" presId="urn:microsoft.com/office/officeart/2005/8/layout/cycle1"/>
    <dgm:cxn modelId="{9B71786D-93EF-BD40-8F00-D2795EB3DE45}" type="presOf" srcId="{7B3F7228-4909-2F40-A21D-E450E305D746}" destId="{0737A3A3-1FC6-A64A-9CF1-72A503915A24}" srcOrd="0" destOrd="0" presId="urn:microsoft.com/office/officeart/2005/8/layout/cycle1"/>
    <dgm:cxn modelId="{069AC67F-01CF-B04F-BDA8-79C0106EFAAC}" srcId="{4346A734-AA64-8E49-B015-938ABE4AAB46}" destId="{D653B292-FF3C-B34D-9249-CF64AAA8B17B}" srcOrd="3" destOrd="0" parTransId="{02DEA98E-E800-7747-8530-188A24AF72BA}" sibTransId="{B7835197-F659-DC46-B67E-1F81AE97BF43}"/>
    <dgm:cxn modelId="{D16C88AB-36F2-EF4F-B175-9DADFB755600}" srcId="{4346A734-AA64-8E49-B015-938ABE4AAB46}" destId="{E2F63832-B570-674C-9609-BF7F08D35395}" srcOrd="0" destOrd="0" parTransId="{95BE470F-AE50-5248-8E1A-331805013469}" sibTransId="{C3BBBF2E-0166-0447-938D-E873AA78B926}"/>
    <dgm:cxn modelId="{D9B53FAE-9714-5F4F-A015-20B15C6BD750}" type="presOf" srcId="{82782551-EC3A-9E45-A02E-3B87226D471C}" destId="{EF3B6940-BBF3-F24F-91C5-FB8452952E15}" srcOrd="0" destOrd="0" presId="urn:microsoft.com/office/officeart/2005/8/layout/cycle1"/>
    <dgm:cxn modelId="{EE77F2AE-0BC7-4640-AAD8-3A7D89516433}" type="presOf" srcId="{B7835197-F659-DC46-B67E-1F81AE97BF43}" destId="{340175A1-FD40-254D-A369-63C08AA49C20}" srcOrd="0" destOrd="0" presId="urn:microsoft.com/office/officeart/2005/8/layout/cycle1"/>
    <dgm:cxn modelId="{FEFA9CB2-C38D-CE40-8B05-EC26A216342A}" type="presOf" srcId="{E2F63832-B570-674C-9609-BF7F08D35395}" destId="{F0ABAF49-B964-1745-AF75-67406D5622A5}" srcOrd="0" destOrd="0" presId="urn:microsoft.com/office/officeart/2005/8/layout/cycle1"/>
    <dgm:cxn modelId="{E56A5EB4-44D7-014B-871C-356C422D503B}" type="presOf" srcId="{2C8BC84D-DB8A-5441-9F53-72D5241931CA}" destId="{60FD3F3F-5EA4-0043-A1FA-4E6C40E61A72}" srcOrd="0" destOrd="0" presId="urn:microsoft.com/office/officeart/2005/8/layout/cycle1"/>
    <dgm:cxn modelId="{BDFED3D6-ECD6-E04F-BF92-C0E73231C0A7}" type="presOf" srcId="{DFB30F9D-5280-604B-B328-E99E159B49B5}" destId="{4D67F1A8-4327-4B43-9028-3B218D5425D6}" srcOrd="0" destOrd="0" presId="urn:microsoft.com/office/officeart/2005/8/layout/cycle1"/>
    <dgm:cxn modelId="{59532BD8-8917-4F40-8AA0-D383315C04AA}" type="presOf" srcId="{D653B292-FF3C-B34D-9249-CF64AAA8B17B}" destId="{AF2B4AA0-AAD4-344E-A1CB-7E8648F7C5AC}" srcOrd="0" destOrd="0" presId="urn:microsoft.com/office/officeart/2005/8/layout/cycle1"/>
    <dgm:cxn modelId="{FA9F62DB-C7A9-DB40-BDD1-3C310DA3C340}" srcId="{4346A734-AA64-8E49-B015-938ABE4AAB46}" destId="{2C8BC84D-DB8A-5441-9F53-72D5241931CA}" srcOrd="2" destOrd="0" parTransId="{C4F3D630-5D72-BA4A-8F83-0B249DECC7D0}" sibTransId="{A56701B7-6CD4-E24D-8266-72FD017437D8}"/>
    <dgm:cxn modelId="{7B6D1D9D-BE10-9F42-A72E-2B31AA293239}" type="presParOf" srcId="{2E26542C-2A08-1E44-93B0-A8F295ABB56C}" destId="{162AA1DB-7DC4-6445-B081-1E758F7E42BB}" srcOrd="0" destOrd="0" presId="urn:microsoft.com/office/officeart/2005/8/layout/cycle1"/>
    <dgm:cxn modelId="{E45D6E58-35EA-6A4B-87C9-F9CCEE5F20A2}" type="presParOf" srcId="{2E26542C-2A08-1E44-93B0-A8F295ABB56C}" destId="{F0ABAF49-B964-1745-AF75-67406D5622A5}" srcOrd="1" destOrd="0" presId="urn:microsoft.com/office/officeart/2005/8/layout/cycle1"/>
    <dgm:cxn modelId="{E0025CE2-315D-294C-8C2D-7D19D57477C6}" type="presParOf" srcId="{2E26542C-2A08-1E44-93B0-A8F295ABB56C}" destId="{55ACF590-7F73-2345-8D5F-E23AE4DC6833}" srcOrd="2" destOrd="0" presId="urn:microsoft.com/office/officeart/2005/8/layout/cycle1"/>
    <dgm:cxn modelId="{E7746C9B-3861-C145-85A8-624C61F55DDA}" type="presParOf" srcId="{2E26542C-2A08-1E44-93B0-A8F295ABB56C}" destId="{83113625-2F77-C743-B8F9-6633136E6ED0}" srcOrd="3" destOrd="0" presId="urn:microsoft.com/office/officeart/2005/8/layout/cycle1"/>
    <dgm:cxn modelId="{244F9C28-8BB9-D746-92AB-F7427BF258F2}" type="presParOf" srcId="{2E26542C-2A08-1E44-93B0-A8F295ABB56C}" destId="{0737A3A3-1FC6-A64A-9CF1-72A503915A24}" srcOrd="4" destOrd="0" presId="urn:microsoft.com/office/officeart/2005/8/layout/cycle1"/>
    <dgm:cxn modelId="{01653E91-5870-B849-8B5A-27C6BE512C45}" type="presParOf" srcId="{2E26542C-2A08-1E44-93B0-A8F295ABB56C}" destId="{CB9A309F-266A-E34D-8870-309BB777BD2C}" srcOrd="5" destOrd="0" presId="urn:microsoft.com/office/officeart/2005/8/layout/cycle1"/>
    <dgm:cxn modelId="{098B7B9B-C124-8F40-BB95-E788AD15D154}" type="presParOf" srcId="{2E26542C-2A08-1E44-93B0-A8F295ABB56C}" destId="{5E40CAA5-FE3E-0841-BCAA-4AC5C42BEE08}" srcOrd="6" destOrd="0" presId="urn:microsoft.com/office/officeart/2005/8/layout/cycle1"/>
    <dgm:cxn modelId="{1F5D3CC4-ECBC-334F-A9BF-3C80FF304194}" type="presParOf" srcId="{2E26542C-2A08-1E44-93B0-A8F295ABB56C}" destId="{60FD3F3F-5EA4-0043-A1FA-4E6C40E61A72}" srcOrd="7" destOrd="0" presId="urn:microsoft.com/office/officeart/2005/8/layout/cycle1"/>
    <dgm:cxn modelId="{AD59D59E-6C35-0946-89D6-4AF07CDB5568}" type="presParOf" srcId="{2E26542C-2A08-1E44-93B0-A8F295ABB56C}" destId="{3420F9AC-AC52-674A-8EED-AF274810628B}" srcOrd="8" destOrd="0" presId="urn:microsoft.com/office/officeart/2005/8/layout/cycle1"/>
    <dgm:cxn modelId="{7438077E-1885-3440-B7F8-243922B0EF39}" type="presParOf" srcId="{2E26542C-2A08-1E44-93B0-A8F295ABB56C}" destId="{4C383FFD-BDC0-0940-8375-74271D068C17}" srcOrd="9" destOrd="0" presId="urn:microsoft.com/office/officeart/2005/8/layout/cycle1"/>
    <dgm:cxn modelId="{6DA8C692-DE51-6741-B01F-092810D97453}" type="presParOf" srcId="{2E26542C-2A08-1E44-93B0-A8F295ABB56C}" destId="{AF2B4AA0-AAD4-344E-A1CB-7E8648F7C5AC}" srcOrd="10" destOrd="0" presId="urn:microsoft.com/office/officeart/2005/8/layout/cycle1"/>
    <dgm:cxn modelId="{2F9378B6-CC5B-EF49-9131-7416FEB6D698}" type="presParOf" srcId="{2E26542C-2A08-1E44-93B0-A8F295ABB56C}" destId="{340175A1-FD40-254D-A369-63C08AA49C20}" srcOrd="11" destOrd="0" presId="urn:microsoft.com/office/officeart/2005/8/layout/cycle1"/>
    <dgm:cxn modelId="{5511BB0E-2474-0A41-A955-44D614EA9E6E}" type="presParOf" srcId="{2E26542C-2A08-1E44-93B0-A8F295ABB56C}" destId="{3D141E32-ADAD-3F4F-BBA2-CC9655378073}" srcOrd="12" destOrd="0" presId="urn:microsoft.com/office/officeart/2005/8/layout/cycle1"/>
    <dgm:cxn modelId="{812E2E24-17B0-9C46-9979-C7C8CB3A3E40}" type="presParOf" srcId="{2E26542C-2A08-1E44-93B0-A8F295ABB56C}" destId="{4D67F1A8-4327-4B43-9028-3B218D5425D6}" srcOrd="13" destOrd="0" presId="urn:microsoft.com/office/officeart/2005/8/layout/cycle1"/>
    <dgm:cxn modelId="{C872A959-7180-E14A-9B5D-A5569F7502DB}" type="presParOf" srcId="{2E26542C-2A08-1E44-93B0-A8F295ABB56C}" destId="{EF3B6940-BBF3-F24F-91C5-FB8452952E15}" srcOrd="14" destOrd="0" presId="urn:microsoft.com/office/officeart/2005/8/layout/cycle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ABAF49-B964-1745-AF75-67406D5622A5}">
      <dsp:nvSpPr>
        <dsp:cNvPr id="0" name=""/>
        <dsp:cNvSpPr/>
      </dsp:nvSpPr>
      <dsp:spPr>
        <a:xfrm>
          <a:off x="3121452" y="2420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9210" tIns="29210" rIns="29210" bIns="29210" numCol="1" spcCol="1270" anchor="ctr" anchorCtr="0">
          <a:noAutofit/>
        </a:bodyPr>
        <a:lstStyle/>
        <a:p>
          <a:pPr marL="0" lvl="0" indent="0" algn="ctr" defTabSz="1022350">
            <a:lnSpc>
              <a:spcPct val="90000"/>
            </a:lnSpc>
            <a:spcBef>
              <a:spcPct val="0"/>
            </a:spcBef>
            <a:spcAft>
              <a:spcPct val="35000"/>
            </a:spcAft>
            <a:buNone/>
          </a:pPr>
          <a:endParaRPr lang="en-US" sz="2300" kern="1200"/>
        </a:p>
      </dsp:txBody>
      <dsp:txXfrm>
        <a:off x="3121452" y="24204"/>
        <a:ext cx="791616" cy="791616"/>
      </dsp:txXfrm>
    </dsp:sp>
    <dsp:sp modelId="{55ACF590-7F73-2345-8D5F-E23AE4DC6833}">
      <dsp:nvSpPr>
        <dsp:cNvPr id="0" name=""/>
        <dsp:cNvSpPr/>
      </dsp:nvSpPr>
      <dsp:spPr>
        <a:xfrm>
          <a:off x="1259060" y="1276"/>
          <a:ext cx="2968278" cy="2968278"/>
        </a:xfrm>
        <a:prstGeom prst="circularArrow">
          <a:avLst>
            <a:gd name="adj1" fmla="val 5200"/>
            <a:gd name="adj2" fmla="val 335938"/>
            <a:gd name="adj3" fmla="val 21293141"/>
            <a:gd name="adj4" fmla="val 19766327"/>
            <a:gd name="adj5" fmla="val 6067"/>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737A3A3-1FC6-A64A-9CF1-72A503915A24}">
      <dsp:nvSpPr>
        <dsp:cNvPr id="0" name=""/>
        <dsp:cNvSpPr/>
      </dsp:nvSpPr>
      <dsp:spPr>
        <a:xfrm>
          <a:off x="3599847" y="149655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9210" tIns="29210" rIns="29210" bIns="29210" numCol="1" spcCol="1270" anchor="ctr" anchorCtr="0">
          <a:noAutofit/>
        </a:bodyPr>
        <a:lstStyle/>
        <a:p>
          <a:pPr marL="0" lvl="0" indent="0" algn="ctr" defTabSz="1022350">
            <a:lnSpc>
              <a:spcPct val="90000"/>
            </a:lnSpc>
            <a:spcBef>
              <a:spcPct val="0"/>
            </a:spcBef>
            <a:spcAft>
              <a:spcPct val="35000"/>
            </a:spcAft>
            <a:buNone/>
          </a:pPr>
          <a:endParaRPr lang="en-US" sz="2300" kern="1200"/>
        </a:p>
      </dsp:txBody>
      <dsp:txXfrm>
        <a:off x="3599847" y="1496554"/>
        <a:ext cx="791616" cy="791616"/>
      </dsp:txXfrm>
    </dsp:sp>
    <dsp:sp modelId="{CB9A309F-266A-E34D-8870-309BB777BD2C}">
      <dsp:nvSpPr>
        <dsp:cNvPr id="0" name=""/>
        <dsp:cNvSpPr/>
      </dsp:nvSpPr>
      <dsp:spPr>
        <a:xfrm>
          <a:off x="1259060" y="1276"/>
          <a:ext cx="2968278" cy="2968278"/>
        </a:xfrm>
        <a:prstGeom prst="circularArrow">
          <a:avLst>
            <a:gd name="adj1" fmla="val 5200"/>
            <a:gd name="adj2" fmla="val 335938"/>
            <a:gd name="adj3" fmla="val 4014594"/>
            <a:gd name="adj4" fmla="val 2253528"/>
            <a:gd name="adj5" fmla="val 6067"/>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0FD3F3F-5EA4-0043-A1FA-4E6C40E61A72}">
      <dsp:nvSpPr>
        <dsp:cNvPr id="0" name=""/>
        <dsp:cNvSpPr/>
      </dsp:nvSpPr>
      <dsp:spPr>
        <a:xfrm>
          <a:off x="2347391" y="2406517"/>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9210" tIns="29210" rIns="29210" bIns="29210" numCol="1" spcCol="1270" anchor="ctr" anchorCtr="0">
          <a:noAutofit/>
        </a:bodyPr>
        <a:lstStyle/>
        <a:p>
          <a:pPr marL="0" lvl="0" indent="0" algn="ctr" defTabSz="1022350">
            <a:lnSpc>
              <a:spcPct val="90000"/>
            </a:lnSpc>
            <a:spcBef>
              <a:spcPct val="0"/>
            </a:spcBef>
            <a:spcAft>
              <a:spcPct val="35000"/>
            </a:spcAft>
            <a:buNone/>
          </a:pPr>
          <a:endParaRPr lang="en-US" sz="2300" kern="1200"/>
        </a:p>
      </dsp:txBody>
      <dsp:txXfrm>
        <a:off x="2347391" y="2406517"/>
        <a:ext cx="791616" cy="791616"/>
      </dsp:txXfrm>
    </dsp:sp>
    <dsp:sp modelId="{3420F9AC-AC52-674A-8EED-AF274810628B}">
      <dsp:nvSpPr>
        <dsp:cNvPr id="0" name=""/>
        <dsp:cNvSpPr/>
      </dsp:nvSpPr>
      <dsp:spPr>
        <a:xfrm>
          <a:off x="1259060" y="1276"/>
          <a:ext cx="2968278" cy="2968278"/>
        </a:xfrm>
        <a:prstGeom prst="circularArrow">
          <a:avLst>
            <a:gd name="adj1" fmla="val 5200"/>
            <a:gd name="adj2" fmla="val 335938"/>
            <a:gd name="adj3" fmla="val 8210534"/>
            <a:gd name="adj4" fmla="val 6449468"/>
            <a:gd name="adj5" fmla="val 6067"/>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F2B4AA0-AAD4-344E-A1CB-7E8648F7C5AC}">
      <dsp:nvSpPr>
        <dsp:cNvPr id="0" name=""/>
        <dsp:cNvSpPr/>
      </dsp:nvSpPr>
      <dsp:spPr>
        <a:xfrm>
          <a:off x="1094935" y="149655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9210" tIns="29210" rIns="29210" bIns="29210" numCol="1" spcCol="1270" anchor="ctr" anchorCtr="0">
          <a:noAutofit/>
        </a:bodyPr>
        <a:lstStyle/>
        <a:p>
          <a:pPr marL="0" lvl="0" indent="0" algn="ctr" defTabSz="1022350">
            <a:lnSpc>
              <a:spcPct val="90000"/>
            </a:lnSpc>
            <a:spcBef>
              <a:spcPct val="0"/>
            </a:spcBef>
            <a:spcAft>
              <a:spcPct val="35000"/>
            </a:spcAft>
            <a:buNone/>
          </a:pPr>
          <a:endParaRPr lang="en-US" sz="2300" kern="1200"/>
        </a:p>
      </dsp:txBody>
      <dsp:txXfrm>
        <a:off x="1094935" y="1496554"/>
        <a:ext cx="791616" cy="791616"/>
      </dsp:txXfrm>
    </dsp:sp>
    <dsp:sp modelId="{340175A1-FD40-254D-A369-63C08AA49C20}">
      <dsp:nvSpPr>
        <dsp:cNvPr id="0" name=""/>
        <dsp:cNvSpPr/>
      </dsp:nvSpPr>
      <dsp:spPr>
        <a:xfrm>
          <a:off x="1259060" y="1276"/>
          <a:ext cx="2968278" cy="2968278"/>
        </a:xfrm>
        <a:prstGeom prst="circularArrow">
          <a:avLst>
            <a:gd name="adj1" fmla="val 5200"/>
            <a:gd name="adj2" fmla="val 335938"/>
            <a:gd name="adj3" fmla="val 12297735"/>
            <a:gd name="adj4" fmla="val 10770921"/>
            <a:gd name="adj5" fmla="val 6067"/>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D67F1A8-4327-4B43-9028-3B218D5425D6}">
      <dsp:nvSpPr>
        <dsp:cNvPr id="0" name=""/>
        <dsp:cNvSpPr/>
      </dsp:nvSpPr>
      <dsp:spPr>
        <a:xfrm>
          <a:off x="1573331" y="2420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9210" tIns="29210" rIns="29210" bIns="29210" numCol="1" spcCol="1270" anchor="ctr" anchorCtr="0">
          <a:noAutofit/>
        </a:bodyPr>
        <a:lstStyle/>
        <a:p>
          <a:pPr marL="0" lvl="0" indent="0" algn="ctr" defTabSz="1022350">
            <a:lnSpc>
              <a:spcPct val="90000"/>
            </a:lnSpc>
            <a:spcBef>
              <a:spcPct val="0"/>
            </a:spcBef>
            <a:spcAft>
              <a:spcPct val="35000"/>
            </a:spcAft>
            <a:buNone/>
          </a:pPr>
          <a:endParaRPr lang="en-US" sz="2300" kern="1200"/>
        </a:p>
      </dsp:txBody>
      <dsp:txXfrm>
        <a:off x="1573331" y="24204"/>
        <a:ext cx="791616" cy="791616"/>
      </dsp:txXfrm>
    </dsp:sp>
    <dsp:sp modelId="{EF3B6940-BBF3-F24F-91C5-FB8452952E15}">
      <dsp:nvSpPr>
        <dsp:cNvPr id="0" name=""/>
        <dsp:cNvSpPr/>
      </dsp:nvSpPr>
      <dsp:spPr>
        <a:xfrm>
          <a:off x="1259060" y="1276"/>
          <a:ext cx="2968278" cy="2968278"/>
        </a:xfrm>
        <a:prstGeom prst="circularArrow">
          <a:avLst>
            <a:gd name="adj1" fmla="val 5200"/>
            <a:gd name="adj2" fmla="val 335938"/>
            <a:gd name="adj3" fmla="val 16865583"/>
            <a:gd name="adj4" fmla="val 15198479"/>
            <a:gd name="adj5" fmla="val 6067"/>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79A722-548A-8D41-9A59-EF07ABADA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RSuite.dotx</Template>
  <TotalTime>1</TotalTime>
  <Pages>94</Pages>
  <Words>16514</Words>
  <Characters>94136</Characters>
  <Application>Microsoft Office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
    </vt:vector>
  </TitlesOfParts>
  <Manager/>
  <Company>Tor.com</Company>
  <LinksUpToDate>false</LinksUpToDate>
  <CharactersWithSpaces>110430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 Wilson</dc:creator>
  <cp:keywords/>
  <dc:description/>
  <cp:lastModifiedBy>Matthew Retzer</cp:lastModifiedBy>
  <cp:revision>2</cp:revision>
  <cp:lastPrinted>2015-03-17T15:45:00Z</cp:lastPrinted>
  <dcterms:created xsi:type="dcterms:W3CDTF">2020-06-09T01:39:00Z</dcterms:created>
  <dcterms:modified xsi:type="dcterms:W3CDTF">2020-06-09T01:39:00Z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v6.0</vt:lpwstr>
  </property>
</Properties>
</file>